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49A43" w14:textId="3A924748" w:rsidR="00BC7E40" w:rsidRDefault="00BC7E40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</w:p>
    <w:p w14:paraId="5A04B1DA" w14:textId="4FEDB768" w:rsidR="008D2448" w:rsidRDefault="00405E78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proofErr w:type="spellStart"/>
      <w:r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코리아</w:t>
      </w:r>
      <w:proofErr w:type="spellEnd"/>
      <w:r w:rsidR="00BC7E40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</w:t>
      </w:r>
      <w:proofErr w:type="spellStart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세일즈포스</w:t>
      </w:r>
      <w:proofErr w:type="spellEnd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구축 프로젝트</w:t>
      </w:r>
    </w:p>
    <w:p w14:paraId="57964CA9" w14:textId="77DC7B5D" w:rsidR="0064709F" w:rsidRPr="008D2448" w:rsidRDefault="00FF31E7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AS</w:t>
      </w:r>
      <w:r w:rsidR="007E1BE3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인터뷰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3"/>
        <w:gridCol w:w="2253"/>
        <w:gridCol w:w="1418"/>
        <w:gridCol w:w="3744"/>
      </w:tblGrid>
      <w:tr w:rsidR="009A5B5C" w:rsidRPr="0067134F" w14:paraId="51E9DF75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0BBA76B6" w14:textId="12B96F60" w:rsidR="009A5B5C" w:rsidRPr="00A85E8B" w:rsidRDefault="00675820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대상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(브랜드)</w:t>
            </w:r>
          </w:p>
        </w:tc>
        <w:tc>
          <w:tcPr>
            <w:tcW w:w="2253" w:type="dxa"/>
            <w:vAlign w:val="bottom"/>
          </w:tcPr>
          <w:p w14:paraId="7163BDF0" w14:textId="497E440B" w:rsidR="009A5B5C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혼다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코리아</w:t>
            </w:r>
            <w:proofErr w:type="spellEnd"/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5D11BE" w14:textId="320073B7" w:rsidR="009A5B5C" w:rsidRPr="00A85E8B" w:rsidRDefault="009A5B5C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부서</w:t>
            </w:r>
          </w:p>
        </w:tc>
        <w:tc>
          <w:tcPr>
            <w:tcW w:w="3744" w:type="dxa"/>
            <w:vAlign w:val="bottom"/>
          </w:tcPr>
          <w:p w14:paraId="0B68E36F" w14:textId="11547406" w:rsidR="009A5B5C" w:rsidRPr="0067134F" w:rsidRDefault="00FF31E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</w:t>
            </w:r>
          </w:p>
        </w:tc>
      </w:tr>
      <w:tr w:rsidR="00285048" w:rsidRPr="0067134F" w14:paraId="35EF6618" w14:textId="77777777" w:rsidTr="00285048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42E65F2" w14:textId="3E617717" w:rsidR="00285048" w:rsidRPr="00A85E8B" w:rsidRDefault="00D34D1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</w:t>
            </w:r>
            <w:r w:rsidR="00285048"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참석자</w:t>
            </w:r>
          </w:p>
        </w:tc>
        <w:tc>
          <w:tcPr>
            <w:tcW w:w="7415" w:type="dxa"/>
            <w:gridSpan w:val="3"/>
            <w:vAlign w:val="bottom"/>
          </w:tcPr>
          <w:p w14:paraId="5309B19B" w14:textId="6FF3D28F" w:rsidR="00285048" w:rsidRPr="0067134F" w:rsidRDefault="00FF31E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00인</w:t>
            </w:r>
          </w:p>
        </w:tc>
      </w:tr>
      <w:tr w:rsidR="005E1032" w:rsidRPr="0067134F" w14:paraId="7BBB0BEC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76106F12" w14:textId="77777777" w:rsidR="005E1032" w:rsidRPr="00A85E8B" w:rsidRDefault="005E1032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>일시</w:t>
            </w:r>
            <w:proofErr w:type="spellEnd"/>
          </w:p>
        </w:tc>
        <w:tc>
          <w:tcPr>
            <w:tcW w:w="2253" w:type="dxa"/>
            <w:vAlign w:val="bottom"/>
          </w:tcPr>
          <w:p w14:paraId="6F820D02" w14:textId="2D4CEB07" w:rsidR="005E1032" w:rsidRPr="0067134F" w:rsidRDefault="008D31F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2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02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4</w:t>
            </w:r>
            <w:r w:rsidR="00BC7E40">
              <w:rPr>
                <w:rFonts w:asciiTheme="minorEastAsia" w:eastAsiaTheme="minorEastAsia" w:hAnsiTheme="minorEastAsia" w:cs="Arial"/>
                <w:lang w:eastAsia="ko-KR"/>
              </w:rPr>
              <w:t>.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>12.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12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6B39EF26" w14:textId="77777777" w:rsidR="005E1032" w:rsidRPr="00A85E8B" w:rsidRDefault="0067134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>장소</w:t>
            </w:r>
            <w:proofErr w:type="spellEnd"/>
          </w:p>
        </w:tc>
        <w:tc>
          <w:tcPr>
            <w:tcW w:w="3744" w:type="dxa"/>
            <w:vAlign w:val="bottom"/>
          </w:tcPr>
          <w:p w14:paraId="28987486" w14:textId="19922403" w:rsidR="005E1032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대면 미팅</w:t>
            </w:r>
          </w:p>
        </w:tc>
      </w:tr>
      <w:tr w:rsidR="00A85E8B" w:rsidRPr="0067134F" w14:paraId="0AD6CE3B" w14:textId="77777777" w:rsidTr="00AC25BA">
        <w:trPr>
          <w:trHeight w:val="405"/>
          <w:jc w:val="center"/>
        </w:trPr>
        <w:tc>
          <w:tcPr>
            <w:tcW w:w="9268" w:type="dxa"/>
            <w:gridSpan w:val="4"/>
            <w:shd w:val="clear" w:color="auto" w:fill="F2F2F2" w:themeFill="background1" w:themeFillShade="F2"/>
            <w:vAlign w:val="bottom"/>
          </w:tcPr>
          <w:p w14:paraId="55D29624" w14:textId="126F8ADD" w:rsidR="00A85E8B" w:rsidRPr="00A85E8B" w:rsidRDefault="00A85E8B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주체</w:t>
            </w: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및 인터뷰 주제</w:t>
            </w:r>
          </w:p>
        </w:tc>
      </w:tr>
      <w:tr w:rsidR="009E2FC7" w:rsidRPr="0067134F" w14:paraId="233A7EA6" w14:textId="77777777" w:rsidTr="009E2FC7">
        <w:trPr>
          <w:trHeight w:val="820"/>
          <w:jc w:val="center"/>
        </w:trPr>
        <w:tc>
          <w:tcPr>
            <w:tcW w:w="1853" w:type="dxa"/>
            <w:shd w:val="clear" w:color="auto" w:fill="F2F2F2" w:themeFill="background1" w:themeFillShade="F2"/>
            <w:vAlign w:val="center"/>
          </w:tcPr>
          <w:p w14:paraId="54327406" w14:textId="24A22D2C" w:rsidR="009E2FC7" w:rsidRPr="00A85E8B" w:rsidRDefault="009E2FC7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</w:p>
        </w:tc>
        <w:tc>
          <w:tcPr>
            <w:tcW w:w="2253" w:type="dxa"/>
            <w:vAlign w:val="center"/>
          </w:tcPr>
          <w:p w14:paraId="7BC4F88B" w14:textId="77777777" w:rsidR="009E2FC7" w:rsidRDefault="009E2FC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밀버스</w:t>
            </w:r>
            <w:proofErr w:type="spellEnd"/>
          </w:p>
          <w:p w14:paraId="2E99F853" w14:textId="0B7ADDE5" w:rsidR="007E1BE3" w:rsidRDefault="0078657D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조병학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팀</w:t>
            </w:r>
            <w:r w:rsidR="007E1BE3">
              <w:rPr>
                <w:rFonts w:asciiTheme="minorEastAsia" w:eastAsiaTheme="minorEastAsia" w:hAnsiTheme="minorEastAsia" w:cs="Arial" w:hint="eastAsia"/>
                <w:lang w:eastAsia="ko-KR"/>
              </w:rPr>
              <w:t>장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3D86270" w14:textId="32D5EE2A" w:rsidR="009E2FC7" w:rsidRPr="00A85E8B" w:rsidRDefault="009E2FC7" w:rsidP="00DE359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 주제</w:t>
            </w:r>
          </w:p>
        </w:tc>
        <w:tc>
          <w:tcPr>
            <w:tcW w:w="3744" w:type="dxa"/>
            <w:vAlign w:val="bottom"/>
          </w:tcPr>
          <w:p w14:paraId="7F455E2A" w14:textId="28B3C8F3" w:rsidR="009E2FC7" w:rsidRPr="004A63AF" w:rsidRDefault="00DA4FB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세일즈포스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솔루션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및 </w:t>
            </w:r>
            <w:proofErr w:type="spellStart"/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태블로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대시보드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 사항 도출을 위한 현황 파악</w:t>
            </w:r>
          </w:p>
        </w:tc>
      </w:tr>
      <w:tr w:rsidR="00A85E8B" w:rsidRPr="0067134F" w14:paraId="0CDDF8EB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206B11B" w14:textId="280FCA03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연락처</w:t>
            </w:r>
          </w:p>
        </w:tc>
        <w:tc>
          <w:tcPr>
            <w:tcW w:w="2253" w:type="dxa"/>
            <w:vAlign w:val="bottom"/>
          </w:tcPr>
          <w:p w14:paraId="25C5094A" w14:textId="1FBB6A85" w:rsid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0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10-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7617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8587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302235E" w14:textId="7C28CD4D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이메일</w:t>
            </w:r>
          </w:p>
        </w:tc>
        <w:tc>
          <w:tcPr>
            <w:tcW w:w="3744" w:type="dxa"/>
            <w:vAlign w:val="bottom"/>
          </w:tcPr>
          <w:p w14:paraId="54138B90" w14:textId="66C4B8E0" w:rsidR="00A85E8B" w:rsidRDefault="00405E78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hyperlink r:id="rId8" w:history="1">
              <w:r w:rsidRPr="00CE27EA">
                <w:rPr>
                  <w:rStyle w:val="ac"/>
                  <w:rFonts w:asciiTheme="minorEastAsia" w:eastAsiaTheme="minorEastAsia" w:hAnsiTheme="minorEastAsia" w:cs="Arial" w:hint="eastAsia"/>
                  <w:lang w:eastAsia="ko-KR"/>
                </w:rPr>
                <w:t>ben</w:t>
              </w:r>
              <w:r w:rsidRPr="00CE27EA">
                <w:rPr>
                  <w:rStyle w:val="ac"/>
                  <w:rFonts w:asciiTheme="minorEastAsia" w:eastAsiaTheme="minorEastAsia" w:hAnsiTheme="minorEastAsia" w:cs="Arial"/>
                  <w:lang w:eastAsia="ko-KR"/>
                </w:rPr>
                <w:t>@milvus.co.kr</w:t>
              </w:r>
            </w:hyperlink>
          </w:p>
        </w:tc>
      </w:tr>
    </w:tbl>
    <w:p w14:paraId="51C5555E" w14:textId="77777777" w:rsidR="005E1032" w:rsidRPr="0067134F" w:rsidRDefault="005E1032" w:rsidP="005E1032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8"/>
          <w:lang w:eastAsia="ko-KR"/>
        </w:rPr>
      </w:pPr>
    </w:p>
    <w:p w14:paraId="44B5AE19" w14:textId="77777777" w:rsidR="001D485C" w:rsidRPr="0067134F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인터뷰 목적</w:t>
      </w:r>
    </w:p>
    <w:p w14:paraId="08E4BB98" w14:textId="62722F84" w:rsidR="001D485C" w:rsidRPr="0067134F" w:rsidRDefault="001D485C" w:rsidP="001D485C">
      <w:pPr>
        <w:pStyle w:val="a3"/>
        <w:spacing w:line="360" w:lineRule="auto"/>
        <w:ind w:left="1200"/>
        <w:rPr>
          <w:rFonts w:asciiTheme="minorEastAsia" w:eastAsiaTheme="minorEastAsia" w:hAnsiTheme="minorEastAsia" w:cs="Arial"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>본 인터뷰</w:t>
      </w:r>
      <w:r w:rsidR="001C691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의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목적은 </w:t>
      </w:r>
      <w:proofErr w:type="spellStart"/>
      <w:r w:rsidR="00405E7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코리아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proofErr w:type="spellStart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세일즈포스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솔루션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및 </w:t>
      </w:r>
      <w:proofErr w:type="spellStart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태블로</w:t>
      </w:r>
      <w:proofErr w:type="spellEnd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대시보드</w:t>
      </w:r>
      <w:r w:rsidR="008D24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구축을 위해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관련된</w:t>
      </w:r>
      <w:r w:rsidR="00F1643C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각 부서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담당자들의 의견 취합을 통해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프로젝트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관련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확인 사항과</w:t>
      </w:r>
      <w:r w:rsidR="00637306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개선점들을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파악하기 </w:t>
      </w:r>
      <w:proofErr w:type="spellStart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위함입니다</w:t>
      </w:r>
      <w:proofErr w:type="spellEnd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.</w:t>
      </w:r>
    </w:p>
    <w:p w14:paraId="49FD66C6" w14:textId="77777777" w:rsidR="001D485C" w:rsidRPr="008F1D48" w:rsidRDefault="001D485C" w:rsidP="001D485C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195C8862" w14:textId="5EEEB41D" w:rsidR="001D485C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인터뷰 </w:t>
      </w:r>
      <w:proofErr w:type="gramStart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진행  프로세스</w:t>
      </w:r>
      <w:proofErr w:type="gramEnd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 (총 예상 소요시간 </w:t>
      </w:r>
      <w:r w:rsidR="006709F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4</w:t>
      </w:r>
      <w:r w:rsidR="007A7538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6</w:t>
      </w: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0분)</w:t>
      </w:r>
    </w:p>
    <w:p w14:paraId="3A7D67A1" w14:textId="63F5F98F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인터뷰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개요 설명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3~5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분)</w:t>
      </w:r>
    </w:p>
    <w:p w14:paraId="4CC3B49B" w14:textId="08BDF646" w:rsidR="001D485C" w:rsidRPr="0064709F" w:rsidRDefault="001D485C" w:rsidP="00BA29E4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 및 협의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>4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0분)</w:t>
      </w:r>
    </w:p>
    <w:p w14:paraId="5E592AFE" w14:textId="46765C19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결과 요약 및 요구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사항 협의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(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5~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10분)</w:t>
      </w:r>
    </w:p>
    <w:p w14:paraId="1DD34DD5" w14:textId="77777777" w:rsidR="001D485C" w:rsidRPr="0067134F" w:rsidRDefault="001D485C" w:rsidP="001D485C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3-1. 각 항목별 응답 내용 요약</w:t>
      </w:r>
    </w:p>
    <w:p w14:paraId="69CFBB69" w14:textId="0680AC8F" w:rsidR="001D485C" w:rsidRDefault="001D485C" w:rsidP="00443D69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3-2. 기타 요구 사항 정리</w:t>
      </w:r>
    </w:p>
    <w:p w14:paraId="11688C45" w14:textId="3F065393" w:rsidR="00992BEB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70C1107B" w14:textId="77777777" w:rsidR="00992BEB" w:rsidRPr="006709FF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25A68F56" w14:textId="51B7E2B6" w:rsidR="00FA1CB7" w:rsidRPr="00D4502B" w:rsidRDefault="006709FF" w:rsidP="006709FF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인터뷰 질문지</w:t>
      </w:r>
    </w:p>
    <w:p w14:paraId="05122D44" w14:textId="416B7DE4" w:rsidR="00F40C97" w:rsidRPr="00BC7E40" w:rsidRDefault="00F40C9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1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R&amp;R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F40C97" w14:paraId="05CAF6E9" w14:textId="77777777" w:rsidTr="00111CBB">
        <w:tc>
          <w:tcPr>
            <w:tcW w:w="704" w:type="dxa"/>
            <w:shd w:val="clear" w:color="auto" w:fill="FEF6F0"/>
          </w:tcPr>
          <w:p w14:paraId="5ECE61F5" w14:textId="0E19D9F7" w:rsidR="00111CBB" w:rsidRPr="00111CBB" w:rsidRDefault="00FF31E7" w:rsidP="00111CBB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</w:p>
        </w:tc>
        <w:tc>
          <w:tcPr>
            <w:tcW w:w="8646" w:type="dxa"/>
            <w:shd w:val="clear" w:color="auto" w:fill="FEF6F0"/>
          </w:tcPr>
          <w:p w14:paraId="7D2A012E" w14:textId="369E8EB3" w:rsidR="001611C0" w:rsidRDefault="00BA01FD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A01FD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솔루션 구축 관련 질문들에 앞서, 우선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AS</w:t>
            </w:r>
            <w:r w:rsidR="00D4502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팀에서는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어떤 업무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들을 진행하고 </w:t>
            </w:r>
            <w:proofErr w:type="spellStart"/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>계신지</w:t>
            </w:r>
            <w:proofErr w:type="spellEnd"/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2E90D869" w14:textId="2949A9F9" w:rsidR="00F40C97" w:rsidRDefault="008F1D48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업무 담당 범위와 부서 성과 측정 기준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(KPI)</w:t>
            </w:r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은?</w:t>
            </w:r>
          </w:p>
        </w:tc>
      </w:tr>
      <w:tr w:rsidR="00F40C97" w14:paraId="71B7FFC7" w14:textId="77777777" w:rsidTr="00AC25BA">
        <w:tc>
          <w:tcPr>
            <w:tcW w:w="9350" w:type="dxa"/>
            <w:gridSpan w:val="2"/>
          </w:tcPr>
          <w:p w14:paraId="74F4E311" w14:textId="2805C861" w:rsidR="007B72B7" w:rsidRPr="007B72B7" w:rsidRDefault="007B72B7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A97D486" w14:textId="77777777" w:rsidR="00F40C97" w:rsidRPr="00581A67" w:rsidRDefault="00F40C9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FF31E7" w14:paraId="6533C546" w14:textId="77777777" w:rsidTr="00111CBB">
        <w:tc>
          <w:tcPr>
            <w:tcW w:w="704" w:type="dxa"/>
            <w:shd w:val="clear" w:color="auto" w:fill="FEF6F0"/>
          </w:tcPr>
          <w:p w14:paraId="06B9D03C" w14:textId="7A5477E1" w:rsidR="00FF31E7" w:rsidRPr="00FA1CB7" w:rsidRDefault="00FF31E7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6" w:type="dxa"/>
            <w:shd w:val="clear" w:color="auto" w:fill="FEF6F0"/>
          </w:tcPr>
          <w:p w14:paraId="39B3D163" w14:textId="77777777" w:rsidR="00FF31E7" w:rsidRDefault="00FF31E7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캠페인 실행 관련해서 세일즈 팀과 AS 팀 간의 업무 분장은 어떻게 하고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계신지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52175C10" w14:textId="213E5B81" w:rsidR="00FF31E7" w:rsidRDefault="00FF31E7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엔진오일 정비 쿠폰 프로모션을 진행한다 했을 때 캠페인 실행 주체는? 이 프로모션의 고객 정보나 결과 관리 등 R&amp;R은 어떻게 하시는지?)</w:t>
            </w:r>
          </w:p>
        </w:tc>
      </w:tr>
      <w:tr w:rsidR="00FF31E7" w14:paraId="17CB149B" w14:textId="77777777" w:rsidTr="00C87160">
        <w:tc>
          <w:tcPr>
            <w:tcW w:w="9350" w:type="dxa"/>
            <w:gridSpan w:val="2"/>
          </w:tcPr>
          <w:p w14:paraId="0E240B1D" w14:textId="77777777" w:rsidR="00FF31E7" w:rsidRPr="007B72B7" w:rsidRDefault="00FF31E7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724D6BEA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584C6B36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</w:pPr>
    </w:p>
    <w:p w14:paraId="42982B86" w14:textId="77777777" w:rsidR="00BA01FD" w:rsidRDefault="00BA01F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11BBE742" w14:textId="70A376D6" w:rsidR="00DC561A" w:rsidRP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2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AS 운영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4AD9CFDD" w14:textId="77777777" w:rsidTr="00111CBB">
        <w:tc>
          <w:tcPr>
            <w:tcW w:w="704" w:type="dxa"/>
            <w:shd w:val="clear" w:color="auto" w:fill="FEF6F0"/>
          </w:tcPr>
          <w:p w14:paraId="23C48B46" w14:textId="77777777" w:rsidR="00BC7E40" w:rsidRPr="00FA1CB7" w:rsidRDefault="00BC7E40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</w:p>
        </w:tc>
        <w:tc>
          <w:tcPr>
            <w:tcW w:w="8646" w:type="dxa"/>
            <w:shd w:val="clear" w:color="auto" w:fill="FEF6F0"/>
          </w:tcPr>
          <w:p w14:paraId="00DD87D9" w14:textId="04214100" w:rsidR="00BC7E40" w:rsidRDefault="00FF31E7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 운영 측면에서 주요 커뮤니케이션 채널이 어떤 게 있</w:t>
            </w:r>
            <w:r w:rsidR="00A368D2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  <w:p w14:paraId="461FBE71" w14:textId="6774CC15" w:rsidR="00FF31E7" w:rsidRDefault="00FF31E7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문자,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친구톡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각 AS 센터)</w:t>
            </w:r>
          </w:p>
        </w:tc>
      </w:tr>
      <w:tr w:rsidR="00BC7E40" w14:paraId="630EE2A2" w14:textId="77777777" w:rsidTr="00AC25BA">
        <w:tc>
          <w:tcPr>
            <w:tcW w:w="9350" w:type="dxa"/>
            <w:gridSpan w:val="2"/>
          </w:tcPr>
          <w:p w14:paraId="56DC78B0" w14:textId="7BC15471" w:rsidR="003C1266" w:rsidRPr="00E034E2" w:rsidRDefault="003C1266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B032428" w14:textId="1DA84DEF" w:rsidR="0008306D" w:rsidRDefault="0008306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p w14:paraId="3DB3B84F" w14:textId="77777777" w:rsidR="00DC561A" w:rsidRDefault="00DC561A" w:rsidP="00DC561A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DC561A" w:rsidRPr="00DC561A" w14:paraId="3D1D8501" w14:textId="77777777" w:rsidTr="00AD38E8">
        <w:tc>
          <w:tcPr>
            <w:tcW w:w="704" w:type="dxa"/>
            <w:shd w:val="clear" w:color="auto" w:fill="FEF6F0"/>
          </w:tcPr>
          <w:p w14:paraId="32B27F19" w14:textId="05C13C18" w:rsidR="00DC561A" w:rsidRPr="00FA1CB7" w:rsidRDefault="00DC561A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2CD5E6A7" w14:textId="77777777" w:rsidR="00DC561A" w:rsidRDefault="00DC561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AS 운영 채널 관련,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MyHonda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를 통해 주로 수집 및 활용하는 데이터는 어떤 게 있는지?</w:t>
            </w:r>
          </w:p>
          <w:p w14:paraId="04C2B81B" w14:textId="485E86D5" w:rsidR="00DC561A" w:rsidRPr="0061317F" w:rsidRDefault="00DC561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구매 내역, 예약 내역, 수리 내역)</w:t>
            </w:r>
          </w:p>
        </w:tc>
      </w:tr>
      <w:tr w:rsidR="00DC561A" w14:paraId="5C1B4CDE" w14:textId="77777777" w:rsidTr="00AD38E8">
        <w:tc>
          <w:tcPr>
            <w:tcW w:w="9350" w:type="dxa"/>
            <w:gridSpan w:val="2"/>
          </w:tcPr>
          <w:p w14:paraId="30843CC0" w14:textId="77777777" w:rsidR="00DC561A" w:rsidRDefault="00DC561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516F80F9" w14:textId="77777777" w:rsidR="00DC561A" w:rsidRDefault="00DC561A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DC561A" w:rsidRPr="00DC561A" w14:paraId="3A7F86EF" w14:textId="77777777" w:rsidTr="00AD38E8">
        <w:tc>
          <w:tcPr>
            <w:tcW w:w="704" w:type="dxa"/>
            <w:shd w:val="clear" w:color="auto" w:fill="FEF6F0"/>
          </w:tcPr>
          <w:p w14:paraId="72358164" w14:textId="4B777CEA" w:rsidR="00DC561A" w:rsidRPr="00FA1CB7" w:rsidRDefault="00DC561A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lastRenderedPageBreak/>
              <w:t>2-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6" w:type="dxa"/>
            <w:shd w:val="clear" w:color="auto" w:fill="FEF6F0"/>
          </w:tcPr>
          <w:p w14:paraId="06B3CB01" w14:textId="3580A280" w:rsidR="00DC561A" w:rsidRPr="0061317F" w:rsidRDefault="00DC561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MyHonda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이외에 AS 운영 채널이 있는지, 있다면 무엇인지?</w:t>
            </w:r>
          </w:p>
        </w:tc>
      </w:tr>
      <w:tr w:rsidR="00DC561A" w14:paraId="3F866CD0" w14:textId="77777777" w:rsidTr="00AD38E8">
        <w:tc>
          <w:tcPr>
            <w:tcW w:w="9350" w:type="dxa"/>
            <w:gridSpan w:val="2"/>
          </w:tcPr>
          <w:p w14:paraId="496840B0" w14:textId="77777777" w:rsidR="00DC561A" w:rsidRDefault="00DC561A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39CD21D" w14:textId="77777777" w:rsidR="00DC561A" w:rsidRPr="0008306D" w:rsidRDefault="00DC561A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:rsidRPr="00FF31E7" w14:paraId="482AC76E" w14:textId="77777777" w:rsidTr="00111CBB">
        <w:tc>
          <w:tcPr>
            <w:tcW w:w="704" w:type="dxa"/>
            <w:shd w:val="clear" w:color="auto" w:fill="FEF6F0"/>
          </w:tcPr>
          <w:p w14:paraId="32451C2F" w14:textId="168AB387" w:rsidR="000E5038" w:rsidRPr="00FA1CB7" w:rsidRDefault="00DC561A" w:rsidP="000E503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6" w:type="dxa"/>
            <w:shd w:val="clear" w:color="auto" w:fill="FEF6F0"/>
          </w:tcPr>
          <w:p w14:paraId="0FF5DE89" w14:textId="77777777" w:rsidR="000E5038" w:rsidRDefault="00FF31E7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AS 운영 캠페인의 </w:t>
            </w:r>
            <w:r w:rsidR="00E31CF2">
              <w:rPr>
                <w:rFonts w:asciiTheme="minorEastAsia" w:eastAsiaTheme="minorEastAsia" w:hAnsiTheme="minorEastAsia" w:cs="Arial" w:hint="eastAsia"/>
                <w:lang w:eastAsia="ko-KR"/>
              </w:rPr>
              <w:t>종류는 무엇이 있는지?</w:t>
            </w:r>
          </w:p>
          <w:p w14:paraId="2057176F" w14:textId="737F54E3" w:rsidR="00E31CF2" w:rsidRDefault="00E31CF2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자동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/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수동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발송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정기/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비정기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, 쿠폰/할인 등 주제별)</w:t>
            </w:r>
          </w:p>
        </w:tc>
      </w:tr>
      <w:tr w:rsidR="00BC7E40" w14:paraId="422F327F" w14:textId="77777777" w:rsidTr="00AC25BA">
        <w:tc>
          <w:tcPr>
            <w:tcW w:w="9350" w:type="dxa"/>
            <w:gridSpan w:val="2"/>
          </w:tcPr>
          <w:p w14:paraId="522074D7" w14:textId="4A405A3A" w:rsidR="00F32933" w:rsidRPr="00F32933" w:rsidRDefault="00F32933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49573B8F" w14:textId="77777777" w:rsid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27FCF818" w14:textId="77777777" w:rsidTr="00111CBB">
        <w:tc>
          <w:tcPr>
            <w:tcW w:w="704" w:type="dxa"/>
            <w:shd w:val="clear" w:color="auto" w:fill="FEF6F0"/>
          </w:tcPr>
          <w:p w14:paraId="3294C2B4" w14:textId="02E5798C" w:rsidR="00BC7E40" w:rsidRPr="00FA1CB7" w:rsidRDefault="00DC561A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6" w:type="dxa"/>
            <w:shd w:val="clear" w:color="auto" w:fill="FEF6F0"/>
          </w:tcPr>
          <w:p w14:paraId="0FFE407F" w14:textId="2764A13D" w:rsidR="00766B70" w:rsidRPr="0061317F" w:rsidRDefault="00477841" w:rsidP="000E50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운영하고 있는 주요 캠페인의 내용</w:t>
            </w:r>
            <w:r w:rsidR="009B2446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은 무엇이 있는지?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정비 프로모션 등)</w:t>
            </w:r>
          </w:p>
        </w:tc>
      </w:tr>
      <w:tr w:rsidR="00BC7E40" w14:paraId="51B25A88" w14:textId="77777777" w:rsidTr="00AC25BA">
        <w:tc>
          <w:tcPr>
            <w:tcW w:w="9350" w:type="dxa"/>
            <w:gridSpan w:val="2"/>
          </w:tcPr>
          <w:p w14:paraId="66151422" w14:textId="21D2418F" w:rsidR="007C19FF" w:rsidRPr="000D423B" w:rsidRDefault="007C19F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1A90B7DC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477841" w14:paraId="6241EEC9" w14:textId="77777777" w:rsidTr="00AD38E8">
        <w:tc>
          <w:tcPr>
            <w:tcW w:w="704" w:type="dxa"/>
            <w:shd w:val="clear" w:color="auto" w:fill="FEF6F0"/>
          </w:tcPr>
          <w:p w14:paraId="2ED7B981" w14:textId="6EF57D0B" w:rsidR="00477841" w:rsidRPr="00FA1CB7" w:rsidRDefault="00477841" w:rsidP="00AD38E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3-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6" w:type="dxa"/>
            <w:shd w:val="clear" w:color="auto" w:fill="FEF6F0"/>
          </w:tcPr>
          <w:p w14:paraId="24F4522C" w14:textId="68514DEB" w:rsidR="00477841" w:rsidRDefault="00477841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</w:t>
            </w:r>
            <w:r w:rsidR="00DC5428">
              <w:rPr>
                <w:rFonts w:asciiTheme="minorEastAsia" w:eastAsiaTheme="minorEastAsia" w:hAnsiTheme="minorEastAsia" w:cs="Arial" w:hint="eastAsia"/>
                <w:lang w:eastAsia="ko-KR"/>
              </w:rPr>
              <w:t>에서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운영</w:t>
            </w:r>
            <w:r w:rsidR="00DC5428">
              <w:rPr>
                <w:rFonts w:asciiTheme="minorEastAsia" w:eastAsiaTheme="minorEastAsia" w:hAnsiTheme="minorEastAsia" w:cs="Arial" w:hint="eastAsia"/>
                <w:lang w:eastAsia="ko-KR"/>
              </w:rPr>
              <w:t>하는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캠페인별 결과 분석 및 관리 방법은?</w:t>
            </w:r>
          </w:p>
          <w:p w14:paraId="4C012053" w14:textId="77777777" w:rsidR="00477841" w:rsidRPr="0061317F" w:rsidRDefault="00477841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주로 확인하는 지표, 데이터 가공, 사후 활용)</w:t>
            </w:r>
          </w:p>
        </w:tc>
      </w:tr>
      <w:tr w:rsidR="00477841" w14:paraId="4172444E" w14:textId="77777777" w:rsidTr="00AD38E8">
        <w:tc>
          <w:tcPr>
            <w:tcW w:w="9350" w:type="dxa"/>
            <w:gridSpan w:val="2"/>
          </w:tcPr>
          <w:p w14:paraId="16727EAC" w14:textId="77777777" w:rsidR="00477841" w:rsidRPr="000D423B" w:rsidRDefault="00477841" w:rsidP="00AD38E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78033A12" w14:textId="77777777" w:rsidR="00477841" w:rsidRDefault="00477841" w:rsidP="000E5038">
      <w:pPr>
        <w:pStyle w:val="a3"/>
        <w:spacing w:line="360" w:lineRule="auto"/>
        <w:rPr>
          <w:rFonts w:asciiTheme="minorEastAsia" w:eastAsiaTheme="minorEastAsia" w:hAnsiTheme="minorEastAsia" w:cs="Arial" w:hint="eastAsia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0E5038" w14:paraId="15DDF416" w14:textId="77777777" w:rsidTr="00111CBB">
        <w:tc>
          <w:tcPr>
            <w:tcW w:w="704" w:type="dxa"/>
            <w:shd w:val="clear" w:color="auto" w:fill="FEF6F0"/>
          </w:tcPr>
          <w:p w14:paraId="3CEA3E4D" w14:textId="175F6004" w:rsidR="000E5038" w:rsidRPr="00FA1CB7" w:rsidRDefault="00E31CF2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</w:p>
        </w:tc>
        <w:tc>
          <w:tcPr>
            <w:tcW w:w="8646" w:type="dxa"/>
            <w:shd w:val="clear" w:color="auto" w:fill="FEF6F0"/>
          </w:tcPr>
          <w:p w14:paraId="0164DF7A" w14:textId="56004A15" w:rsidR="000E5038" w:rsidRPr="0061317F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추가로 </w:t>
            </w:r>
            <w:r w:rsidR="00111CB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계획하고 있는, 또는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운영하고 싶은 캠페인은</w:t>
            </w:r>
            <w:r w:rsidR="007D128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무엇이 있는지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</w:tc>
      </w:tr>
      <w:tr w:rsidR="000E5038" w14:paraId="631D1C2E" w14:textId="77777777" w:rsidTr="00C87160">
        <w:tc>
          <w:tcPr>
            <w:tcW w:w="9350" w:type="dxa"/>
            <w:gridSpan w:val="2"/>
          </w:tcPr>
          <w:p w14:paraId="7EE99C46" w14:textId="77777777" w:rsidR="000E5038" w:rsidRPr="000D423B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72A71C36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0E5038" w14:paraId="611A3BE9" w14:textId="77777777" w:rsidTr="00111CBB">
        <w:tc>
          <w:tcPr>
            <w:tcW w:w="704" w:type="dxa"/>
            <w:shd w:val="clear" w:color="auto" w:fill="FEF6F0"/>
          </w:tcPr>
          <w:p w14:paraId="10B50A0E" w14:textId="4363208F" w:rsidR="000E5038" w:rsidRPr="00FA1CB7" w:rsidRDefault="00111CBB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</w:p>
        </w:tc>
        <w:tc>
          <w:tcPr>
            <w:tcW w:w="8646" w:type="dxa"/>
            <w:shd w:val="clear" w:color="auto" w:fill="FEF6F0"/>
          </w:tcPr>
          <w:p w14:paraId="0C4F8126" w14:textId="66A7B0D8" w:rsidR="000E5038" w:rsidRPr="0061317F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 관련</w:t>
            </w:r>
            <w:r w:rsidR="00E31CF2">
              <w:rPr>
                <w:rFonts w:asciiTheme="minorEastAsia" w:eastAsiaTheme="minorEastAsia" w:hAnsiTheme="minorEastAsia" w:cs="Arial" w:hint="eastAsia"/>
                <w:lang w:eastAsia="ko-KR"/>
              </w:rPr>
              <w:t>해,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차량 유지보수 안내 주기는 </w:t>
            </w:r>
            <w:r w:rsidR="00E31CF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주로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어떻게 되는지?</w:t>
            </w:r>
            <w:r w:rsidR="00E31CF2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  <w:tr w:rsidR="000E5038" w14:paraId="34B896B3" w14:textId="77777777" w:rsidTr="00C87160">
        <w:tc>
          <w:tcPr>
            <w:tcW w:w="9350" w:type="dxa"/>
            <w:gridSpan w:val="2"/>
          </w:tcPr>
          <w:p w14:paraId="467940D2" w14:textId="77777777" w:rsidR="000E5038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6EC23438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0E5038" w14:paraId="74FF6D90" w14:textId="77777777" w:rsidTr="00ED023E">
        <w:tc>
          <w:tcPr>
            <w:tcW w:w="704" w:type="dxa"/>
            <w:shd w:val="clear" w:color="auto" w:fill="FEF6F0"/>
          </w:tcPr>
          <w:p w14:paraId="12FDD233" w14:textId="03EA95F8" w:rsidR="000E5038" w:rsidRPr="00FA1CB7" w:rsidRDefault="00ED023E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6</w:t>
            </w:r>
          </w:p>
        </w:tc>
        <w:tc>
          <w:tcPr>
            <w:tcW w:w="8646" w:type="dxa"/>
            <w:shd w:val="clear" w:color="auto" w:fill="FEF6F0"/>
          </w:tcPr>
          <w:p w14:paraId="65F7074B" w14:textId="22A060B7" w:rsidR="00084811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AS 이후의 추가적인 애프터</w:t>
            </w:r>
            <w:r w:rsidR="00EE52E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케어 절차가 있는지</w:t>
            </w:r>
            <w:r w:rsidR="00084811">
              <w:rPr>
                <w:rFonts w:asciiTheme="minorEastAsia" w:eastAsiaTheme="minorEastAsia" w:hAnsiTheme="minorEastAsia" w:cs="Arial" w:hint="eastAsia"/>
                <w:lang w:eastAsia="ko-KR"/>
              </w:rPr>
              <w:t>, 있다면 어떤 것들이 있는지?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  <w:p w14:paraId="2E75B722" w14:textId="1867ECE0" w:rsidR="000E5038" w:rsidRPr="0061317F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서비스 만족도 조사)</w:t>
            </w:r>
          </w:p>
        </w:tc>
      </w:tr>
      <w:tr w:rsidR="000E5038" w14:paraId="59ED86E0" w14:textId="77777777" w:rsidTr="00C87160">
        <w:tc>
          <w:tcPr>
            <w:tcW w:w="9350" w:type="dxa"/>
            <w:gridSpan w:val="2"/>
          </w:tcPr>
          <w:p w14:paraId="061B21D4" w14:textId="77777777" w:rsidR="000E5038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E0E3B17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6BA50469" w14:textId="77777777" w:rsidR="001611C0" w:rsidRDefault="001611C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5ECAAE38" w14:textId="77777777" w:rsidR="000E5038" w:rsidRDefault="000E5038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E490E78" w14:textId="77777777" w:rsidR="00644FB9" w:rsidRDefault="00644FB9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4F9DFE2" w14:textId="1CE298C4" w:rsidR="00BC7E40" w:rsidRPr="00A4513D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0E5038">
        <w:rPr>
          <w:rFonts w:asciiTheme="minorEastAsia" w:eastAsiaTheme="minorEastAsia" w:hAnsiTheme="minorEastAsia" w:cs="Arial" w:hint="eastAsia"/>
          <w:b/>
          <w:bCs/>
          <w:lang w:eastAsia="ko-KR"/>
        </w:rPr>
        <w:t>3</w:t>
      </w:r>
      <w:r>
        <w:rPr>
          <w:rFonts w:asciiTheme="minorEastAsia" w:eastAsiaTheme="minorEastAsia" w:hAnsiTheme="minorEastAsia" w:cs="Arial"/>
          <w:b/>
          <w:bCs/>
          <w:lang w:eastAsia="ko-KR"/>
        </w:rPr>
        <w:t>.</w:t>
      </w: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</w:t>
      </w:r>
      <w:r w:rsidR="000E5038">
        <w:rPr>
          <w:rFonts w:asciiTheme="minorEastAsia" w:eastAsiaTheme="minorEastAsia" w:hAnsiTheme="minorEastAsia" w:cs="Arial" w:hint="eastAsia"/>
          <w:b/>
          <w:bCs/>
          <w:lang w:eastAsia="ko-KR"/>
        </w:rPr>
        <w:t>데이터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>]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C7E40" w14:paraId="7281B8A5" w14:textId="77777777" w:rsidTr="00ED023E">
        <w:tc>
          <w:tcPr>
            <w:tcW w:w="704" w:type="dxa"/>
            <w:shd w:val="clear" w:color="auto" w:fill="FEF6F0"/>
          </w:tcPr>
          <w:p w14:paraId="310ECA9A" w14:textId="0C78FA02" w:rsidR="00BC7E40" w:rsidRPr="00405E78" w:rsidRDefault="00BC7E40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405E78"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1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7" w:type="dxa"/>
            <w:shd w:val="clear" w:color="auto" w:fill="FEF6F0"/>
          </w:tcPr>
          <w:p w14:paraId="7928DC3A" w14:textId="1A083541" w:rsidR="000D15BA" w:rsidRDefault="000E5038" w:rsidP="00E3446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타 부서와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공유받는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 및 공유주는 데이터 종류가 어떻게 되는지?</w:t>
            </w:r>
          </w:p>
          <w:p w14:paraId="5F73A4AF" w14:textId="2EA5A19E" w:rsidR="000E5038" w:rsidRPr="00405E78" w:rsidRDefault="000E5038" w:rsidP="00E3446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견적 요청, 고객별 AS 현황</w:t>
            </w:r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proofErr w:type="gramStart"/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>등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>/</w:t>
            </w:r>
            <w:proofErr w:type="gramEnd"/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</w:t>
            </w:r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>의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연계성 </w:t>
            </w:r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>파악을 위함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BC7E40" w14:paraId="4D4E00FA" w14:textId="77777777" w:rsidTr="00FF1926">
        <w:tc>
          <w:tcPr>
            <w:tcW w:w="9351" w:type="dxa"/>
            <w:gridSpan w:val="2"/>
          </w:tcPr>
          <w:p w14:paraId="486E5F62" w14:textId="1C155158" w:rsidR="003F648F" w:rsidRPr="009328AF" w:rsidRDefault="003F648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highlight w:val="cyan"/>
                <w:lang w:eastAsia="ko-KR"/>
              </w:rPr>
            </w:pPr>
            <w:r w:rsidRPr="009328AF">
              <w:rPr>
                <w:rFonts w:asciiTheme="minorEastAsia" w:eastAsiaTheme="minorEastAsia" w:hAnsiTheme="minorEastAsia" w:cs="Arial" w:hint="eastAsia"/>
                <w:highlight w:val="cyan"/>
                <w:lang w:eastAsia="ko-KR"/>
              </w:rPr>
              <w:t xml:space="preserve"> </w:t>
            </w:r>
          </w:p>
        </w:tc>
      </w:tr>
    </w:tbl>
    <w:p w14:paraId="214AC91A" w14:textId="77777777" w:rsidR="00BC7E40" w:rsidRDefault="00BC7E40" w:rsidP="00601479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17661A" w:rsidRPr="0061317F" w14:paraId="6A12B2B2" w14:textId="77777777" w:rsidTr="00ED023E">
        <w:tc>
          <w:tcPr>
            <w:tcW w:w="704" w:type="dxa"/>
            <w:shd w:val="clear" w:color="auto" w:fill="FEF6F0"/>
          </w:tcPr>
          <w:p w14:paraId="207371F8" w14:textId="36AC1BF9" w:rsidR="0017661A" w:rsidRPr="00FA1CB7" w:rsidRDefault="003E5CC8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  <w:r w:rsidR="00ED023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</w:t>
            </w:r>
            <w:r w:rsidR="009C209E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7" w:type="dxa"/>
            <w:shd w:val="clear" w:color="auto" w:fill="FEF6F0"/>
          </w:tcPr>
          <w:p w14:paraId="7D07B8A9" w14:textId="1C2AA133" w:rsidR="00ED023E" w:rsidRDefault="000E5038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 공유 시 어떻게 요청하거나 전달하</w:t>
            </w:r>
            <w:r w:rsidR="00A368D2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  <w:r w:rsidR="00ED023E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  <w:p w14:paraId="07E7FE48" w14:textId="4AB6807D" w:rsidR="00376D55" w:rsidRPr="00ED023E" w:rsidRDefault="00376D55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쿼리 추출, raw 데이터 엑셀 </w:t>
            </w:r>
            <w:r w:rsidR="00BD163F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첨부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등)</w:t>
            </w:r>
          </w:p>
        </w:tc>
      </w:tr>
      <w:tr w:rsidR="0017661A" w14:paraId="619E1290" w14:textId="77777777" w:rsidTr="00AC25BA">
        <w:tc>
          <w:tcPr>
            <w:tcW w:w="9351" w:type="dxa"/>
            <w:gridSpan w:val="2"/>
          </w:tcPr>
          <w:p w14:paraId="7E88CFEF" w14:textId="60E6E5BA" w:rsidR="0017661A" w:rsidRPr="00474CCC" w:rsidRDefault="0017661A" w:rsidP="00474CCC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6044D24C" w14:textId="77777777" w:rsidR="003E5CC8" w:rsidRDefault="003E5CC8" w:rsidP="003E5CC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E5CC8" w:rsidRPr="0061317F" w14:paraId="036B6EE1" w14:textId="77777777" w:rsidTr="004C1A1D">
        <w:tc>
          <w:tcPr>
            <w:tcW w:w="704" w:type="dxa"/>
            <w:shd w:val="clear" w:color="auto" w:fill="FEF6F0"/>
          </w:tcPr>
          <w:p w14:paraId="4B44929D" w14:textId="411CB2C1" w:rsidR="003E5CC8" w:rsidRPr="00FA1CB7" w:rsidRDefault="003E5CC8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7" w:type="dxa"/>
            <w:shd w:val="clear" w:color="auto" w:fill="FEF6F0"/>
          </w:tcPr>
          <w:p w14:paraId="20B9652F" w14:textId="2FC46BC6" w:rsidR="003E5CC8" w:rsidRPr="0061317F" w:rsidRDefault="00CA3227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AS팀의 주요 업무는 </w:t>
            </w:r>
            <w:proofErr w:type="spellStart"/>
            <w:r w:rsidR="003E5CC8">
              <w:rPr>
                <w:rFonts w:asciiTheme="minorEastAsia" w:eastAsiaTheme="minorEastAsia" w:hAnsiTheme="minorEastAsia" w:cs="Arial" w:hint="eastAsia"/>
                <w:lang w:eastAsia="ko-KR"/>
              </w:rPr>
              <w:t>MyHonda</w:t>
            </w:r>
            <w:proofErr w:type="spellEnd"/>
            <w:r w:rsidR="003E5CC8">
              <w:rPr>
                <w:rFonts w:asciiTheme="minorEastAsia" w:eastAsiaTheme="minorEastAsia" w:hAnsiTheme="minorEastAsia" w:cs="Arial" w:hint="eastAsia"/>
                <w:lang w:eastAsia="ko-KR"/>
              </w:rPr>
              <w:t>와 어떻게 연계되어 있고, 어떤 고객 데이터를 활용하</w:t>
            </w:r>
            <w:r w:rsidR="00A368D2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</w:tc>
      </w:tr>
      <w:tr w:rsidR="003E5CC8" w14:paraId="71438290" w14:textId="77777777" w:rsidTr="00C87160">
        <w:tc>
          <w:tcPr>
            <w:tcW w:w="9351" w:type="dxa"/>
            <w:gridSpan w:val="2"/>
          </w:tcPr>
          <w:p w14:paraId="4B89670F" w14:textId="77777777" w:rsidR="003E5CC8" w:rsidRPr="00474CCC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5B14B241" w14:textId="77777777" w:rsidR="003E5CC8" w:rsidRDefault="003E5CC8" w:rsidP="006709FF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E5CC8" w:rsidRPr="0061317F" w14:paraId="282E544E" w14:textId="77777777" w:rsidTr="004C1A1D">
        <w:tc>
          <w:tcPr>
            <w:tcW w:w="704" w:type="dxa"/>
            <w:shd w:val="clear" w:color="auto" w:fill="FEF6F0"/>
          </w:tcPr>
          <w:p w14:paraId="7A5A6DCF" w14:textId="34253D27" w:rsidR="003E5CC8" w:rsidRPr="00FA1CB7" w:rsidRDefault="00A41072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7" w:type="dxa"/>
            <w:shd w:val="clear" w:color="auto" w:fill="FEF6F0"/>
          </w:tcPr>
          <w:p w14:paraId="7A3396D5" w14:textId="3B2BF0A6" w:rsidR="003E5CC8" w:rsidRPr="0061317F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공식 수리 대리점이 아닌 센터의 AS 내역 공유되고 있</w:t>
            </w:r>
            <w:r w:rsidR="00A368D2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된다면, 어떻게 공유되</w:t>
            </w:r>
            <w:r w:rsidR="00A368D2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</w:tc>
      </w:tr>
      <w:tr w:rsidR="003E5CC8" w14:paraId="7F48DAC8" w14:textId="77777777" w:rsidTr="00C87160">
        <w:tc>
          <w:tcPr>
            <w:tcW w:w="9351" w:type="dxa"/>
            <w:gridSpan w:val="2"/>
          </w:tcPr>
          <w:p w14:paraId="1464EF9B" w14:textId="77777777" w:rsidR="003E5CC8" w:rsidRPr="00474CCC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06B71D6C" w14:textId="77777777" w:rsidR="004F2FF1" w:rsidRPr="00DA4FB1" w:rsidRDefault="004F2FF1" w:rsidP="003E5CC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sectPr w:rsidR="004F2FF1" w:rsidRPr="00DA4FB1" w:rsidSect="009715FD">
      <w:headerReference w:type="default" r:id="rId9"/>
      <w:footerReference w:type="default" r:id="rId10"/>
      <w:pgSz w:w="12240" w:h="15840" w:code="1"/>
      <w:pgMar w:top="1440" w:right="1440" w:bottom="1440" w:left="1440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63F7B" w14:textId="77777777" w:rsidR="00E611FE" w:rsidRDefault="00E611FE">
      <w:r>
        <w:separator/>
      </w:r>
    </w:p>
  </w:endnote>
  <w:endnote w:type="continuationSeparator" w:id="0">
    <w:p w14:paraId="4DC40916" w14:textId="77777777" w:rsidR="00E611FE" w:rsidRDefault="00E61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2833219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</w:rPr>
        </w:sdtEndPr>
        <w:sdtContent>
          <w:p w14:paraId="6E6F1CA9" w14:textId="77777777" w:rsidR="00451AA7" w:rsidRPr="0067134F" w:rsidRDefault="00451AA7">
            <w:pPr>
              <w:pStyle w:val="a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lang w:val="ko-KR" w:eastAsia="ko-KR"/>
              </w:rPr>
              <w:t xml:space="preserve">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PAGE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  <w:r w:rsidRPr="0067134F">
              <w:rPr>
                <w:rFonts w:asciiTheme="minorEastAsia" w:eastAsiaTheme="minorEastAsia" w:hAnsiTheme="minorEastAsia"/>
                <w:lang w:val="ko-KR" w:eastAsia="ko-KR"/>
              </w:rPr>
              <w:t xml:space="preserve"> /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NUMPAGES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</w:p>
        </w:sdtContent>
      </w:sdt>
    </w:sdtContent>
  </w:sdt>
  <w:p w14:paraId="37AB6CDE" w14:textId="77777777" w:rsidR="00451AA7" w:rsidRDefault="00451A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650E7B" w14:textId="77777777" w:rsidR="00E611FE" w:rsidRDefault="00E611FE">
      <w:r>
        <w:separator/>
      </w:r>
    </w:p>
  </w:footnote>
  <w:footnote w:type="continuationSeparator" w:id="0">
    <w:p w14:paraId="45507714" w14:textId="77777777" w:rsidR="00E611FE" w:rsidRDefault="00E611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EAF9A" w14:textId="3330967D" w:rsidR="00451AA7" w:rsidRDefault="00451AA7" w:rsidP="001F7D0F">
    <w:pPr>
      <w:pStyle w:val="a3"/>
      <w:pBdr>
        <w:bottom w:val="single" w:sz="6" w:space="1" w:color="auto"/>
      </w:pBdr>
      <w:tabs>
        <w:tab w:val="clear" w:pos="8640"/>
        <w:tab w:val="right" w:pos="9360"/>
      </w:tabs>
      <w:jc w:val="center"/>
      <w:rPr>
        <w:sz w:val="16"/>
        <w:szCs w:val="16"/>
        <w:lang w:eastAsia="ko-KR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5841"/>
    <w:multiLevelType w:val="singleLevel"/>
    <w:tmpl w:val="CC4E4D8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CCB67E9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" w15:restartNumberingAfterBreak="0">
    <w:nsid w:val="0D35594B"/>
    <w:multiLevelType w:val="hybridMultilevel"/>
    <w:tmpl w:val="6E92340C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" w15:restartNumberingAfterBreak="0">
    <w:nsid w:val="0D860F20"/>
    <w:multiLevelType w:val="hybridMultilevel"/>
    <w:tmpl w:val="AD680F9A"/>
    <w:lvl w:ilvl="0" w:tplc="F8BAB46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3F4E163A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Arial" w:eastAsia="굴림" w:hAnsi="Arial" w:cs="Arial"/>
      </w:rPr>
    </w:lvl>
    <w:lvl w:ilvl="2" w:tplc="0D1E8394">
      <w:numFmt w:val="none"/>
      <w:lvlText w:val=""/>
      <w:lvlJc w:val="left"/>
      <w:pPr>
        <w:tabs>
          <w:tab w:val="num" w:pos="360"/>
        </w:tabs>
      </w:pPr>
    </w:lvl>
    <w:lvl w:ilvl="3" w:tplc="29EC9DAC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3226277A">
      <w:numFmt w:val="decimal"/>
      <w:lvlText w:val="%5-"/>
      <w:lvlJc w:val="left"/>
      <w:pPr>
        <w:ind w:left="2360" w:hanging="360"/>
      </w:pPr>
      <w:rPr>
        <w:rFonts w:hint="default"/>
      </w:rPr>
    </w:lvl>
    <w:lvl w:ilvl="5" w:tplc="B2005EA6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6" w:tplc="DC90315C">
      <w:numFmt w:val="bullet"/>
      <w:lvlText w:val=""/>
      <w:lvlJc w:val="left"/>
      <w:pPr>
        <w:ind w:left="3160" w:hanging="360"/>
      </w:pPr>
      <w:rPr>
        <w:rFonts w:ascii="Wingdings" w:eastAsiaTheme="minorEastAsia" w:hAnsi="Wingdings" w:cs="Arial" w:hint="default"/>
      </w:rPr>
    </w:lvl>
    <w:lvl w:ilvl="7" w:tplc="54F0029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2B46624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FCD3214"/>
    <w:multiLevelType w:val="hybridMultilevel"/>
    <w:tmpl w:val="99EC7870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E8A592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" w15:restartNumberingAfterBreak="0">
    <w:nsid w:val="23511762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B6F78F5"/>
    <w:multiLevelType w:val="hybridMultilevel"/>
    <w:tmpl w:val="8C202E4C"/>
    <w:lvl w:ilvl="0" w:tplc="E1228400">
      <w:start w:val="19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7C4138"/>
    <w:multiLevelType w:val="hybridMultilevel"/>
    <w:tmpl w:val="C66C90F4"/>
    <w:lvl w:ilvl="0" w:tplc="39F4D794">
      <w:start w:val="19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34"/>
        </w:tabs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34"/>
        </w:tabs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4"/>
        </w:tabs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34"/>
        </w:tabs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34"/>
        </w:tabs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34"/>
        </w:tabs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34"/>
        </w:tabs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34"/>
        </w:tabs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CB55CF3"/>
    <w:multiLevelType w:val="hybridMultilevel"/>
    <w:tmpl w:val="6178BE8A"/>
    <w:lvl w:ilvl="0" w:tplc="F54634AE">
      <w:start w:val="1"/>
      <w:numFmt w:val="decimal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-80" w:hanging="400"/>
      </w:pPr>
    </w:lvl>
    <w:lvl w:ilvl="2" w:tplc="0409001B">
      <w:start w:val="1"/>
      <w:numFmt w:val="lowerRoman"/>
      <w:lvlText w:val="%3."/>
      <w:lvlJc w:val="right"/>
      <w:pPr>
        <w:ind w:left="320" w:hanging="400"/>
      </w:pPr>
    </w:lvl>
    <w:lvl w:ilvl="3" w:tplc="0409000F">
      <w:start w:val="1"/>
      <w:numFmt w:val="decimal"/>
      <w:lvlText w:val="%4."/>
      <w:lvlJc w:val="left"/>
      <w:pPr>
        <w:ind w:left="720" w:hanging="400"/>
      </w:pPr>
    </w:lvl>
    <w:lvl w:ilvl="4" w:tplc="04090019">
      <w:start w:val="1"/>
      <w:numFmt w:val="upperLetter"/>
      <w:lvlText w:val="%5."/>
      <w:lvlJc w:val="left"/>
      <w:pPr>
        <w:ind w:left="1120" w:hanging="400"/>
      </w:pPr>
    </w:lvl>
    <w:lvl w:ilvl="5" w:tplc="0409001B">
      <w:start w:val="1"/>
      <w:numFmt w:val="lowerRoman"/>
      <w:lvlText w:val="%6."/>
      <w:lvlJc w:val="right"/>
      <w:pPr>
        <w:ind w:left="1520" w:hanging="400"/>
      </w:pPr>
    </w:lvl>
    <w:lvl w:ilvl="6" w:tplc="0409000F">
      <w:start w:val="1"/>
      <w:numFmt w:val="decimal"/>
      <w:lvlText w:val="%7."/>
      <w:lvlJc w:val="left"/>
      <w:pPr>
        <w:ind w:left="1920" w:hanging="400"/>
      </w:pPr>
    </w:lvl>
    <w:lvl w:ilvl="7" w:tplc="04090019" w:tentative="1">
      <w:start w:val="1"/>
      <w:numFmt w:val="upperLetter"/>
      <w:lvlText w:val="%8."/>
      <w:lvlJc w:val="left"/>
      <w:pPr>
        <w:ind w:left="2320" w:hanging="400"/>
      </w:pPr>
    </w:lvl>
    <w:lvl w:ilvl="8" w:tplc="0409001B" w:tentative="1">
      <w:start w:val="1"/>
      <w:numFmt w:val="lowerRoman"/>
      <w:lvlText w:val="%9."/>
      <w:lvlJc w:val="right"/>
      <w:pPr>
        <w:ind w:left="2720" w:hanging="400"/>
      </w:pPr>
    </w:lvl>
  </w:abstractNum>
  <w:abstractNum w:abstractNumId="9" w15:restartNumberingAfterBreak="0">
    <w:nsid w:val="2D281A55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2EB04342"/>
    <w:multiLevelType w:val="hybridMultilevel"/>
    <w:tmpl w:val="05783BF2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2F631A4B"/>
    <w:multiLevelType w:val="singleLevel"/>
    <w:tmpl w:val="16AC252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367E3682"/>
    <w:multiLevelType w:val="singleLevel"/>
    <w:tmpl w:val="CDB40BFA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E58693C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56D046E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6EB3CEA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6" w15:restartNumberingAfterBreak="0">
    <w:nsid w:val="57A8123A"/>
    <w:multiLevelType w:val="singleLevel"/>
    <w:tmpl w:val="D844477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58730ED2"/>
    <w:multiLevelType w:val="hybridMultilevel"/>
    <w:tmpl w:val="5D6C8D86"/>
    <w:lvl w:ilvl="0" w:tplc="10E0E936">
      <w:start w:val="1"/>
      <w:numFmt w:val="bullet"/>
      <w:lvlText w:val="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C7C3EBB"/>
    <w:multiLevelType w:val="hybridMultilevel"/>
    <w:tmpl w:val="0F741880"/>
    <w:lvl w:ilvl="0" w:tplc="F9943D6E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9" w15:restartNumberingAfterBreak="0">
    <w:nsid w:val="5DC33932"/>
    <w:multiLevelType w:val="hybridMultilevel"/>
    <w:tmpl w:val="CD804302"/>
    <w:lvl w:ilvl="0" w:tplc="0409001B">
      <w:start w:val="1"/>
      <w:numFmt w:val="lowerRoman"/>
      <w:lvlText w:val="%1."/>
      <w:lvlJc w:val="righ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20" w15:restartNumberingAfterBreak="0">
    <w:nsid w:val="62D97D41"/>
    <w:multiLevelType w:val="hybridMultilevel"/>
    <w:tmpl w:val="0008B546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FB7ED6A4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5" w:tplc="AE267628">
      <w:start w:val="1"/>
      <w:numFmt w:val="decimal"/>
      <w:lvlText w:val="%6)"/>
      <w:lvlJc w:val="left"/>
      <w:pPr>
        <w:ind w:left="31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1" w15:restartNumberingAfterBreak="0">
    <w:nsid w:val="645D0866"/>
    <w:multiLevelType w:val="singleLevel"/>
    <w:tmpl w:val="FDDEBD8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68BF477F"/>
    <w:multiLevelType w:val="singleLevel"/>
    <w:tmpl w:val="6B54E09E"/>
    <w:lvl w:ilvl="0">
      <w:start w:val="1"/>
      <w:numFmt w:val="bullet"/>
      <w:pStyle w:val="ChecklistBullet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68C2298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C850402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5" w15:restartNumberingAfterBreak="0">
    <w:nsid w:val="7212687D"/>
    <w:multiLevelType w:val="hybridMultilevel"/>
    <w:tmpl w:val="8FF8B48E"/>
    <w:lvl w:ilvl="0" w:tplc="3C249F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8277760">
    <w:abstractNumId w:val="12"/>
  </w:num>
  <w:num w:numId="2" w16cid:durableId="405613125">
    <w:abstractNumId w:val="21"/>
  </w:num>
  <w:num w:numId="3" w16cid:durableId="46226207">
    <w:abstractNumId w:val="0"/>
  </w:num>
  <w:num w:numId="4" w16cid:durableId="17706765">
    <w:abstractNumId w:val="16"/>
  </w:num>
  <w:num w:numId="5" w16cid:durableId="194007477">
    <w:abstractNumId w:val="23"/>
  </w:num>
  <w:num w:numId="6" w16cid:durableId="518392783">
    <w:abstractNumId w:val="11"/>
  </w:num>
  <w:num w:numId="7" w16cid:durableId="1584024351">
    <w:abstractNumId w:val="22"/>
  </w:num>
  <w:num w:numId="8" w16cid:durableId="1181509953">
    <w:abstractNumId w:val="13"/>
  </w:num>
  <w:num w:numId="9" w16cid:durableId="1024019295">
    <w:abstractNumId w:val="5"/>
  </w:num>
  <w:num w:numId="10" w16cid:durableId="1148940083">
    <w:abstractNumId w:val="14"/>
  </w:num>
  <w:num w:numId="11" w16cid:durableId="937130670">
    <w:abstractNumId w:val="9"/>
  </w:num>
  <w:num w:numId="12" w16cid:durableId="1580165987">
    <w:abstractNumId w:val="17"/>
  </w:num>
  <w:num w:numId="13" w16cid:durableId="894967278">
    <w:abstractNumId w:val="3"/>
  </w:num>
  <w:num w:numId="14" w16cid:durableId="1451516118">
    <w:abstractNumId w:val="4"/>
  </w:num>
  <w:num w:numId="15" w16cid:durableId="174930601">
    <w:abstractNumId w:val="7"/>
  </w:num>
  <w:num w:numId="16" w16cid:durableId="1849442385">
    <w:abstractNumId w:val="6"/>
  </w:num>
  <w:num w:numId="17" w16cid:durableId="1588080629">
    <w:abstractNumId w:val="20"/>
  </w:num>
  <w:num w:numId="18" w16cid:durableId="1917208854">
    <w:abstractNumId w:val="2"/>
  </w:num>
  <w:num w:numId="19" w16cid:durableId="1579099257">
    <w:abstractNumId w:val="10"/>
  </w:num>
  <w:num w:numId="20" w16cid:durableId="895817695">
    <w:abstractNumId w:val="19"/>
  </w:num>
  <w:num w:numId="21" w16cid:durableId="116996730">
    <w:abstractNumId w:val="8"/>
  </w:num>
  <w:num w:numId="22" w16cid:durableId="401951273">
    <w:abstractNumId w:val="1"/>
  </w:num>
  <w:num w:numId="23" w16cid:durableId="1347903341">
    <w:abstractNumId w:val="15"/>
  </w:num>
  <w:num w:numId="24" w16cid:durableId="1230337226">
    <w:abstractNumId w:val="18"/>
  </w:num>
  <w:num w:numId="25" w16cid:durableId="105470566">
    <w:abstractNumId w:val="25"/>
  </w:num>
  <w:num w:numId="26" w16cid:durableId="1234927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D1"/>
    <w:rsid w:val="000003DB"/>
    <w:rsid w:val="00005EDA"/>
    <w:rsid w:val="000071C0"/>
    <w:rsid w:val="00020D79"/>
    <w:rsid w:val="00024838"/>
    <w:rsid w:val="0002792F"/>
    <w:rsid w:val="0003036C"/>
    <w:rsid w:val="000363C9"/>
    <w:rsid w:val="00037A4F"/>
    <w:rsid w:val="00040DC6"/>
    <w:rsid w:val="000466CB"/>
    <w:rsid w:val="000471DC"/>
    <w:rsid w:val="00056149"/>
    <w:rsid w:val="00060A88"/>
    <w:rsid w:val="00061FAD"/>
    <w:rsid w:val="00063CFC"/>
    <w:rsid w:val="0006659A"/>
    <w:rsid w:val="000665B4"/>
    <w:rsid w:val="00067CC6"/>
    <w:rsid w:val="00070990"/>
    <w:rsid w:val="00073C70"/>
    <w:rsid w:val="0007726B"/>
    <w:rsid w:val="00080492"/>
    <w:rsid w:val="0008306D"/>
    <w:rsid w:val="00084811"/>
    <w:rsid w:val="0009082B"/>
    <w:rsid w:val="00093A35"/>
    <w:rsid w:val="000951F5"/>
    <w:rsid w:val="000973C0"/>
    <w:rsid w:val="000A0682"/>
    <w:rsid w:val="000A390E"/>
    <w:rsid w:val="000A43F7"/>
    <w:rsid w:val="000B1AE2"/>
    <w:rsid w:val="000B7793"/>
    <w:rsid w:val="000C0263"/>
    <w:rsid w:val="000C3EB5"/>
    <w:rsid w:val="000C50E0"/>
    <w:rsid w:val="000C6969"/>
    <w:rsid w:val="000C6A1D"/>
    <w:rsid w:val="000D1016"/>
    <w:rsid w:val="000D15BA"/>
    <w:rsid w:val="000D2A69"/>
    <w:rsid w:val="000D423B"/>
    <w:rsid w:val="000D6599"/>
    <w:rsid w:val="000D6A3D"/>
    <w:rsid w:val="000D7A45"/>
    <w:rsid w:val="000E1F23"/>
    <w:rsid w:val="000E1F47"/>
    <w:rsid w:val="000E5038"/>
    <w:rsid w:val="000E574F"/>
    <w:rsid w:val="000F781E"/>
    <w:rsid w:val="00103230"/>
    <w:rsid w:val="00106FD2"/>
    <w:rsid w:val="00107BA0"/>
    <w:rsid w:val="00111CBB"/>
    <w:rsid w:val="00112190"/>
    <w:rsid w:val="00114AE1"/>
    <w:rsid w:val="001230F2"/>
    <w:rsid w:val="0014333F"/>
    <w:rsid w:val="00144C70"/>
    <w:rsid w:val="00146C1C"/>
    <w:rsid w:val="00147831"/>
    <w:rsid w:val="001507C6"/>
    <w:rsid w:val="00151173"/>
    <w:rsid w:val="001563BD"/>
    <w:rsid w:val="0015661E"/>
    <w:rsid w:val="001602E7"/>
    <w:rsid w:val="001611C0"/>
    <w:rsid w:val="00161DAA"/>
    <w:rsid w:val="00165D27"/>
    <w:rsid w:val="001702D9"/>
    <w:rsid w:val="00172057"/>
    <w:rsid w:val="00172680"/>
    <w:rsid w:val="00173690"/>
    <w:rsid w:val="001738A1"/>
    <w:rsid w:val="00173B45"/>
    <w:rsid w:val="0017661A"/>
    <w:rsid w:val="00176C49"/>
    <w:rsid w:val="00177A70"/>
    <w:rsid w:val="00177FF4"/>
    <w:rsid w:val="00185153"/>
    <w:rsid w:val="00186649"/>
    <w:rsid w:val="00196038"/>
    <w:rsid w:val="001961D2"/>
    <w:rsid w:val="0019725A"/>
    <w:rsid w:val="001A3552"/>
    <w:rsid w:val="001A3E4E"/>
    <w:rsid w:val="001A6012"/>
    <w:rsid w:val="001A777B"/>
    <w:rsid w:val="001B21E3"/>
    <w:rsid w:val="001C01B1"/>
    <w:rsid w:val="001C1D8B"/>
    <w:rsid w:val="001C4E88"/>
    <w:rsid w:val="001C6912"/>
    <w:rsid w:val="001D485C"/>
    <w:rsid w:val="001D6210"/>
    <w:rsid w:val="001E3ACC"/>
    <w:rsid w:val="001F108A"/>
    <w:rsid w:val="001F67D1"/>
    <w:rsid w:val="001F7547"/>
    <w:rsid w:val="001F7D0F"/>
    <w:rsid w:val="00201FD8"/>
    <w:rsid w:val="00204368"/>
    <w:rsid w:val="00204437"/>
    <w:rsid w:val="00204BCE"/>
    <w:rsid w:val="00206280"/>
    <w:rsid w:val="002072C3"/>
    <w:rsid w:val="002075C1"/>
    <w:rsid w:val="00221505"/>
    <w:rsid w:val="00221EB3"/>
    <w:rsid w:val="00224AF6"/>
    <w:rsid w:val="0022587B"/>
    <w:rsid w:val="002277CB"/>
    <w:rsid w:val="002565ED"/>
    <w:rsid w:val="00261C18"/>
    <w:rsid w:val="00265643"/>
    <w:rsid w:val="00266515"/>
    <w:rsid w:val="002672C9"/>
    <w:rsid w:val="0026799B"/>
    <w:rsid w:val="00270C11"/>
    <w:rsid w:val="00273789"/>
    <w:rsid w:val="002768C0"/>
    <w:rsid w:val="00277301"/>
    <w:rsid w:val="00277617"/>
    <w:rsid w:val="00277C88"/>
    <w:rsid w:val="00281126"/>
    <w:rsid w:val="00283FBD"/>
    <w:rsid w:val="00285048"/>
    <w:rsid w:val="00286287"/>
    <w:rsid w:val="002923B3"/>
    <w:rsid w:val="002962E2"/>
    <w:rsid w:val="00296E76"/>
    <w:rsid w:val="002A404F"/>
    <w:rsid w:val="002B29CA"/>
    <w:rsid w:val="002B2B9F"/>
    <w:rsid w:val="002C1059"/>
    <w:rsid w:val="002C20B9"/>
    <w:rsid w:val="002C5441"/>
    <w:rsid w:val="002C611C"/>
    <w:rsid w:val="002C7D19"/>
    <w:rsid w:val="002D010D"/>
    <w:rsid w:val="002D3F94"/>
    <w:rsid w:val="002D4104"/>
    <w:rsid w:val="002D4F6A"/>
    <w:rsid w:val="002D63CA"/>
    <w:rsid w:val="002D645B"/>
    <w:rsid w:val="002E064B"/>
    <w:rsid w:val="002E68A6"/>
    <w:rsid w:val="002F108A"/>
    <w:rsid w:val="002F4B4D"/>
    <w:rsid w:val="003018A3"/>
    <w:rsid w:val="003052C9"/>
    <w:rsid w:val="00307F76"/>
    <w:rsid w:val="003132C9"/>
    <w:rsid w:val="0031781D"/>
    <w:rsid w:val="003224B2"/>
    <w:rsid w:val="00327003"/>
    <w:rsid w:val="00332DF8"/>
    <w:rsid w:val="003351A7"/>
    <w:rsid w:val="003405DA"/>
    <w:rsid w:val="00343A20"/>
    <w:rsid w:val="003442FC"/>
    <w:rsid w:val="003444A8"/>
    <w:rsid w:val="0035002E"/>
    <w:rsid w:val="00353DBE"/>
    <w:rsid w:val="00360AA5"/>
    <w:rsid w:val="00362ADB"/>
    <w:rsid w:val="00364CEF"/>
    <w:rsid w:val="00371970"/>
    <w:rsid w:val="003750B8"/>
    <w:rsid w:val="00376D55"/>
    <w:rsid w:val="00384568"/>
    <w:rsid w:val="003867F2"/>
    <w:rsid w:val="003907D4"/>
    <w:rsid w:val="00395A32"/>
    <w:rsid w:val="003A0E87"/>
    <w:rsid w:val="003A6611"/>
    <w:rsid w:val="003B5005"/>
    <w:rsid w:val="003B589D"/>
    <w:rsid w:val="003B6257"/>
    <w:rsid w:val="003C1266"/>
    <w:rsid w:val="003C2B60"/>
    <w:rsid w:val="003C3FCF"/>
    <w:rsid w:val="003D47A3"/>
    <w:rsid w:val="003D55B2"/>
    <w:rsid w:val="003D68ED"/>
    <w:rsid w:val="003E0394"/>
    <w:rsid w:val="003E13D5"/>
    <w:rsid w:val="003E2C3B"/>
    <w:rsid w:val="003E59D5"/>
    <w:rsid w:val="003E5CC8"/>
    <w:rsid w:val="003E5FBE"/>
    <w:rsid w:val="003E66A0"/>
    <w:rsid w:val="003E7769"/>
    <w:rsid w:val="003F3907"/>
    <w:rsid w:val="003F39EB"/>
    <w:rsid w:val="003F648F"/>
    <w:rsid w:val="0040411A"/>
    <w:rsid w:val="00405E78"/>
    <w:rsid w:val="00411F8B"/>
    <w:rsid w:val="00414B65"/>
    <w:rsid w:val="00417439"/>
    <w:rsid w:val="0042066D"/>
    <w:rsid w:val="00424960"/>
    <w:rsid w:val="00425F35"/>
    <w:rsid w:val="00426829"/>
    <w:rsid w:val="004356A5"/>
    <w:rsid w:val="00440619"/>
    <w:rsid w:val="00441E75"/>
    <w:rsid w:val="00443D69"/>
    <w:rsid w:val="00450BAF"/>
    <w:rsid w:val="004516D9"/>
    <w:rsid w:val="00451AA7"/>
    <w:rsid w:val="00452F65"/>
    <w:rsid w:val="0046687B"/>
    <w:rsid w:val="00470BE8"/>
    <w:rsid w:val="00473871"/>
    <w:rsid w:val="00473A97"/>
    <w:rsid w:val="00473D1B"/>
    <w:rsid w:val="00474CCC"/>
    <w:rsid w:val="00477841"/>
    <w:rsid w:val="00483C6A"/>
    <w:rsid w:val="00490F73"/>
    <w:rsid w:val="00496F91"/>
    <w:rsid w:val="004A275E"/>
    <w:rsid w:val="004A2D28"/>
    <w:rsid w:val="004A3393"/>
    <w:rsid w:val="004A3F69"/>
    <w:rsid w:val="004A59E0"/>
    <w:rsid w:val="004A63AF"/>
    <w:rsid w:val="004B76E0"/>
    <w:rsid w:val="004C0000"/>
    <w:rsid w:val="004C0224"/>
    <w:rsid w:val="004C034F"/>
    <w:rsid w:val="004C1A1D"/>
    <w:rsid w:val="004C2E78"/>
    <w:rsid w:val="004C53B5"/>
    <w:rsid w:val="004C6005"/>
    <w:rsid w:val="004D7270"/>
    <w:rsid w:val="004E49C6"/>
    <w:rsid w:val="004E4F34"/>
    <w:rsid w:val="004E689C"/>
    <w:rsid w:val="004F1F0D"/>
    <w:rsid w:val="004F2FF1"/>
    <w:rsid w:val="004F62AB"/>
    <w:rsid w:val="004F6462"/>
    <w:rsid w:val="004F6491"/>
    <w:rsid w:val="004F73F3"/>
    <w:rsid w:val="00502C13"/>
    <w:rsid w:val="00505FF3"/>
    <w:rsid w:val="0050630D"/>
    <w:rsid w:val="00506659"/>
    <w:rsid w:val="005069E6"/>
    <w:rsid w:val="00507E25"/>
    <w:rsid w:val="00510012"/>
    <w:rsid w:val="00511296"/>
    <w:rsid w:val="0051174A"/>
    <w:rsid w:val="00511B18"/>
    <w:rsid w:val="005147E8"/>
    <w:rsid w:val="00516857"/>
    <w:rsid w:val="005213D7"/>
    <w:rsid w:val="00522FE8"/>
    <w:rsid w:val="00534450"/>
    <w:rsid w:val="00535E75"/>
    <w:rsid w:val="00540B2F"/>
    <w:rsid w:val="00541C2C"/>
    <w:rsid w:val="00545BAA"/>
    <w:rsid w:val="00547F02"/>
    <w:rsid w:val="00551AE0"/>
    <w:rsid w:val="005537E8"/>
    <w:rsid w:val="005555EB"/>
    <w:rsid w:val="00555827"/>
    <w:rsid w:val="00556DEF"/>
    <w:rsid w:val="00560605"/>
    <w:rsid w:val="00563A23"/>
    <w:rsid w:val="00563DB0"/>
    <w:rsid w:val="00566CEC"/>
    <w:rsid w:val="00567FC9"/>
    <w:rsid w:val="00571DB3"/>
    <w:rsid w:val="00572CEC"/>
    <w:rsid w:val="00573E85"/>
    <w:rsid w:val="0057595A"/>
    <w:rsid w:val="00576A70"/>
    <w:rsid w:val="005771FA"/>
    <w:rsid w:val="00581A67"/>
    <w:rsid w:val="00583960"/>
    <w:rsid w:val="005903FA"/>
    <w:rsid w:val="005942D3"/>
    <w:rsid w:val="005962CD"/>
    <w:rsid w:val="0059684C"/>
    <w:rsid w:val="005A1FB5"/>
    <w:rsid w:val="005A5EA7"/>
    <w:rsid w:val="005A77EE"/>
    <w:rsid w:val="005B100F"/>
    <w:rsid w:val="005B1C0F"/>
    <w:rsid w:val="005B1CD9"/>
    <w:rsid w:val="005B66FA"/>
    <w:rsid w:val="005C34D9"/>
    <w:rsid w:val="005D1E15"/>
    <w:rsid w:val="005D5C77"/>
    <w:rsid w:val="005D6668"/>
    <w:rsid w:val="005D77D3"/>
    <w:rsid w:val="005E1032"/>
    <w:rsid w:val="005E3666"/>
    <w:rsid w:val="005E37D5"/>
    <w:rsid w:val="005E768C"/>
    <w:rsid w:val="005E7CA2"/>
    <w:rsid w:val="005E7CBE"/>
    <w:rsid w:val="005F2AD9"/>
    <w:rsid w:val="005F3C34"/>
    <w:rsid w:val="00601479"/>
    <w:rsid w:val="006028EF"/>
    <w:rsid w:val="00604150"/>
    <w:rsid w:val="00604423"/>
    <w:rsid w:val="0060587D"/>
    <w:rsid w:val="00606E14"/>
    <w:rsid w:val="00607871"/>
    <w:rsid w:val="00607982"/>
    <w:rsid w:val="00610E88"/>
    <w:rsid w:val="0061317F"/>
    <w:rsid w:val="006226BD"/>
    <w:rsid w:val="00630644"/>
    <w:rsid w:val="0063158E"/>
    <w:rsid w:val="006344EB"/>
    <w:rsid w:val="00637306"/>
    <w:rsid w:val="0064307F"/>
    <w:rsid w:val="00644FB9"/>
    <w:rsid w:val="0064709F"/>
    <w:rsid w:val="00651C9D"/>
    <w:rsid w:val="00656002"/>
    <w:rsid w:val="006629B6"/>
    <w:rsid w:val="006709FF"/>
    <w:rsid w:val="0067134F"/>
    <w:rsid w:val="0067565F"/>
    <w:rsid w:val="00675820"/>
    <w:rsid w:val="00685220"/>
    <w:rsid w:val="0068720C"/>
    <w:rsid w:val="00687F6D"/>
    <w:rsid w:val="006904FC"/>
    <w:rsid w:val="00692266"/>
    <w:rsid w:val="0069591A"/>
    <w:rsid w:val="006A0C4C"/>
    <w:rsid w:val="006A47A2"/>
    <w:rsid w:val="006B0BBE"/>
    <w:rsid w:val="006B335C"/>
    <w:rsid w:val="006C2945"/>
    <w:rsid w:val="006C328F"/>
    <w:rsid w:val="006D2208"/>
    <w:rsid w:val="006D47F3"/>
    <w:rsid w:val="006E46DC"/>
    <w:rsid w:val="006F2507"/>
    <w:rsid w:val="006F2AEF"/>
    <w:rsid w:val="006F3F72"/>
    <w:rsid w:val="00706C3B"/>
    <w:rsid w:val="007076A7"/>
    <w:rsid w:val="007104BF"/>
    <w:rsid w:val="0071141D"/>
    <w:rsid w:val="007118B7"/>
    <w:rsid w:val="0071726D"/>
    <w:rsid w:val="00721E2D"/>
    <w:rsid w:val="007362AA"/>
    <w:rsid w:val="007418D5"/>
    <w:rsid w:val="0074362A"/>
    <w:rsid w:val="00744E3A"/>
    <w:rsid w:val="00745AB2"/>
    <w:rsid w:val="007479DD"/>
    <w:rsid w:val="00753D40"/>
    <w:rsid w:val="00765244"/>
    <w:rsid w:val="00766B70"/>
    <w:rsid w:val="00766C05"/>
    <w:rsid w:val="00770DE7"/>
    <w:rsid w:val="007714D3"/>
    <w:rsid w:val="007758C3"/>
    <w:rsid w:val="007764BF"/>
    <w:rsid w:val="00780329"/>
    <w:rsid w:val="0078657D"/>
    <w:rsid w:val="00786DB4"/>
    <w:rsid w:val="00787A0D"/>
    <w:rsid w:val="00790EB0"/>
    <w:rsid w:val="007A4639"/>
    <w:rsid w:val="007A583D"/>
    <w:rsid w:val="007A69CC"/>
    <w:rsid w:val="007A6EEE"/>
    <w:rsid w:val="007A7538"/>
    <w:rsid w:val="007B1BC6"/>
    <w:rsid w:val="007B2C90"/>
    <w:rsid w:val="007B5C3F"/>
    <w:rsid w:val="007B729A"/>
    <w:rsid w:val="007B72B7"/>
    <w:rsid w:val="007B7525"/>
    <w:rsid w:val="007C19FF"/>
    <w:rsid w:val="007D128B"/>
    <w:rsid w:val="007D3125"/>
    <w:rsid w:val="007D5652"/>
    <w:rsid w:val="007D72B0"/>
    <w:rsid w:val="007D792F"/>
    <w:rsid w:val="007E1BE3"/>
    <w:rsid w:val="007E3416"/>
    <w:rsid w:val="007F093C"/>
    <w:rsid w:val="007F23E1"/>
    <w:rsid w:val="007F4647"/>
    <w:rsid w:val="007F472C"/>
    <w:rsid w:val="008033B5"/>
    <w:rsid w:val="00810EAB"/>
    <w:rsid w:val="0082235C"/>
    <w:rsid w:val="0083171E"/>
    <w:rsid w:val="008319AD"/>
    <w:rsid w:val="008400EF"/>
    <w:rsid w:val="0084053A"/>
    <w:rsid w:val="00840C4E"/>
    <w:rsid w:val="00840E70"/>
    <w:rsid w:val="00846CBB"/>
    <w:rsid w:val="0085238D"/>
    <w:rsid w:val="008579C4"/>
    <w:rsid w:val="00866FC1"/>
    <w:rsid w:val="00867743"/>
    <w:rsid w:val="008706BF"/>
    <w:rsid w:val="00873B53"/>
    <w:rsid w:val="00873C6E"/>
    <w:rsid w:val="00877284"/>
    <w:rsid w:val="00880BEE"/>
    <w:rsid w:val="00882E7F"/>
    <w:rsid w:val="008848C4"/>
    <w:rsid w:val="00884D60"/>
    <w:rsid w:val="00885B7B"/>
    <w:rsid w:val="008873BA"/>
    <w:rsid w:val="00890604"/>
    <w:rsid w:val="0089568D"/>
    <w:rsid w:val="00895EA7"/>
    <w:rsid w:val="00896179"/>
    <w:rsid w:val="008970D9"/>
    <w:rsid w:val="008979D2"/>
    <w:rsid w:val="008A09B2"/>
    <w:rsid w:val="008A27E0"/>
    <w:rsid w:val="008A394D"/>
    <w:rsid w:val="008A3EA8"/>
    <w:rsid w:val="008B64BB"/>
    <w:rsid w:val="008C25B2"/>
    <w:rsid w:val="008C5C3E"/>
    <w:rsid w:val="008C74BA"/>
    <w:rsid w:val="008D2448"/>
    <w:rsid w:val="008D31FF"/>
    <w:rsid w:val="008D680F"/>
    <w:rsid w:val="008E713A"/>
    <w:rsid w:val="008F1D48"/>
    <w:rsid w:val="008F2DEB"/>
    <w:rsid w:val="008F4CC6"/>
    <w:rsid w:val="00910EB7"/>
    <w:rsid w:val="00912DD9"/>
    <w:rsid w:val="00913336"/>
    <w:rsid w:val="009140B2"/>
    <w:rsid w:val="00915E9E"/>
    <w:rsid w:val="009172BF"/>
    <w:rsid w:val="009174B3"/>
    <w:rsid w:val="00922325"/>
    <w:rsid w:val="00922A4F"/>
    <w:rsid w:val="00923853"/>
    <w:rsid w:val="00924116"/>
    <w:rsid w:val="009328AF"/>
    <w:rsid w:val="00935620"/>
    <w:rsid w:val="0093746F"/>
    <w:rsid w:val="00941A9D"/>
    <w:rsid w:val="00941C70"/>
    <w:rsid w:val="00946F03"/>
    <w:rsid w:val="009519A4"/>
    <w:rsid w:val="00961865"/>
    <w:rsid w:val="00961D7B"/>
    <w:rsid w:val="00963C8F"/>
    <w:rsid w:val="00965A73"/>
    <w:rsid w:val="009715FD"/>
    <w:rsid w:val="00971787"/>
    <w:rsid w:val="0097530C"/>
    <w:rsid w:val="009912D9"/>
    <w:rsid w:val="00991E63"/>
    <w:rsid w:val="00992BEB"/>
    <w:rsid w:val="00992F59"/>
    <w:rsid w:val="00994AE1"/>
    <w:rsid w:val="00995C9D"/>
    <w:rsid w:val="009A3750"/>
    <w:rsid w:val="009A5B5C"/>
    <w:rsid w:val="009B2446"/>
    <w:rsid w:val="009B3C2C"/>
    <w:rsid w:val="009B5783"/>
    <w:rsid w:val="009B686A"/>
    <w:rsid w:val="009B68B2"/>
    <w:rsid w:val="009C0B3E"/>
    <w:rsid w:val="009C209E"/>
    <w:rsid w:val="009C2174"/>
    <w:rsid w:val="009C608D"/>
    <w:rsid w:val="009C6AE1"/>
    <w:rsid w:val="009C78B5"/>
    <w:rsid w:val="009D5C9E"/>
    <w:rsid w:val="009E13C6"/>
    <w:rsid w:val="009E2FC7"/>
    <w:rsid w:val="009E3B1A"/>
    <w:rsid w:val="009F0743"/>
    <w:rsid w:val="009F688E"/>
    <w:rsid w:val="00A01AC1"/>
    <w:rsid w:val="00A01E9B"/>
    <w:rsid w:val="00A11C48"/>
    <w:rsid w:val="00A121F0"/>
    <w:rsid w:val="00A14CA2"/>
    <w:rsid w:val="00A15D5A"/>
    <w:rsid w:val="00A17776"/>
    <w:rsid w:val="00A21673"/>
    <w:rsid w:val="00A23AE0"/>
    <w:rsid w:val="00A26265"/>
    <w:rsid w:val="00A368D2"/>
    <w:rsid w:val="00A3698B"/>
    <w:rsid w:val="00A378E2"/>
    <w:rsid w:val="00A41072"/>
    <w:rsid w:val="00A4513D"/>
    <w:rsid w:val="00A45AE2"/>
    <w:rsid w:val="00A477A7"/>
    <w:rsid w:val="00A47C93"/>
    <w:rsid w:val="00A50940"/>
    <w:rsid w:val="00A575D2"/>
    <w:rsid w:val="00A6266B"/>
    <w:rsid w:val="00A6336B"/>
    <w:rsid w:val="00A65238"/>
    <w:rsid w:val="00A678BB"/>
    <w:rsid w:val="00A737C4"/>
    <w:rsid w:val="00A73CEC"/>
    <w:rsid w:val="00A8396E"/>
    <w:rsid w:val="00A840C0"/>
    <w:rsid w:val="00A846AB"/>
    <w:rsid w:val="00A8514C"/>
    <w:rsid w:val="00A85E8B"/>
    <w:rsid w:val="00A91B5C"/>
    <w:rsid w:val="00A92811"/>
    <w:rsid w:val="00A95648"/>
    <w:rsid w:val="00A95982"/>
    <w:rsid w:val="00A96857"/>
    <w:rsid w:val="00A97EE8"/>
    <w:rsid w:val="00AA699F"/>
    <w:rsid w:val="00AB455F"/>
    <w:rsid w:val="00AC0A5D"/>
    <w:rsid w:val="00AC25BA"/>
    <w:rsid w:val="00AC705C"/>
    <w:rsid w:val="00AD2647"/>
    <w:rsid w:val="00AD5093"/>
    <w:rsid w:val="00AD6481"/>
    <w:rsid w:val="00AD70A5"/>
    <w:rsid w:val="00AF0630"/>
    <w:rsid w:val="00AF4CE0"/>
    <w:rsid w:val="00B00362"/>
    <w:rsid w:val="00B0253B"/>
    <w:rsid w:val="00B04631"/>
    <w:rsid w:val="00B12738"/>
    <w:rsid w:val="00B150E1"/>
    <w:rsid w:val="00B24A00"/>
    <w:rsid w:val="00B36414"/>
    <w:rsid w:val="00B4446E"/>
    <w:rsid w:val="00B46457"/>
    <w:rsid w:val="00B511D4"/>
    <w:rsid w:val="00B5176E"/>
    <w:rsid w:val="00B52F39"/>
    <w:rsid w:val="00B63E1D"/>
    <w:rsid w:val="00B63F1D"/>
    <w:rsid w:val="00B65749"/>
    <w:rsid w:val="00B67B09"/>
    <w:rsid w:val="00B706C0"/>
    <w:rsid w:val="00B73B08"/>
    <w:rsid w:val="00B824EC"/>
    <w:rsid w:val="00B8553E"/>
    <w:rsid w:val="00B90BCE"/>
    <w:rsid w:val="00B91D42"/>
    <w:rsid w:val="00B9273E"/>
    <w:rsid w:val="00BA01FD"/>
    <w:rsid w:val="00BA0C4F"/>
    <w:rsid w:val="00BA29E4"/>
    <w:rsid w:val="00BA34E7"/>
    <w:rsid w:val="00BA38EE"/>
    <w:rsid w:val="00BA788A"/>
    <w:rsid w:val="00BA7E46"/>
    <w:rsid w:val="00BC5A46"/>
    <w:rsid w:val="00BC7E40"/>
    <w:rsid w:val="00BD163F"/>
    <w:rsid w:val="00BD596C"/>
    <w:rsid w:val="00BD7E7D"/>
    <w:rsid w:val="00BE0A30"/>
    <w:rsid w:val="00C014D5"/>
    <w:rsid w:val="00C02314"/>
    <w:rsid w:val="00C03F34"/>
    <w:rsid w:val="00C067C7"/>
    <w:rsid w:val="00C112BD"/>
    <w:rsid w:val="00C15477"/>
    <w:rsid w:val="00C175DD"/>
    <w:rsid w:val="00C20E2D"/>
    <w:rsid w:val="00C23511"/>
    <w:rsid w:val="00C2631D"/>
    <w:rsid w:val="00C47167"/>
    <w:rsid w:val="00C53651"/>
    <w:rsid w:val="00C60725"/>
    <w:rsid w:val="00C61249"/>
    <w:rsid w:val="00C629FC"/>
    <w:rsid w:val="00C6701D"/>
    <w:rsid w:val="00C76D76"/>
    <w:rsid w:val="00C7714F"/>
    <w:rsid w:val="00C82E0C"/>
    <w:rsid w:val="00C83C97"/>
    <w:rsid w:val="00C83D98"/>
    <w:rsid w:val="00C85BD5"/>
    <w:rsid w:val="00C92C65"/>
    <w:rsid w:val="00C93179"/>
    <w:rsid w:val="00C93876"/>
    <w:rsid w:val="00C96934"/>
    <w:rsid w:val="00CA3227"/>
    <w:rsid w:val="00CA3253"/>
    <w:rsid w:val="00CA4904"/>
    <w:rsid w:val="00CA4A6F"/>
    <w:rsid w:val="00CA54CB"/>
    <w:rsid w:val="00CB0075"/>
    <w:rsid w:val="00CB0728"/>
    <w:rsid w:val="00CB0C08"/>
    <w:rsid w:val="00CB2B87"/>
    <w:rsid w:val="00CC19C5"/>
    <w:rsid w:val="00CC2B96"/>
    <w:rsid w:val="00CC6097"/>
    <w:rsid w:val="00CC67ED"/>
    <w:rsid w:val="00CD02FB"/>
    <w:rsid w:val="00CD1C9E"/>
    <w:rsid w:val="00CE0927"/>
    <w:rsid w:val="00CE32E9"/>
    <w:rsid w:val="00CF398C"/>
    <w:rsid w:val="00D002F1"/>
    <w:rsid w:val="00D01EF8"/>
    <w:rsid w:val="00D05853"/>
    <w:rsid w:val="00D06B03"/>
    <w:rsid w:val="00D15C9B"/>
    <w:rsid w:val="00D34D17"/>
    <w:rsid w:val="00D37867"/>
    <w:rsid w:val="00D43CAD"/>
    <w:rsid w:val="00D4502B"/>
    <w:rsid w:val="00D468D1"/>
    <w:rsid w:val="00D50C04"/>
    <w:rsid w:val="00D511E2"/>
    <w:rsid w:val="00D51F07"/>
    <w:rsid w:val="00D5282D"/>
    <w:rsid w:val="00D577D6"/>
    <w:rsid w:val="00D57C79"/>
    <w:rsid w:val="00D7370C"/>
    <w:rsid w:val="00D76ADE"/>
    <w:rsid w:val="00D77109"/>
    <w:rsid w:val="00D772B9"/>
    <w:rsid w:val="00D800AC"/>
    <w:rsid w:val="00D81D58"/>
    <w:rsid w:val="00D822DA"/>
    <w:rsid w:val="00D96409"/>
    <w:rsid w:val="00DA4FB1"/>
    <w:rsid w:val="00DA5027"/>
    <w:rsid w:val="00DB2F77"/>
    <w:rsid w:val="00DB314C"/>
    <w:rsid w:val="00DC300F"/>
    <w:rsid w:val="00DC5428"/>
    <w:rsid w:val="00DC561A"/>
    <w:rsid w:val="00DC744F"/>
    <w:rsid w:val="00DD0E62"/>
    <w:rsid w:val="00DD287B"/>
    <w:rsid w:val="00DD6B80"/>
    <w:rsid w:val="00DD7C28"/>
    <w:rsid w:val="00DE0C28"/>
    <w:rsid w:val="00DE2E3E"/>
    <w:rsid w:val="00DE3595"/>
    <w:rsid w:val="00DE359C"/>
    <w:rsid w:val="00DE5380"/>
    <w:rsid w:val="00DE7482"/>
    <w:rsid w:val="00DF1B9F"/>
    <w:rsid w:val="00DF4D2F"/>
    <w:rsid w:val="00DF4D9B"/>
    <w:rsid w:val="00DF549A"/>
    <w:rsid w:val="00E003C5"/>
    <w:rsid w:val="00E006C6"/>
    <w:rsid w:val="00E00DF8"/>
    <w:rsid w:val="00E01442"/>
    <w:rsid w:val="00E025AB"/>
    <w:rsid w:val="00E034E2"/>
    <w:rsid w:val="00E03D19"/>
    <w:rsid w:val="00E06135"/>
    <w:rsid w:val="00E06175"/>
    <w:rsid w:val="00E0672B"/>
    <w:rsid w:val="00E210BD"/>
    <w:rsid w:val="00E30860"/>
    <w:rsid w:val="00E31381"/>
    <w:rsid w:val="00E31CF2"/>
    <w:rsid w:val="00E34469"/>
    <w:rsid w:val="00E41BAC"/>
    <w:rsid w:val="00E451CC"/>
    <w:rsid w:val="00E45BD4"/>
    <w:rsid w:val="00E46066"/>
    <w:rsid w:val="00E46A84"/>
    <w:rsid w:val="00E47796"/>
    <w:rsid w:val="00E5213B"/>
    <w:rsid w:val="00E53CC4"/>
    <w:rsid w:val="00E611FE"/>
    <w:rsid w:val="00E638DD"/>
    <w:rsid w:val="00E70405"/>
    <w:rsid w:val="00E76E78"/>
    <w:rsid w:val="00E81316"/>
    <w:rsid w:val="00E8429B"/>
    <w:rsid w:val="00E86B4A"/>
    <w:rsid w:val="00E87A6B"/>
    <w:rsid w:val="00E91F5A"/>
    <w:rsid w:val="00E9318B"/>
    <w:rsid w:val="00EA1E60"/>
    <w:rsid w:val="00EA3224"/>
    <w:rsid w:val="00EA4678"/>
    <w:rsid w:val="00EA47AF"/>
    <w:rsid w:val="00EA59E3"/>
    <w:rsid w:val="00EA6C38"/>
    <w:rsid w:val="00EA77D6"/>
    <w:rsid w:val="00EB0C4F"/>
    <w:rsid w:val="00EB13FD"/>
    <w:rsid w:val="00EB47AD"/>
    <w:rsid w:val="00EB49D6"/>
    <w:rsid w:val="00EB52C3"/>
    <w:rsid w:val="00EB7C3A"/>
    <w:rsid w:val="00EC240F"/>
    <w:rsid w:val="00EC55D7"/>
    <w:rsid w:val="00EC5F1A"/>
    <w:rsid w:val="00EC6BA0"/>
    <w:rsid w:val="00EC7B5A"/>
    <w:rsid w:val="00EC7C78"/>
    <w:rsid w:val="00ED023E"/>
    <w:rsid w:val="00ED422E"/>
    <w:rsid w:val="00ED4B75"/>
    <w:rsid w:val="00EE52E8"/>
    <w:rsid w:val="00EE6719"/>
    <w:rsid w:val="00EE6758"/>
    <w:rsid w:val="00EF1347"/>
    <w:rsid w:val="00EF3569"/>
    <w:rsid w:val="00F02D46"/>
    <w:rsid w:val="00F0411B"/>
    <w:rsid w:val="00F04FDF"/>
    <w:rsid w:val="00F050A9"/>
    <w:rsid w:val="00F11A54"/>
    <w:rsid w:val="00F147B8"/>
    <w:rsid w:val="00F1643C"/>
    <w:rsid w:val="00F16DAA"/>
    <w:rsid w:val="00F204EA"/>
    <w:rsid w:val="00F205F7"/>
    <w:rsid w:val="00F264DC"/>
    <w:rsid w:val="00F304C5"/>
    <w:rsid w:val="00F32933"/>
    <w:rsid w:val="00F330E7"/>
    <w:rsid w:val="00F40C97"/>
    <w:rsid w:val="00F4495B"/>
    <w:rsid w:val="00F5073F"/>
    <w:rsid w:val="00F528B2"/>
    <w:rsid w:val="00F6136A"/>
    <w:rsid w:val="00F62EDB"/>
    <w:rsid w:val="00F67D48"/>
    <w:rsid w:val="00F7220F"/>
    <w:rsid w:val="00F818A4"/>
    <w:rsid w:val="00F83FB1"/>
    <w:rsid w:val="00F87028"/>
    <w:rsid w:val="00F90AC2"/>
    <w:rsid w:val="00F92179"/>
    <w:rsid w:val="00F94D5D"/>
    <w:rsid w:val="00F95FE9"/>
    <w:rsid w:val="00F96FBA"/>
    <w:rsid w:val="00FA1CB7"/>
    <w:rsid w:val="00FA39BD"/>
    <w:rsid w:val="00FA7007"/>
    <w:rsid w:val="00FA7611"/>
    <w:rsid w:val="00FB1783"/>
    <w:rsid w:val="00FB5EDF"/>
    <w:rsid w:val="00FC36C5"/>
    <w:rsid w:val="00FC7862"/>
    <w:rsid w:val="00FE1763"/>
    <w:rsid w:val="00FE38A9"/>
    <w:rsid w:val="00FE42E0"/>
    <w:rsid w:val="00FF1926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42A39"/>
  <w15:docId w15:val="{13F7A1C7-3691-49D9-969E-66E868A2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7841"/>
    <w:rPr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/>
      <w:b/>
      <w:sz w:val="22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/>
      <w:b/>
      <w:sz w:val="28"/>
      <w:u w:val="single"/>
    </w:rPr>
  </w:style>
  <w:style w:type="paragraph" w:styleId="5">
    <w:name w:val="heading 5"/>
    <w:basedOn w:val="a"/>
    <w:next w:val="a"/>
    <w:link w:val="5Char"/>
    <w:unhideWhenUsed/>
    <w:qFormat/>
    <w:rsid w:val="0074362A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nhideWhenUsed/>
    <w:qFormat/>
    <w:rsid w:val="0074362A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character" w:styleId="a5">
    <w:name w:val="page number"/>
    <w:basedOn w:val="a0"/>
  </w:style>
  <w:style w:type="paragraph" w:customStyle="1" w:styleId="ChecklistBullet1">
    <w:name w:val="Checklist Bullet 1"/>
    <w:basedOn w:val="a"/>
    <w:pPr>
      <w:numPr>
        <w:numId w:val="7"/>
      </w:numPr>
    </w:pPr>
  </w:style>
  <w:style w:type="paragraph" w:customStyle="1" w:styleId="DocumentSubject">
    <w:name w:val="Document Subject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DocumentTitle">
    <w:name w:val="Document Titl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MethodologyName">
    <w:name w:val="Methodology Nam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TableHeader">
    <w:name w:val="Table Header"/>
    <w:basedOn w:val="a"/>
    <w:rsid w:val="00B04631"/>
    <w:pPr>
      <w:shd w:val="clear" w:color="auto" w:fill="F3F3F3"/>
    </w:pPr>
    <w:rPr>
      <w:rFonts w:ascii="Arial" w:hAnsi="Arial" w:cs="Arial"/>
      <w:b/>
      <w:sz w:val="16"/>
      <w:szCs w:val="24"/>
      <w:lang w:val="en-GB"/>
    </w:rPr>
  </w:style>
  <w:style w:type="paragraph" w:customStyle="1" w:styleId="Tablebodytext">
    <w:name w:val="Table body text"/>
    <w:basedOn w:val="a"/>
    <w:rsid w:val="00B04631"/>
    <w:pPr>
      <w:spacing w:before="40" w:after="40"/>
    </w:pPr>
    <w:rPr>
      <w:rFonts w:ascii="Arial" w:hAnsi="Arial" w:cs="Arial"/>
      <w:sz w:val="16"/>
      <w:szCs w:val="24"/>
      <w:lang w:val="en-GB"/>
    </w:rPr>
  </w:style>
  <w:style w:type="table" w:styleId="a6">
    <w:name w:val="Table Grid"/>
    <w:basedOn w:val="a1"/>
    <w:rsid w:val="0019725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rsid w:val="00563DB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563DB0"/>
    <w:rPr>
      <w:rFonts w:ascii="맑은 고딕" w:eastAsia="맑은 고딕" w:hAnsi="맑은 고딕" w:cs="Times New Roman"/>
      <w:sz w:val="18"/>
      <w:szCs w:val="18"/>
      <w:lang w:eastAsia="en-US"/>
    </w:rPr>
  </w:style>
  <w:style w:type="paragraph" w:styleId="a8">
    <w:name w:val="List Paragraph"/>
    <w:basedOn w:val="a"/>
    <w:uiPriority w:val="34"/>
    <w:qFormat/>
    <w:rsid w:val="003E13D5"/>
    <w:pPr>
      <w:ind w:leftChars="400" w:left="800"/>
    </w:pPr>
  </w:style>
  <w:style w:type="character" w:customStyle="1" w:styleId="Char">
    <w:name w:val="머리글 Char"/>
    <w:link w:val="a3"/>
    <w:rsid w:val="0082235C"/>
    <w:rPr>
      <w:lang w:eastAsia="en-US"/>
    </w:rPr>
  </w:style>
  <w:style w:type="character" w:customStyle="1" w:styleId="Char0">
    <w:name w:val="바닥글 Char"/>
    <w:basedOn w:val="a0"/>
    <w:link w:val="a4"/>
    <w:uiPriority w:val="99"/>
    <w:rsid w:val="00473D1B"/>
    <w:rPr>
      <w:lang w:eastAsia="en-US"/>
    </w:rPr>
  </w:style>
  <w:style w:type="character" w:customStyle="1" w:styleId="5Char">
    <w:name w:val="제목 5 Char"/>
    <w:basedOn w:val="a0"/>
    <w:link w:val="5"/>
    <w:rsid w:val="0074362A"/>
    <w:rPr>
      <w:rFonts w:asciiTheme="majorHAnsi" w:eastAsiaTheme="majorEastAsia" w:hAnsiTheme="majorHAnsi" w:cstheme="majorBidi"/>
      <w:lang w:eastAsia="en-US"/>
    </w:rPr>
  </w:style>
  <w:style w:type="character" w:customStyle="1" w:styleId="6Char">
    <w:name w:val="제목 6 Char"/>
    <w:basedOn w:val="a0"/>
    <w:link w:val="6"/>
    <w:rsid w:val="0074362A"/>
    <w:rPr>
      <w:b/>
      <w:bCs/>
      <w:lang w:eastAsia="en-US"/>
    </w:rPr>
  </w:style>
  <w:style w:type="character" w:styleId="a9">
    <w:name w:val="annotation reference"/>
    <w:basedOn w:val="a0"/>
    <w:semiHidden/>
    <w:unhideWhenUsed/>
    <w:rsid w:val="00556DEF"/>
    <w:rPr>
      <w:sz w:val="18"/>
      <w:szCs w:val="18"/>
    </w:rPr>
  </w:style>
  <w:style w:type="paragraph" w:styleId="aa">
    <w:name w:val="annotation text"/>
    <w:basedOn w:val="a"/>
    <w:link w:val="Char2"/>
    <w:unhideWhenUsed/>
    <w:rsid w:val="00556DEF"/>
  </w:style>
  <w:style w:type="character" w:customStyle="1" w:styleId="Char2">
    <w:name w:val="메모 텍스트 Char"/>
    <w:basedOn w:val="a0"/>
    <w:link w:val="aa"/>
    <w:rsid w:val="00556DEF"/>
    <w:rPr>
      <w:lang w:eastAsia="en-US"/>
    </w:rPr>
  </w:style>
  <w:style w:type="paragraph" w:styleId="ab">
    <w:name w:val="annotation subject"/>
    <w:basedOn w:val="aa"/>
    <w:next w:val="aa"/>
    <w:link w:val="Char3"/>
    <w:semiHidden/>
    <w:unhideWhenUsed/>
    <w:rsid w:val="00556DEF"/>
    <w:rPr>
      <w:b/>
      <w:bCs/>
    </w:rPr>
  </w:style>
  <w:style w:type="character" w:customStyle="1" w:styleId="Char3">
    <w:name w:val="메모 주제 Char"/>
    <w:basedOn w:val="Char2"/>
    <w:link w:val="ab"/>
    <w:semiHidden/>
    <w:rsid w:val="00556DEF"/>
    <w:rPr>
      <w:b/>
      <w:bCs/>
      <w:lang w:eastAsia="en-US"/>
    </w:rPr>
  </w:style>
  <w:style w:type="character" w:styleId="ac">
    <w:name w:val="Hyperlink"/>
    <w:basedOn w:val="a0"/>
    <w:unhideWhenUsed/>
    <w:rsid w:val="001B21E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2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@milvus.c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aster%20-%20CPPI%20Document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24850-9DAC-4314-96FC-1B5528C70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 - CPPI Document Template.dot</Template>
  <TotalTime>60</TotalTime>
  <Pages>4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Burton</dc:creator>
  <cp:keywords/>
  <dc:description/>
  <cp:lastModifiedBy>CRM8</cp:lastModifiedBy>
  <cp:revision>14</cp:revision>
  <cp:lastPrinted>2020-01-10T00:22:00Z</cp:lastPrinted>
  <dcterms:created xsi:type="dcterms:W3CDTF">2024-12-05T04:45:00Z</dcterms:created>
  <dcterms:modified xsi:type="dcterms:W3CDTF">2024-12-05T07:42:00Z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484ec2-43f8-4708-9ef9-60dfb3e14c47_Enabled">
    <vt:lpwstr>true</vt:lpwstr>
  </property>
  <property fmtid="{D5CDD505-2E9C-101B-9397-08002B2CF9AE}" pid="3" name="MSIP_Label_7e484ec2-43f8-4708-9ef9-60dfb3e14c47_SetDate">
    <vt:lpwstr>2024-04-25T01:48:04Z</vt:lpwstr>
  </property>
  <property fmtid="{D5CDD505-2E9C-101B-9397-08002B2CF9AE}" pid="4" name="MSIP_Label_7e484ec2-43f8-4708-9ef9-60dfb3e14c47_Method">
    <vt:lpwstr>Privileged</vt:lpwstr>
  </property>
  <property fmtid="{D5CDD505-2E9C-101B-9397-08002B2CF9AE}" pid="5" name="MSIP_Label_7e484ec2-43f8-4708-9ef9-60dfb3e14c47_Name">
    <vt:lpwstr>일반문서</vt:lpwstr>
  </property>
  <property fmtid="{D5CDD505-2E9C-101B-9397-08002B2CF9AE}" pid="6" name="MSIP_Label_7e484ec2-43f8-4708-9ef9-60dfb3e14c47_SiteId">
    <vt:lpwstr>f740e02f-c3e0-4cff-b4e6-6df192596902</vt:lpwstr>
  </property>
  <property fmtid="{D5CDD505-2E9C-101B-9397-08002B2CF9AE}" pid="7" name="MSIP_Label_7e484ec2-43f8-4708-9ef9-60dfb3e14c47_ActionId">
    <vt:lpwstr>3388cd79-5523-474c-a06a-5eb46679b2c2</vt:lpwstr>
  </property>
  <property fmtid="{D5CDD505-2E9C-101B-9397-08002B2CF9AE}" pid="8" name="MSIP_Label_7e484ec2-43f8-4708-9ef9-60dfb3e14c47_ContentBits">
    <vt:lpwstr>0</vt:lpwstr>
  </property>
</Properties>
</file>