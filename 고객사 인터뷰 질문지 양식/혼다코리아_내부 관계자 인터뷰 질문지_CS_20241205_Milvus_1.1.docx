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249A43" w14:textId="3A924748" w:rsidR="00BC7E40" w:rsidRDefault="00BC7E40" w:rsidP="008D2448">
      <w:pPr>
        <w:pStyle w:val="DocumentSubject"/>
        <w:spacing w:before="100" w:beforeAutospacing="1" w:after="240" w:line="180" w:lineRule="auto"/>
        <w:jc w:val="center"/>
        <w:rPr>
          <w:rFonts w:asciiTheme="minorEastAsia" w:eastAsiaTheme="minorEastAsia" w:hAnsiTheme="minorEastAsia" w:cs="Arial"/>
          <w:b/>
          <w:bCs/>
          <w:sz w:val="40"/>
          <w:szCs w:val="40"/>
          <w:lang w:eastAsia="ko-KR"/>
        </w:rPr>
      </w:pPr>
    </w:p>
    <w:p w14:paraId="5A04B1DA" w14:textId="4FEDB768" w:rsidR="008D2448" w:rsidRDefault="00405E78" w:rsidP="008D2448">
      <w:pPr>
        <w:pStyle w:val="DocumentSubject"/>
        <w:spacing w:before="100" w:beforeAutospacing="1" w:after="240" w:line="180" w:lineRule="auto"/>
        <w:jc w:val="center"/>
        <w:rPr>
          <w:rFonts w:asciiTheme="minorEastAsia" w:eastAsiaTheme="minorEastAsia" w:hAnsiTheme="minorEastAsia" w:cs="Arial"/>
          <w:b/>
          <w:bCs/>
          <w:sz w:val="40"/>
          <w:szCs w:val="40"/>
          <w:lang w:eastAsia="ko-KR"/>
        </w:rPr>
      </w:pPr>
      <w:proofErr w:type="spellStart"/>
      <w:r>
        <w:rPr>
          <w:rFonts w:asciiTheme="minorEastAsia" w:eastAsiaTheme="minorEastAsia" w:hAnsiTheme="minorEastAsia" w:cs="Arial" w:hint="eastAsia"/>
          <w:b/>
          <w:bCs/>
          <w:sz w:val="40"/>
          <w:szCs w:val="40"/>
          <w:lang w:eastAsia="ko-KR"/>
        </w:rPr>
        <w:t>혼다</w:t>
      </w:r>
      <w:r w:rsidR="00FF31E7">
        <w:rPr>
          <w:rFonts w:asciiTheme="minorEastAsia" w:eastAsiaTheme="minorEastAsia" w:hAnsiTheme="minorEastAsia" w:cs="Arial" w:hint="eastAsia"/>
          <w:b/>
          <w:bCs/>
          <w:sz w:val="40"/>
          <w:szCs w:val="40"/>
          <w:lang w:eastAsia="ko-KR"/>
        </w:rPr>
        <w:t>코리아</w:t>
      </w:r>
      <w:proofErr w:type="spellEnd"/>
      <w:r w:rsidR="00BC7E40">
        <w:rPr>
          <w:rFonts w:asciiTheme="minorEastAsia" w:eastAsiaTheme="minorEastAsia" w:hAnsiTheme="minorEastAsia" w:cs="Arial" w:hint="eastAsia"/>
          <w:b/>
          <w:bCs/>
          <w:sz w:val="40"/>
          <w:szCs w:val="40"/>
          <w:lang w:eastAsia="ko-KR"/>
        </w:rPr>
        <w:t xml:space="preserve"> </w:t>
      </w:r>
      <w:proofErr w:type="spellStart"/>
      <w:r w:rsidR="00A01E9B">
        <w:rPr>
          <w:rFonts w:asciiTheme="minorEastAsia" w:eastAsiaTheme="minorEastAsia" w:hAnsiTheme="minorEastAsia" w:cs="Arial" w:hint="eastAsia"/>
          <w:b/>
          <w:bCs/>
          <w:sz w:val="40"/>
          <w:szCs w:val="40"/>
          <w:lang w:eastAsia="ko-KR"/>
        </w:rPr>
        <w:t>세일즈포스</w:t>
      </w:r>
      <w:proofErr w:type="spellEnd"/>
      <w:r w:rsidR="00A01E9B">
        <w:rPr>
          <w:rFonts w:asciiTheme="minorEastAsia" w:eastAsiaTheme="minorEastAsia" w:hAnsiTheme="minorEastAsia" w:cs="Arial" w:hint="eastAsia"/>
          <w:b/>
          <w:bCs/>
          <w:sz w:val="40"/>
          <w:szCs w:val="40"/>
          <w:lang w:eastAsia="ko-KR"/>
        </w:rPr>
        <w:t xml:space="preserve"> 구축 프로젝트</w:t>
      </w:r>
    </w:p>
    <w:p w14:paraId="57964CA9" w14:textId="316E4DD2" w:rsidR="0064709F" w:rsidRPr="008D2448" w:rsidRDefault="006257A1" w:rsidP="008D2448">
      <w:pPr>
        <w:pStyle w:val="DocumentSubject"/>
        <w:spacing w:before="100" w:beforeAutospacing="1" w:after="240" w:line="180" w:lineRule="auto"/>
        <w:jc w:val="center"/>
        <w:rPr>
          <w:rFonts w:asciiTheme="minorEastAsia" w:eastAsiaTheme="minorEastAsia" w:hAnsiTheme="minorEastAsia" w:cs="Arial"/>
          <w:b/>
          <w:bCs/>
          <w:sz w:val="40"/>
          <w:szCs w:val="40"/>
          <w:lang w:eastAsia="ko-KR"/>
        </w:rPr>
      </w:pPr>
      <w:r>
        <w:rPr>
          <w:rFonts w:asciiTheme="minorEastAsia" w:eastAsiaTheme="minorEastAsia" w:hAnsiTheme="minorEastAsia" w:cs="Arial" w:hint="eastAsia"/>
          <w:b/>
          <w:bCs/>
          <w:color w:val="FABF8F" w:themeColor="accent6" w:themeTint="99"/>
          <w:sz w:val="40"/>
          <w:szCs w:val="40"/>
          <w:lang w:eastAsia="ko-KR"/>
        </w:rPr>
        <w:t>C</w:t>
      </w:r>
      <w:r w:rsidR="00FF31E7">
        <w:rPr>
          <w:rFonts w:asciiTheme="minorEastAsia" w:eastAsiaTheme="minorEastAsia" w:hAnsiTheme="minorEastAsia" w:cs="Arial" w:hint="eastAsia"/>
          <w:b/>
          <w:bCs/>
          <w:color w:val="FABF8F" w:themeColor="accent6" w:themeTint="99"/>
          <w:sz w:val="40"/>
          <w:szCs w:val="40"/>
          <w:lang w:eastAsia="ko-KR"/>
        </w:rPr>
        <w:t>S</w:t>
      </w:r>
      <w:r w:rsidR="007E1BE3">
        <w:rPr>
          <w:rFonts w:asciiTheme="minorEastAsia" w:eastAsiaTheme="minorEastAsia" w:hAnsiTheme="minorEastAsia" w:cs="Arial" w:hint="eastAsia"/>
          <w:b/>
          <w:bCs/>
          <w:sz w:val="40"/>
          <w:szCs w:val="40"/>
          <w:lang w:eastAsia="ko-KR"/>
        </w:rPr>
        <w:t xml:space="preserve"> 인터뷰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53"/>
        <w:gridCol w:w="2253"/>
        <w:gridCol w:w="1418"/>
        <w:gridCol w:w="3744"/>
      </w:tblGrid>
      <w:tr w:rsidR="009A5B5C" w:rsidRPr="0067134F" w14:paraId="51E9DF75" w14:textId="77777777" w:rsidTr="008D31FF">
        <w:trPr>
          <w:trHeight w:val="405"/>
          <w:jc w:val="center"/>
        </w:trPr>
        <w:tc>
          <w:tcPr>
            <w:tcW w:w="1853" w:type="dxa"/>
            <w:shd w:val="clear" w:color="auto" w:fill="F2F2F2" w:themeFill="background1" w:themeFillShade="F2"/>
            <w:vAlign w:val="bottom"/>
          </w:tcPr>
          <w:p w14:paraId="0BBA76B6" w14:textId="12B96F60" w:rsidR="009A5B5C" w:rsidRPr="00A85E8B" w:rsidRDefault="00675820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대상</w:t>
            </w:r>
            <w:r w:rsidR="00992BE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(브랜드)</w:t>
            </w:r>
          </w:p>
        </w:tc>
        <w:tc>
          <w:tcPr>
            <w:tcW w:w="2253" w:type="dxa"/>
            <w:vAlign w:val="bottom"/>
          </w:tcPr>
          <w:p w14:paraId="7163BDF0" w14:textId="497E440B" w:rsidR="009A5B5C" w:rsidRPr="0067134F" w:rsidRDefault="00405E78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혼다</w:t>
            </w:r>
            <w:r w:rsidR="00FF31E7">
              <w:rPr>
                <w:rFonts w:asciiTheme="minorEastAsia" w:eastAsiaTheme="minorEastAsia" w:hAnsiTheme="minorEastAsia" w:cs="Arial" w:hint="eastAsia"/>
                <w:lang w:eastAsia="ko-KR"/>
              </w:rPr>
              <w:t>코리아</w:t>
            </w:r>
            <w:proofErr w:type="spellEnd"/>
          </w:p>
        </w:tc>
        <w:tc>
          <w:tcPr>
            <w:tcW w:w="1418" w:type="dxa"/>
            <w:shd w:val="clear" w:color="auto" w:fill="F2F2F2" w:themeFill="background1" w:themeFillShade="F2"/>
            <w:vAlign w:val="bottom"/>
          </w:tcPr>
          <w:p w14:paraId="5C5D11BE" w14:textId="320073B7" w:rsidR="009A5B5C" w:rsidRPr="00A85E8B" w:rsidRDefault="009A5B5C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부서</w:t>
            </w:r>
          </w:p>
        </w:tc>
        <w:tc>
          <w:tcPr>
            <w:tcW w:w="3744" w:type="dxa"/>
            <w:vAlign w:val="bottom"/>
          </w:tcPr>
          <w:p w14:paraId="0B68E36F" w14:textId="3E72122E" w:rsidR="009A5B5C" w:rsidRPr="0067134F" w:rsidRDefault="006257A1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C</w:t>
            </w:r>
            <w:r w:rsidR="00FF31E7">
              <w:rPr>
                <w:rFonts w:asciiTheme="minorEastAsia" w:eastAsiaTheme="minorEastAsia" w:hAnsiTheme="minorEastAsia" w:cs="Arial" w:hint="eastAsia"/>
                <w:lang w:eastAsia="ko-KR"/>
              </w:rPr>
              <w:t>S</w:t>
            </w:r>
          </w:p>
        </w:tc>
      </w:tr>
      <w:tr w:rsidR="00285048" w:rsidRPr="0067134F" w14:paraId="35EF6618" w14:textId="77777777" w:rsidTr="00285048">
        <w:trPr>
          <w:trHeight w:val="405"/>
          <w:jc w:val="center"/>
        </w:trPr>
        <w:tc>
          <w:tcPr>
            <w:tcW w:w="1853" w:type="dxa"/>
            <w:shd w:val="clear" w:color="auto" w:fill="F2F2F2" w:themeFill="background1" w:themeFillShade="F2"/>
            <w:vAlign w:val="bottom"/>
          </w:tcPr>
          <w:p w14:paraId="142E65F2" w14:textId="3E617717" w:rsidR="00285048" w:rsidRPr="00A85E8B" w:rsidRDefault="00D34D17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인터뷰 </w:t>
            </w:r>
            <w:r w:rsidR="00285048"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참석자</w:t>
            </w:r>
          </w:p>
        </w:tc>
        <w:tc>
          <w:tcPr>
            <w:tcW w:w="7415" w:type="dxa"/>
            <w:gridSpan w:val="3"/>
            <w:vAlign w:val="bottom"/>
          </w:tcPr>
          <w:p w14:paraId="5309B19B" w14:textId="0BAFA2A8" w:rsidR="00285048" w:rsidRPr="0067134F" w:rsidRDefault="006257A1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C</w:t>
            </w:r>
            <w:r w:rsidR="00FF31E7">
              <w:rPr>
                <w:rFonts w:asciiTheme="minorEastAsia" w:eastAsiaTheme="minorEastAsia" w:hAnsiTheme="minorEastAsia" w:cs="Arial" w:hint="eastAsia"/>
                <w:lang w:eastAsia="ko-KR"/>
              </w:rPr>
              <w:t>S</w:t>
            </w:r>
            <w:r w:rsidR="00405E78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00인</w:t>
            </w:r>
          </w:p>
        </w:tc>
      </w:tr>
      <w:tr w:rsidR="005E1032" w:rsidRPr="0067134F" w14:paraId="7BBB0BEC" w14:textId="77777777" w:rsidTr="008D31FF">
        <w:trPr>
          <w:trHeight w:val="405"/>
          <w:jc w:val="center"/>
        </w:trPr>
        <w:tc>
          <w:tcPr>
            <w:tcW w:w="1853" w:type="dxa"/>
            <w:shd w:val="clear" w:color="auto" w:fill="F2F2F2" w:themeFill="background1" w:themeFillShade="F2"/>
            <w:vAlign w:val="bottom"/>
          </w:tcPr>
          <w:p w14:paraId="76106F12" w14:textId="77777777" w:rsidR="005E1032" w:rsidRPr="00A85E8B" w:rsidRDefault="005E1032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</w:rPr>
            </w:pPr>
            <w:r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인터뷰</w:t>
            </w:r>
            <w:r w:rsidRPr="00A85E8B">
              <w:rPr>
                <w:rFonts w:asciiTheme="minorEastAsia" w:eastAsiaTheme="minorEastAsia" w:hAnsiTheme="minorEastAsia" w:cs="Arial"/>
                <w:b/>
                <w:bCs/>
              </w:rPr>
              <w:t xml:space="preserve"> </w:t>
            </w:r>
            <w:proofErr w:type="spellStart"/>
            <w:r w:rsidRPr="00A85E8B">
              <w:rPr>
                <w:rFonts w:asciiTheme="minorEastAsia" w:eastAsiaTheme="minorEastAsia" w:hAnsiTheme="minorEastAsia" w:cs="Arial"/>
                <w:b/>
                <w:bCs/>
              </w:rPr>
              <w:t>일시</w:t>
            </w:r>
            <w:proofErr w:type="spellEnd"/>
          </w:p>
        </w:tc>
        <w:tc>
          <w:tcPr>
            <w:tcW w:w="2253" w:type="dxa"/>
            <w:vAlign w:val="bottom"/>
          </w:tcPr>
          <w:p w14:paraId="6F820D02" w14:textId="2D4CEB07" w:rsidR="005E1032" w:rsidRPr="0067134F" w:rsidRDefault="008D31FF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2</w:t>
            </w:r>
            <w:r>
              <w:rPr>
                <w:rFonts w:asciiTheme="minorEastAsia" w:eastAsiaTheme="minorEastAsia" w:hAnsiTheme="minorEastAsia" w:cs="Arial"/>
                <w:lang w:eastAsia="ko-KR"/>
              </w:rPr>
              <w:t>02</w:t>
            </w:r>
            <w:r w:rsidR="0078657D">
              <w:rPr>
                <w:rFonts w:asciiTheme="minorEastAsia" w:eastAsiaTheme="minorEastAsia" w:hAnsiTheme="minorEastAsia" w:cs="Arial" w:hint="eastAsia"/>
                <w:lang w:eastAsia="ko-KR"/>
              </w:rPr>
              <w:t>4</w:t>
            </w:r>
            <w:r w:rsidR="00BC7E40">
              <w:rPr>
                <w:rFonts w:asciiTheme="minorEastAsia" w:eastAsiaTheme="minorEastAsia" w:hAnsiTheme="minorEastAsia" w:cs="Arial"/>
                <w:lang w:eastAsia="ko-KR"/>
              </w:rPr>
              <w:t>.</w:t>
            </w:r>
            <w:r w:rsidR="00405E78">
              <w:rPr>
                <w:rFonts w:asciiTheme="minorEastAsia" w:eastAsiaTheme="minorEastAsia" w:hAnsiTheme="minorEastAsia" w:cs="Arial" w:hint="eastAsia"/>
                <w:lang w:eastAsia="ko-KR"/>
              </w:rPr>
              <w:t>12.</w:t>
            </w:r>
            <w:r w:rsidR="00FF31E7">
              <w:rPr>
                <w:rFonts w:asciiTheme="minorEastAsia" w:eastAsiaTheme="minorEastAsia" w:hAnsiTheme="minorEastAsia" w:cs="Arial" w:hint="eastAsia"/>
                <w:lang w:eastAsia="ko-KR"/>
              </w:rPr>
              <w:t>12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bottom"/>
          </w:tcPr>
          <w:p w14:paraId="6B39EF26" w14:textId="77777777" w:rsidR="005E1032" w:rsidRPr="00A85E8B" w:rsidRDefault="0067134F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</w:rPr>
            </w:pPr>
            <w:r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인터뷰</w:t>
            </w:r>
            <w:r w:rsidR="005E1032" w:rsidRPr="00A85E8B">
              <w:rPr>
                <w:rFonts w:asciiTheme="minorEastAsia" w:eastAsiaTheme="minorEastAsia" w:hAnsiTheme="minorEastAsia" w:cs="Arial"/>
                <w:b/>
                <w:bCs/>
              </w:rPr>
              <w:t xml:space="preserve"> </w:t>
            </w:r>
            <w:proofErr w:type="spellStart"/>
            <w:r w:rsidR="005E1032" w:rsidRPr="00A85E8B">
              <w:rPr>
                <w:rFonts w:asciiTheme="minorEastAsia" w:eastAsiaTheme="minorEastAsia" w:hAnsiTheme="minorEastAsia" w:cs="Arial"/>
                <w:b/>
                <w:bCs/>
              </w:rPr>
              <w:t>장소</w:t>
            </w:r>
            <w:proofErr w:type="spellEnd"/>
          </w:p>
        </w:tc>
        <w:tc>
          <w:tcPr>
            <w:tcW w:w="3744" w:type="dxa"/>
            <w:vAlign w:val="bottom"/>
          </w:tcPr>
          <w:p w14:paraId="28987486" w14:textId="19922403" w:rsidR="005E1032" w:rsidRPr="0067134F" w:rsidRDefault="00405E78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대면 미팅</w:t>
            </w:r>
          </w:p>
        </w:tc>
      </w:tr>
      <w:tr w:rsidR="00A85E8B" w:rsidRPr="0067134F" w14:paraId="0AD6CE3B" w14:textId="77777777" w:rsidTr="00AC25BA">
        <w:trPr>
          <w:trHeight w:val="405"/>
          <w:jc w:val="center"/>
        </w:trPr>
        <w:tc>
          <w:tcPr>
            <w:tcW w:w="9268" w:type="dxa"/>
            <w:gridSpan w:val="4"/>
            <w:shd w:val="clear" w:color="auto" w:fill="F2F2F2" w:themeFill="background1" w:themeFillShade="F2"/>
            <w:vAlign w:val="bottom"/>
          </w:tcPr>
          <w:p w14:paraId="55D29624" w14:textId="126F8ADD" w:rsidR="00A85E8B" w:rsidRPr="00A85E8B" w:rsidRDefault="00A85E8B" w:rsidP="00A85E8B">
            <w:pPr>
              <w:widowControl w:val="0"/>
              <w:wordWrap w:val="0"/>
              <w:autoSpaceDE w:val="0"/>
              <w:autoSpaceDN w:val="0"/>
              <w:spacing w:line="276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인터뷰 진행 </w:t>
            </w:r>
            <w:r w:rsidR="00992BE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주체</w:t>
            </w:r>
            <w:r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 및 인터뷰 주제</w:t>
            </w:r>
          </w:p>
        </w:tc>
      </w:tr>
      <w:tr w:rsidR="009E2FC7" w:rsidRPr="0067134F" w14:paraId="233A7EA6" w14:textId="77777777" w:rsidTr="009E2FC7">
        <w:trPr>
          <w:trHeight w:val="820"/>
          <w:jc w:val="center"/>
        </w:trPr>
        <w:tc>
          <w:tcPr>
            <w:tcW w:w="1853" w:type="dxa"/>
            <w:shd w:val="clear" w:color="auto" w:fill="F2F2F2" w:themeFill="background1" w:themeFillShade="F2"/>
            <w:vAlign w:val="center"/>
          </w:tcPr>
          <w:p w14:paraId="54327406" w14:textId="24A22D2C" w:rsidR="009E2FC7" w:rsidRPr="00A85E8B" w:rsidRDefault="009E2FC7" w:rsidP="00A85E8B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 xml:space="preserve">인터뷰 진행 </w:t>
            </w:r>
          </w:p>
        </w:tc>
        <w:tc>
          <w:tcPr>
            <w:tcW w:w="2253" w:type="dxa"/>
            <w:vAlign w:val="center"/>
          </w:tcPr>
          <w:p w14:paraId="7BC4F88B" w14:textId="77777777" w:rsidR="009E2FC7" w:rsidRDefault="009E2FC7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밀버스</w:t>
            </w:r>
            <w:proofErr w:type="spellEnd"/>
          </w:p>
          <w:p w14:paraId="2E99F853" w14:textId="0B7ADDE5" w:rsidR="007E1BE3" w:rsidRDefault="0078657D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조병학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팀</w:t>
            </w:r>
            <w:r w:rsidR="007E1BE3">
              <w:rPr>
                <w:rFonts w:asciiTheme="minorEastAsia" w:eastAsiaTheme="minorEastAsia" w:hAnsiTheme="minorEastAsia" w:cs="Arial" w:hint="eastAsia"/>
                <w:lang w:eastAsia="ko-KR"/>
              </w:rPr>
              <w:t>장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63D86270" w14:textId="32D5EE2A" w:rsidR="009E2FC7" w:rsidRPr="00A85E8B" w:rsidRDefault="009E2FC7" w:rsidP="00DE359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A85E8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인터뷰 주제</w:t>
            </w:r>
          </w:p>
        </w:tc>
        <w:tc>
          <w:tcPr>
            <w:tcW w:w="3744" w:type="dxa"/>
            <w:vAlign w:val="bottom"/>
          </w:tcPr>
          <w:p w14:paraId="7F455E2A" w14:textId="28B3C8F3" w:rsidR="009E2FC7" w:rsidRPr="004A63AF" w:rsidRDefault="00DA4FB1" w:rsidP="009A5B5C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세일즈포스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솔루션</w:t>
            </w:r>
            <w:r w:rsidR="00FF31E7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및 </w:t>
            </w:r>
            <w:proofErr w:type="spellStart"/>
            <w:r w:rsidR="00FF31E7">
              <w:rPr>
                <w:rFonts w:asciiTheme="minorEastAsia" w:eastAsiaTheme="minorEastAsia" w:hAnsiTheme="minorEastAsia" w:cs="Arial" w:hint="eastAsia"/>
                <w:lang w:eastAsia="ko-KR"/>
              </w:rPr>
              <w:t>태블로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  <w:r w:rsidR="00FF31E7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대시보드 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구현 사항 도출을 위한 현황 파악</w:t>
            </w:r>
          </w:p>
        </w:tc>
      </w:tr>
      <w:tr w:rsidR="00A85E8B" w:rsidRPr="0067134F" w14:paraId="0CDDF8EB" w14:textId="77777777" w:rsidTr="008D31FF">
        <w:trPr>
          <w:trHeight w:val="405"/>
          <w:jc w:val="center"/>
        </w:trPr>
        <w:tc>
          <w:tcPr>
            <w:tcW w:w="1853" w:type="dxa"/>
            <w:shd w:val="clear" w:color="auto" w:fill="F2F2F2" w:themeFill="background1" w:themeFillShade="F2"/>
            <w:vAlign w:val="bottom"/>
          </w:tcPr>
          <w:p w14:paraId="1206B11B" w14:textId="280FCA03" w:rsidR="00A85E8B" w:rsidRPr="00A85E8B" w:rsidRDefault="007E1BE3" w:rsidP="00A85E8B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연락처</w:t>
            </w:r>
          </w:p>
        </w:tc>
        <w:tc>
          <w:tcPr>
            <w:tcW w:w="2253" w:type="dxa"/>
            <w:vAlign w:val="bottom"/>
          </w:tcPr>
          <w:p w14:paraId="25C5094A" w14:textId="1FBB6A85" w:rsidR="00A85E8B" w:rsidRDefault="007E1BE3" w:rsidP="00A85E8B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0</w:t>
            </w:r>
            <w:r>
              <w:rPr>
                <w:rFonts w:asciiTheme="minorEastAsia" w:eastAsiaTheme="minorEastAsia" w:hAnsiTheme="minorEastAsia" w:cs="Arial"/>
                <w:lang w:eastAsia="ko-KR"/>
              </w:rPr>
              <w:t>10-</w:t>
            </w:r>
            <w:r w:rsidR="0078657D">
              <w:rPr>
                <w:rFonts w:asciiTheme="minorEastAsia" w:eastAsiaTheme="minorEastAsia" w:hAnsiTheme="minorEastAsia" w:cs="Arial" w:hint="eastAsia"/>
                <w:lang w:eastAsia="ko-KR"/>
              </w:rPr>
              <w:t>7617</w:t>
            </w:r>
            <w:r>
              <w:rPr>
                <w:rFonts w:asciiTheme="minorEastAsia" w:eastAsiaTheme="minorEastAsia" w:hAnsiTheme="minorEastAsia" w:cs="Arial"/>
                <w:lang w:eastAsia="ko-KR"/>
              </w:rPr>
              <w:t>-</w:t>
            </w:r>
            <w:r w:rsidR="0078657D">
              <w:rPr>
                <w:rFonts w:asciiTheme="minorEastAsia" w:eastAsiaTheme="minorEastAsia" w:hAnsiTheme="minorEastAsia" w:cs="Arial" w:hint="eastAsia"/>
                <w:lang w:eastAsia="ko-KR"/>
              </w:rPr>
              <w:t>8587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14:paraId="1302235E" w14:textId="7C28CD4D" w:rsidR="00A85E8B" w:rsidRPr="00A85E8B" w:rsidRDefault="007E1BE3" w:rsidP="00A85E8B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이메일</w:t>
            </w:r>
          </w:p>
        </w:tc>
        <w:tc>
          <w:tcPr>
            <w:tcW w:w="3744" w:type="dxa"/>
            <w:vAlign w:val="bottom"/>
          </w:tcPr>
          <w:p w14:paraId="54138B90" w14:textId="66C4B8E0" w:rsidR="00A85E8B" w:rsidRDefault="00405E78" w:rsidP="00A85E8B">
            <w:pPr>
              <w:widowControl w:val="0"/>
              <w:wordWrap w:val="0"/>
              <w:autoSpaceDE w:val="0"/>
              <w:autoSpaceDN w:val="0"/>
              <w:spacing w:line="276" w:lineRule="auto"/>
              <w:jc w:val="both"/>
              <w:rPr>
                <w:rFonts w:asciiTheme="minorEastAsia" w:eastAsiaTheme="minorEastAsia" w:hAnsiTheme="minorEastAsia" w:cs="Arial"/>
                <w:lang w:eastAsia="ko-KR"/>
              </w:rPr>
            </w:pPr>
            <w:hyperlink r:id="rId8" w:history="1">
              <w:r w:rsidRPr="00CE27EA">
                <w:rPr>
                  <w:rStyle w:val="ac"/>
                  <w:rFonts w:asciiTheme="minorEastAsia" w:eastAsiaTheme="minorEastAsia" w:hAnsiTheme="minorEastAsia" w:cs="Arial" w:hint="eastAsia"/>
                  <w:lang w:eastAsia="ko-KR"/>
                </w:rPr>
                <w:t>ben</w:t>
              </w:r>
              <w:r w:rsidRPr="00CE27EA">
                <w:rPr>
                  <w:rStyle w:val="ac"/>
                  <w:rFonts w:asciiTheme="minorEastAsia" w:eastAsiaTheme="minorEastAsia" w:hAnsiTheme="minorEastAsia" w:cs="Arial"/>
                  <w:lang w:eastAsia="ko-KR"/>
                </w:rPr>
                <w:t>@milvus.co.kr</w:t>
              </w:r>
            </w:hyperlink>
          </w:p>
        </w:tc>
      </w:tr>
    </w:tbl>
    <w:p w14:paraId="51C5555E" w14:textId="77777777" w:rsidR="005E1032" w:rsidRPr="0067134F" w:rsidRDefault="005E1032" w:rsidP="005E1032">
      <w:pPr>
        <w:pStyle w:val="a3"/>
        <w:spacing w:line="360" w:lineRule="auto"/>
        <w:rPr>
          <w:rFonts w:asciiTheme="minorEastAsia" w:eastAsiaTheme="minorEastAsia" w:hAnsiTheme="minorEastAsia" w:cs="Arial"/>
          <w:b/>
          <w:sz w:val="24"/>
          <w:szCs w:val="28"/>
          <w:lang w:eastAsia="ko-KR"/>
        </w:rPr>
      </w:pPr>
    </w:p>
    <w:p w14:paraId="44B5AE19" w14:textId="77777777" w:rsidR="001D485C" w:rsidRPr="0067134F" w:rsidRDefault="001D485C" w:rsidP="001D485C">
      <w:pPr>
        <w:pStyle w:val="a3"/>
        <w:numPr>
          <w:ilvl w:val="0"/>
          <w:numId w:val="14"/>
        </w:numPr>
        <w:spacing w:line="360" w:lineRule="auto"/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</w:pPr>
      <w:r w:rsidRPr="0067134F"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  <w:t>인터뷰 목적</w:t>
      </w:r>
    </w:p>
    <w:p w14:paraId="08E4BB98" w14:textId="62722F84" w:rsidR="001D485C" w:rsidRPr="0067134F" w:rsidRDefault="001D485C" w:rsidP="001D485C">
      <w:pPr>
        <w:pStyle w:val="a3"/>
        <w:spacing w:line="360" w:lineRule="auto"/>
        <w:ind w:left="1200"/>
        <w:rPr>
          <w:rFonts w:asciiTheme="minorEastAsia" w:eastAsiaTheme="minorEastAsia" w:hAnsiTheme="minorEastAsia" w:cs="Arial"/>
          <w:sz w:val="22"/>
          <w:szCs w:val="22"/>
          <w:lang w:eastAsia="ko-KR"/>
        </w:rPr>
      </w:pPr>
      <w:r w:rsidRPr="0067134F">
        <w:rPr>
          <w:rFonts w:asciiTheme="minorEastAsia" w:eastAsiaTheme="minorEastAsia" w:hAnsiTheme="minorEastAsia" w:cs="Arial"/>
          <w:sz w:val="22"/>
          <w:szCs w:val="22"/>
          <w:lang w:eastAsia="ko-KR"/>
        </w:rPr>
        <w:t>본 인터뷰</w:t>
      </w:r>
      <w:r w:rsidR="001C6912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의</w:t>
      </w:r>
      <w:r w:rsidRPr="0067134F">
        <w:rPr>
          <w:rFonts w:asciiTheme="minorEastAsia" w:eastAsiaTheme="minorEastAsia" w:hAnsiTheme="minorEastAsia" w:cs="Arial"/>
          <w:sz w:val="22"/>
          <w:szCs w:val="22"/>
          <w:lang w:eastAsia="ko-KR"/>
        </w:rPr>
        <w:t xml:space="preserve"> 목적은 </w:t>
      </w:r>
      <w:proofErr w:type="spellStart"/>
      <w:r w:rsidR="00405E78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혼다</w:t>
      </w:r>
      <w:r w:rsidR="00FF31E7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코리아</w:t>
      </w:r>
      <w:proofErr w:type="spellEnd"/>
      <w:r w:rsidR="00884D60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</w:t>
      </w:r>
      <w:proofErr w:type="spellStart"/>
      <w:r w:rsidR="00884D60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세일즈포스</w:t>
      </w:r>
      <w:proofErr w:type="spellEnd"/>
      <w:r w:rsidR="00884D60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솔루션</w:t>
      </w:r>
      <w:r w:rsidR="00FF31E7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및 </w:t>
      </w:r>
      <w:proofErr w:type="spellStart"/>
      <w:r w:rsidR="00FF31E7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태블로</w:t>
      </w:r>
      <w:proofErr w:type="spellEnd"/>
      <w:r w:rsidR="00FF31E7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대시보드</w:t>
      </w:r>
      <w:r w:rsidR="008D2448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구축을 위해 </w:t>
      </w:r>
      <w:r w:rsidR="00285048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관련된</w:t>
      </w:r>
      <w:r w:rsidR="00F1643C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각 부서</w:t>
      </w:r>
      <w:r w:rsidR="008A09B2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담당자들의 의견 취합을 통해 </w:t>
      </w:r>
      <w:r w:rsidR="00A85E8B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프로젝트</w:t>
      </w:r>
      <w:r w:rsidR="008A09B2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관련</w:t>
      </w:r>
      <w:r w:rsidRPr="0067134F">
        <w:rPr>
          <w:rFonts w:asciiTheme="minorEastAsia" w:eastAsiaTheme="minorEastAsia" w:hAnsiTheme="minorEastAsia" w:cs="Arial"/>
          <w:sz w:val="22"/>
          <w:szCs w:val="22"/>
          <w:lang w:eastAsia="ko-KR"/>
        </w:rPr>
        <w:t xml:space="preserve"> </w:t>
      </w:r>
      <w:r w:rsidR="00A85E8B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확인 사항과</w:t>
      </w:r>
      <w:r w:rsidR="00637306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 </w:t>
      </w:r>
      <w:r w:rsidRPr="0067134F">
        <w:rPr>
          <w:rFonts w:asciiTheme="minorEastAsia" w:eastAsiaTheme="minorEastAsia" w:hAnsiTheme="minorEastAsia" w:cs="Arial"/>
          <w:sz w:val="22"/>
          <w:szCs w:val="22"/>
          <w:lang w:eastAsia="ko-KR"/>
        </w:rPr>
        <w:t xml:space="preserve">개선점들을 </w:t>
      </w:r>
      <w:r w:rsidR="00285048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 xml:space="preserve">파악하기 </w:t>
      </w:r>
      <w:proofErr w:type="spellStart"/>
      <w:r w:rsidR="00285048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위함입니다</w:t>
      </w:r>
      <w:proofErr w:type="spellEnd"/>
      <w:r w:rsidR="00285048">
        <w:rPr>
          <w:rFonts w:asciiTheme="minorEastAsia" w:eastAsiaTheme="minorEastAsia" w:hAnsiTheme="minorEastAsia" w:cs="Arial" w:hint="eastAsia"/>
          <w:sz w:val="22"/>
          <w:szCs w:val="22"/>
          <w:lang w:eastAsia="ko-KR"/>
        </w:rPr>
        <w:t>.</w:t>
      </w:r>
    </w:p>
    <w:p w14:paraId="49FD66C6" w14:textId="77777777" w:rsidR="001D485C" w:rsidRPr="008F1D48" w:rsidRDefault="001D485C" w:rsidP="001D485C">
      <w:pPr>
        <w:pStyle w:val="a3"/>
        <w:spacing w:line="360" w:lineRule="auto"/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</w:pPr>
    </w:p>
    <w:p w14:paraId="195C8862" w14:textId="5EEEB41D" w:rsidR="001D485C" w:rsidRDefault="001D485C" w:rsidP="001D485C">
      <w:pPr>
        <w:pStyle w:val="a3"/>
        <w:numPr>
          <w:ilvl w:val="0"/>
          <w:numId w:val="14"/>
        </w:numPr>
        <w:spacing w:line="360" w:lineRule="auto"/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</w:pPr>
      <w:r w:rsidRPr="0067134F"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  <w:t xml:space="preserve">인터뷰 </w:t>
      </w:r>
      <w:proofErr w:type="gramStart"/>
      <w:r w:rsidRPr="0067134F"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  <w:t>진행  프로세스</w:t>
      </w:r>
      <w:proofErr w:type="gramEnd"/>
      <w:r w:rsidRPr="0067134F"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  <w:t xml:space="preserve"> (총 예상 소요시간 </w:t>
      </w:r>
      <w:r w:rsidR="006709FF"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  <w:t>4</w:t>
      </w:r>
      <w:r w:rsidR="007A7538"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  <w:t>0~</w:t>
      </w:r>
      <w:r w:rsidRPr="0067134F">
        <w:rPr>
          <w:rFonts w:asciiTheme="minorEastAsia" w:eastAsiaTheme="minorEastAsia" w:hAnsiTheme="minorEastAsia" w:cs="Arial" w:hint="eastAsia"/>
          <w:b/>
          <w:sz w:val="24"/>
          <w:szCs w:val="24"/>
          <w:lang w:eastAsia="ko-KR"/>
        </w:rPr>
        <w:t>6</w:t>
      </w:r>
      <w:r w:rsidRPr="0067134F"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  <w:t>0분)</w:t>
      </w:r>
    </w:p>
    <w:p w14:paraId="3A7D67A1" w14:textId="63F5F98F" w:rsidR="001D485C" w:rsidRPr="0064709F" w:rsidRDefault="001D485C" w:rsidP="001D485C">
      <w:pPr>
        <w:pStyle w:val="a3"/>
        <w:numPr>
          <w:ilvl w:val="1"/>
          <w:numId w:val="13"/>
        </w:numPr>
        <w:tabs>
          <w:tab w:val="clear" w:pos="4320"/>
          <w:tab w:val="center" w:pos="1560"/>
        </w:tabs>
        <w:spacing w:line="360" w:lineRule="auto"/>
        <w:ind w:hanging="26"/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</w:pPr>
      <w:r w:rsidRPr="0067134F">
        <w:rPr>
          <w:rFonts w:asciiTheme="minorEastAsia" w:eastAsiaTheme="minorEastAsia" w:hAnsiTheme="minorEastAsia" w:cs="Arial" w:hint="eastAsia"/>
          <w:b/>
          <w:sz w:val="22"/>
          <w:szCs w:val="22"/>
          <w:lang w:eastAsia="ko-KR"/>
        </w:rPr>
        <w:t xml:space="preserve">인터뷰 </w:t>
      </w: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개요 설명 (</w:t>
      </w:r>
      <w:r w:rsidR="006709F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3~5</w:t>
      </w: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분)</w:t>
      </w:r>
    </w:p>
    <w:p w14:paraId="4CC3B49B" w14:textId="08BDF646" w:rsidR="001D485C" w:rsidRPr="0064709F" w:rsidRDefault="001D485C" w:rsidP="00BA29E4">
      <w:pPr>
        <w:pStyle w:val="a3"/>
        <w:numPr>
          <w:ilvl w:val="1"/>
          <w:numId w:val="13"/>
        </w:numPr>
        <w:tabs>
          <w:tab w:val="clear" w:pos="4320"/>
          <w:tab w:val="center" w:pos="1560"/>
        </w:tabs>
        <w:spacing w:line="360" w:lineRule="auto"/>
        <w:ind w:hanging="26"/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</w:pP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질문 및 협의 (</w:t>
      </w:r>
      <w:r w:rsidR="006709F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3</w:t>
      </w:r>
      <w:r w:rsidR="007A7538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0~</w:t>
      </w:r>
      <w:r w:rsidRPr="0067134F">
        <w:rPr>
          <w:rFonts w:asciiTheme="minorEastAsia" w:eastAsiaTheme="minorEastAsia" w:hAnsiTheme="minorEastAsia" w:cs="Arial" w:hint="eastAsia"/>
          <w:b/>
          <w:sz w:val="22"/>
          <w:szCs w:val="22"/>
          <w:lang w:eastAsia="ko-KR"/>
        </w:rPr>
        <w:t>4</w:t>
      </w: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0분)</w:t>
      </w:r>
    </w:p>
    <w:p w14:paraId="5E592AFE" w14:textId="46765C19" w:rsidR="001D485C" w:rsidRPr="0064709F" w:rsidRDefault="001D485C" w:rsidP="001D485C">
      <w:pPr>
        <w:pStyle w:val="a3"/>
        <w:numPr>
          <w:ilvl w:val="1"/>
          <w:numId w:val="13"/>
        </w:numPr>
        <w:tabs>
          <w:tab w:val="clear" w:pos="4320"/>
          <w:tab w:val="center" w:pos="1560"/>
        </w:tabs>
        <w:spacing w:line="360" w:lineRule="auto"/>
        <w:ind w:hanging="26"/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</w:pP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질문</w:t>
      </w:r>
      <w:r w:rsidR="006709FF">
        <w:rPr>
          <w:rFonts w:asciiTheme="minorEastAsia" w:eastAsiaTheme="minorEastAsia" w:hAnsiTheme="minorEastAsia" w:cs="Arial" w:hint="eastAsia"/>
          <w:b/>
          <w:sz w:val="22"/>
          <w:szCs w:val="22"/>
          <w:lang w:eastAsia="ko-KR"/>
        </w:rPr>
        <w:t xml:space="preserve"> </w:t>
      </w: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결과 요약 및 요구</w:t>
      </w:r>
      <w:r w:rsidR="006709FF">
        <w:rPr>
          <w:rFonts w:asciiTheme="minorEastAsia" w:eastAsiaTheme="minorEastAsia" w:hAnsiTheme="minorEastAsia" w:cs="Arial" w:hint="eastAsia"/>
          <w:b/>
          <w:sz w:val="22"/>
          <w:szCs w:val="22"/>
          <w:lang w:eastAsia="ko-KR"/>
        </w:rPr>
        <w:t xml:space="preserve"> </w:t>
      </w: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사항 협의</w:t>
      </w:r>
      <w:r w:rsidR="006709FF">
        <w:rPr>
          <w:rFonts w:asciiTheme="minorEastAsia" w:eastAsiaTheme="minorEastAsia" w:hAnsiTheme="minorEastAsia" w:cs="Arial" w:hint="eastAsia"/>
          <w:b/>
          <w:sz w:val="22"/>
          <w:szCs w:val="22"/>
          <w:lang w:eastAsia="ko-KR"/>
        </w:rPr>
        <w:t xml:space="preserve"> </w:t>
      </w: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(</w:t>
      </w:r>
      <w:r w:rsidR="007A7538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5~</w:t>
      </w:r>
      <w:r w:rsidRPr="0067134F">
        <w:rPr>
          <w:rFonts w:asciiTheme="minorEastAsia" w:eastAsiaTheme="minorEastAsia" w:hAnsiTheme="minorEastAsia" w:cs="Arial"/>
          <w:b/>
          <w:sz w:val="22"/>
          <w:szCs w:val="22"/>
          <w:lang w:eastAsia="ko-KR"/>
        </w:rPr>
        <w:t>10분)</w:t>
      </w:r>
    </w:p>
    <w:p w14:paraId="1DD34DD5" w14:textId="77777777" w:rsidR="001D485C" w:rsidRPr="0067134F" w:rsidRDefault="001D485C" w:rsidP="001D485C">
      <w:pPr>
        <w:pStyle w:val="a3"/>
        <w:numPr>
          <w:ilvl w:val="2"/>
          <w:numId w:val="13"/>
        </w:numPr>
        <w:tabs>
          <w:tab w:val="clear" w:pos="4320"/>
          <w:tab w:val="clear" w:pos="8640"/>
          <w:tab w:val="right" w:pos="1843"/>
        </w:tabs>
        <w:spacing w:line="360" w:lineRule="auto"/>
        <w:ind w:leftChars="780" w:left="1560" w:rightChars="2" w:right="4"/>
        <w:rPr>
          <w:rFonts w:asciiTheme="minorEastAsia" w:eastAsiaTheme="minorEastAsia" w:hAnsiTheme="minorEastAsia" w:cs="Arial"/>
          <w:sz w:val="21"/>
          <w:szCs w:val="21"/>
          <w:lang w:eastAsia="ko-KR"/>
        </w:rPr>
      </w:pPr>
      <w:r w:rsidRPr="0067134F">
        <w:rPr>
          <w:rFonts w:asciiTheme="minorEastAsia" w:eastAsiaTheme="minorEastAsia" w:hAnsiTheme="minorEastAsia" w:cs="Arial"/>
          <w:sz w:val="21"/>
          <w:szCs w:val="21"/>
          <w:lang w:eastAsia="ko-KR"/>
        </w:rPr>
        <w:t>3-1. 각 항목별 응답 내용 요약</w:t>
      </w:r>
    </w:p>
    <w:p w14:paraId="69CFBB69" w14:textId="0680AC8F" w:rsidR="001D485C" w:rsidRDefault="001D485C" w:rsidP="00443D69">
      <w:pPr>
        <w:pStyle w:val="a3"/>
        <w:numPr>
          <w:ilvl w:val="2"/>
          <w:numId w:val="13"/>
        </w:numPr>
        <w:tabs>
          <w:tab w:val="clear" w:pos="4320"/>
          <w:tab w:val="clear" w:pos="8640"/>
          <w:tab w:val="right" w:pos="1843"/>
        </w:tabs>
        <w:spacing w:line="360" w:lineRule="auto"/>
        <w:ind w:leftChars="780" w:left="1560" w:rightChars="2" w:right="4"/>
        <w:rPr>
          <w:rFonts w:asciiTheme="minorEastAsia" w:eastAsiaTheme="minorEastAsia" w:hAnsiTheme="minorEastAsia" w:cs="Arial"/>
          <w:sz w:val="21"/>
          <w:szCs w:val="21"/>
          <w:lang w:eastAsia="ko-KR"/>
        </w:rPr>
      </w:pPr>
      <w:r w:rsidRPr="0067134F">
        <w:rPr>
          <w:rFonts w:asciiTheme="minorEastAsia" w:eastAsiaTheme="minorEastAsia" w:hAnsiTheme="minorEastAsia" w:cs="Arial"/>
          <w:sz w:val="21"/>
          <w:szCs w:val="21"/>
          <w:lang w:eastAsia="ko-KR"/>
        </w:rPr>
        <w:t>3-2. 기타 요구 사항 정리</w:t>
      </w:r>
    </w:p>
    <w:p w14:paraId="11688C45" w14:textId="3F065393" w:rsidR="00992BEB" w:rsidRDefault="00992BEB" w:rsidP="00992BEB">
      <w:pPr>
        <w:pStyle w:val="a3"/>
        <w:tabs>
          <w:tab w:val="clear" w:pos="4320"/>
          <w:tab w:val="clear" w:pos="8640"/>
          <w:tab w:val="right" w:pos="1843"/>
        </w:tabs>
        <w:spacing w:line="360" w:lineRule="auto"/>
        <w:ind w:rightChars="2" w:right="4"/>
        <w:rPr>
          <w:rFonts w:asciiTheme="minorEastAsia" w:eastAsiaTheme="minorEastAsia" w:hAnsiTheme="minorEastAsia" w:cs="Arial"/>
          <w:sz w:val="21"/>
          <w:szCs w:val="21"/>
          <w:lang w:eastAsia="ko-KR"/>
        </w:rPr>
      </w:pPr>
    </w:p>
    <w:p w14:paraId="70C1107B" w14:textId="77777777" w:rsidR="00992BEB" w:rsidRPr="006709FF" w:rsidRDefault="00992BEB" w:rsidP="00992BEB">
      <w:pPr>
        <w:pStyle w:val="a3"/>
        <w:tabs>
          <w:tab w:val="clear" w:pos="4320"/>
          <w:tab w:val="clear" w:pos="8640"/>
          <w:tab w:val="right" w:pos="1843"/>
        </w:tabs>
        <w:spacing w:line="360" w:lineRule="auto"/>
        <w:ind w:rightChars="2" w:right="4"/>
        <w:rPr>
          <w:rFonts w:asciiTheme="minorEastAsia" w:eastAsiaTheme="minorEastAsia" w:hAnsiTheme="minorEastAsia" w:cs="Arial"/>
          <w:sz w:val="21"/>
          <w:szCs w:val="21"/>
          <w:lang w:eastAsia="ko-KR"/>
        </w:rPr>
      </w:pPr>
    </w:p>
    <w:p w14:paraId="25A68F56" w14:textId="51B7E2B6" w:rsidR="00FA1CB7" w:rsidRPr="00D4502B" w:rsidRDefault="006709FF" w:rsidP="006709FF">
      <w:pPr>
        <w:pStyle w:val="a3"/>
        <w:numPr>
          <w:ilvl w:val="0"/>
          <w:numId w:val="14"/>
        </w:numPr>
        <w:spacing w:line="360" w:lineRule="auto"/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</w:pPr>
      <w:r>
        <w:rPr>
          <w:rFonts w:asciiTheme="minorEastAsia" w:eastAsiaTheme="minorEastAsia" w:hAnsiTheme="minorEastAsia" w:cs="Arial" w:hint="eastAsia"/>
          <w:b/>
          <w:sz w:val="24"/>
          <w:szCs w:val="24"/>
          <w:lang w:eastAsia="ko-KR"/>
        </w:rPr>
        <w:t>인터뷰 질문지</w:t>
      </w:r>
    </w:p>
    <w:p w14:paraId="05122D44" w14:textId="416B7DE4" w:rsidR="00F40C97" w:rsidRPr="00BC7E40" w:rsidRDefault="00F40C97" w:rsidP="00F40C97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  <w:r w:rsidRPr="00BC7E40">
        <w:rPr>
          <w:rFonts w:asciiTheme="minorEastAsia" w:eastAsiaTheme="minorEastAsia" w:hAnsiTheme="minorEastAsia" w:cs="Arial" w:hint="eastAsia"/>
          <w:b/>
          <w:bCs/>
          <w:lang w:eastAsia="ko-KR"/>
        </w:rPr>
        <w:t>[</w:t>
      </w:r>
      <w:r w:rsidR="00FF31E7">
        <w:rPr>
          <w:rFonts w:asciiTheme="minorEastAsia" w:eastAsiaTheme="minorEastAsia" w:hAnsiTheme="minorEastAsia" w:cs="Arial" w:hint="eastAsia"/>
          <w:b/>
          <w:bCs/>
          <w:lang w:eastAsia="ko-KR"/>
        </w:rPr>
        <w:t>1</w:t>
      </w: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. </w:t>
      </w:r>
      <w:r w:rsidR="00FF31E7">
        <w:rPr>
          <w:rFonts w:asciiTheme="minorEastAsia" w:eastAsiaTheme="minorEastAsia" w:hAnsiTheme="minorEastAsia" w:cs="Arial" w:hint="eastAsia"/>
          <w:b/>
          <w:bCs/>
          <w:lang w:eastAsia="ko-KR"/>
        </w:rPr>
        <w:t>R&amp;R</w:t>
      </w: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]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F40C97" w14:paraId="05CAF6E9" w14:textId="77777777" w:rsidTr="00404274">
        <w:tc>
          <w:tcPr>
            <w:tcW w:w="704" w:type="dxa"/>
            <w:shd w:val="clear" w:color="auto" w:fill="FEF6F0"/>
          </w:tcPr>
          <w:p w14:paraId="5ECE61F5" w14:textId="4EEF2D66" w:rsidR="00F40C97" w:rsidRPr="00FA1CB7" w:rsidRDefault="00FF31E7" w:rsidP="00AC25BA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1</w:t>
            </w:r>
          </w:p>
        </w:tc>
        <w:tc>
          <w:tcPr>
            <w:tcW w:w="8646" w:type="dxa"/>
            <w:shd w:val="clear" w:color="auto" w:fill="FEF6F0"/>
          </w:tcPr>
          <w:p w14:paraId="7D2A012E" w14:textId="4F210230" w:rsidR="001611C0" w:rsidRDefault="00BA01FD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 w:rsidRPr="00BA01FD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솔루션 구축 관련 질문들에 앞서, 우선 </w:t>
            </w:r>
            <w:r w:rsidR="006257A1">
              <w:rPr>
                <w:rFonts w:asciiTheme="minorEastAsia" w:eastAsiaTheme="minorEastAsia" w:hAnsiTheme="minorEastAsia" w:cs="Arial" w:hint="eastAsia"/>
                <w:lang w:eastAsia="ko-KR"/>
              </w:rPr>
              <w:t>C</w:t>
            </w:r>
            <w:r w:rsidR="00FF31E7">
              <w:rPr>
                <w:rFonts w:asciiTheme="minorEastAsia" w:eastAsiaTheme="minorEastAsia" w:hAnsiTheme="minorEastAsia" w:cs="Arial" w:hint="eastAsia"/>
                <w:lang w:eastAsia="ko-KR"/>
              </w:rPr>
              <w:t>S</w:t>
            </w:r>
            <w:r w:rsidR="00D4502B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  <w:r w:rsidR="00DA4FB1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팀에서는 </w:t>
            </w:r>
            <w:r w:rsidR="00FF31E7">
              <w:rPr>
                <w:rFonts w:asciiTheme="minorEastAsia" w:eastAsiaTheme="minorEastAsia" w:hAnsiTheme="minorEastAsia" w:cs="Arial" w:hint="eastAsia"/>
                <w:lang w:eastAsia="ko-KR"/>
              </w:rPr>
              <w:t>어떤 업무</w:t>
            </w:r>
            <w:r w:rsidR="00DA4FB1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들을 진행하고 </w:t>
            </w:r>
            <w:proofErr w:type="spellStart"/>
            <w:r w:rsidR="00DA4FB1">
              <w:rPr>
                <w:rFonts w:asciiTheme="minorEastAsia" w:eastAsiaTheme="minorEastAsia" w:hAnsiTheme="minorEastAsia" w:cs="Arial" w:hint="eastAsia"/>
                <w:lang w:eastAsia="ko-KR"/>
              </w:rPr>
              <w:t>계신지</w:t>
            </w:r>
            <w:proofErr w:type="spellEnd"/>
            <w:r w:rsidR="001611C0">
              <w:rPr>
                <w:rFonts w:asciiTheme="minorEastAsia" w:eastAsiaTheme="minorEastAsia" w:hAnsiTheme="minorEastAsia" w:cs="Arial" w:hint="eastAsia"/>
                <w:lang w:eastAsia="ko-KR"/>
              </w:rPr>
              <w:t>?</w:t>
            </w:r>
          </w:p>
          <w:p w14:paraId="2E90D869" w14:textId="2949A9F9" w:rsidR="00F40C97" w:rsidRDefault="008F1D48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업무 담당 범위와 부서 성과 측정 기준</w:t>
            </w:r>
            <w:r w:rsidR="00FF31E7">
              <w:rPr>
                <w:rFonts w:asciiTheme="minorEastAsia" w:eastAsiaTheme="minorEastAsia" w:hAnsiTheme="minorEastAsia" w:cs="Arial" w:hint="eastAsia"/>
                <w:lang w:eastAsia="ko-KR"/>
              </w:rPr>
              <w:t>(KPI)</w:t>
            </w:r>
            <w:r w:rsidR="001611C0">
              <w:rPr>
                <w:rFonts w:asciiTheme="minorEastAsia" w:eastAsiaTheme="minorEastAsia" w:hAnsiTheme="minorEastAsia" w:cs="Arial" w:hint="eastAsia"/>
                <w:lang w:eastAsia="ko-KR"/>
              </w:rPr>
              <w:t>은?</w:t>
            </w:r>
          </w:p>
        </w:tc>
      </w:tr>
      <w:tr w:rsidR="00F40C97" w14:paraId="71B7FFC7" w14:textId="77777777" w:rsidTr="00AC25BA">
        <w:tc>
          <w:tcPr>
            <w:tcW w:w="9350" w:type="dxa"/>
            <w:gridSpan w:val="2"/>
          </w:tcPr>
          <w:p w14:paraId="11DA78D7" w14:textId="362BD5AB" w:rsidR="007B72B7" w:rsidRDefault="009071BF" w:rsidP="009071BF">
            <w:pPr>
              <w:pStyle w:val="a3"/>
              <w:numPr>
                <w:ilvl w:val="3"/>
                <w:numId w:val="13"/>
              </w:numPr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고객 센터 관리 </w:t>
            </w:r>
            <w:r>
              <w:rPr>
                <w:rFonts w:asciiTheme="minorEastAsia" w:eastAsiaTheme="minorEastAsia" w:hAnsiTheme="minorEastAsia" w:cs="Arial"/>
                <w:lang w:eastAsia="ko-KR"/>
              </w:rPr>
              <w:t>–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외주사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(TCK) 7명이 관리 /4륜 2륜 모두 관리</w:t>
            </w:r>
          </w:p>
          <w:p w14:paraId="0438DEA2" w14:textId="0D62487A" w:rsidR="009071BF" w:rsidRDefault="009071BF" w:rsidP="009071BF">
            <w:pPr>
              <w:pStyle w:val="a3"/>
              <w:numPr>
                <w:ilvl w:val="3"/>
                <w:numId w:val="13"/>
              </w:numPr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/>
                <w:lang w:eastAsia="ko-KR"/>
              </w:rPr>
              <w:t>–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이전 대행사는 실시간 확인이 어려움</w:t>
            </w:r>
          </w:p>
          <w:p w14:paraId="58D5D136" w14:textId="7A99EF30" w:rsidR="009071BF" w:rsidRDefault="009071BF" w:rsidP="009071BF">
            <w:pPr>
              <w:pStyle w:val="a3"/>
              <w:numPr>
                <w:ilvl w:val="3"/>
                <w:numId w:val="13"/>
              </w:numPr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/>
                <w:lang w:eastAsia="ko-KR"/>
              </w:rPr>
              <w:t>–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Zendesk를 통한 상담 상황 실시간</w:t>
            </w:r>
          </w:p>
          <w:p w14:paraId="2986DF89" w14:textId="7B750335" w:rsidR="009071BF" w:rsidRDefault="009071BF" w:rsidP="009071BF">
            <w:pPr>
              <w:pStyle w:val="a3"/>
              <w:numPr>
                <w:ilvl w:val="3"/>
                <w:numId w:val="13"/>
              </w:numPr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/>
                <w:lang w:eastAsia="ko-KR"/>
              </w:rPr>
              <w:t>–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상담사가 </w:t>
            </w:r>
            <w:proofErr w:type="gram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상담 하는</w:t>
            </w:r>
            <w:proofErr w:type="gram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내용을 바로 확인하고, 지시 가능</w:t>
            </w:r>
          </w:p>
          <w:p w14:paraId="1B8AEE5B" w14:textId="234FC86D" w:rsidR="009071BF" w:rsidRDefault="009071BF" w:rsidP="009071BF">
            <w:pPr>
              <w:pStyle w:val="a3"/>
              <w:numPr>
                <w:ilvl w:val="3"/>
                <w:numId w:val="13"/>
              </w:numPr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평균 </w:t>
            </w:r>
            <w:proofErr w:type="gram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통화량 /</w:t>
            </w:r>
            <w:proofErr w:type="gram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몇건인지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/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몇건이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처리 안되었는지</w:t>
            </w:r>
          </w:p>
          <w:p w14:paraId="1CBC71E3" w14:textId="71811924" w:rsidR="009071BF" w:rsidRDefault="009071BF" w:rsidP="009071BF">
            <w:pPr>
              <w:pStyle w:val="a3"/>
              <w:numPr>
                <w:ilvl w:val="3"/>
                <w:numId w:val="13"/>
              </w:numPr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Zendesk 결과를 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레거시에서는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확인 가능하지만 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레거시에서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입력하는 것은 Zendesk에서 보이지 않는다.</w:t>
            </w:r>
          </w:p>
          <w:p w14:paraId="406DAFB7" w14:textId="4D874F86" w:rsidR="009071BF" w:rsidRDefault="009071BF" w:rsidP="009071BF">
            <w:pPr>
              <w:pStyle w:val="a3"/>
              <w:numPr>
                <w:ilvl w:val="3"/>
                <w:numId w:val="13"/>
              </w:numPr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딜러사에서 입력하는 정보를 볼 수 없다.</w:t>
            </w:r>
          </w:p>
          <w:p w14:paraId="699F8AE2" w14:textId="7CCBF6B7" w:rsidR="009071BF" w:rsidRDefault="009071BF" w:rsidP="009071BF">
            <w:pPr>
              <w:pStyle w:val="a3"/>
              <w:numPr>
                <w:ilvl w:val="3"/>
                <w:numId w:val="13"/>
              </w:numPr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카카오톡 문의도 있음</w:t>
            </w:r>
          </w:p>
          <w:p w14:paraId="0D3DB10A" w14:textId="77777777" w:rsidR="009071BF" w:rsidRDefault="009071BF" w:rsidP="009071BF">
            <w:pPr>
              <w:pStyle w:val="a3"/>
              <w:numPr>
                <w:ilvl w:val="2"/>
                <w:numId w:val="13"/>
              </w:numPr>
              <w:spacing w:line="360" w:lineRule="auto"/>
              <w:ind w:left="2000" w:hanging="400"/>
              <w:rPr>
                <w:rFonts w:asciiTheme="minorEastAsia" w:eastAsiaTheme="minorEastAsia" w:hAnsiTheme="minorEastAsia" w:cs="Arial"/>
                <w:lang w:eastAsia="ko-KR"/>
              </w:rPr>
            </w:pPr>
          </w:p>
          <w:p w14:paraId="5FB3CE1E" w14:textId="20DB6E8D" w:rsidR="009071BF" w:rsidRDefault="009071BF" w:rsidP="009071BF">
            <w:pPr>
              <w:pStyle w:val="a3"/>
              <w:numPr>
                <w:ilvl w:val="3"/>
                <w:numId w:val="13"/>
              </w:numPr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조사 SLA </w:t>
            </w:r>
            <w:proofErr w:type="spellStart"/>
            <w:proofErr w:type="gram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콜응답률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/</w:t>
            </w:r>
            <w:proofErr w:type="gram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만족도 조사 / </w:t>
            </w:r>
          </w:p>
          <w:p w14:paraId="2006BFE1" w14:textId="77777777" w:rsidR="009071BF" w:rsidRDefault="009071BF" w:rsidP="009071BF">
            <w:pPr>
              <w:pStyle w:val="a3"/>
              <w:numPr>
                <w:ilvl w:val="3"/>
                <w:numId w:val="13"/>
              </w:numPr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CS 교육</w:t>
            </w:r>
          </w:p>
          <w:p w14:paraId="74F4E311" w14:textId="5AA65560" w:rsidR="009071BF" w:rsidRPr="007B72B7" w:rsidRDefault="009071BF" w:rsidP="009071BF">
            <w:pPr>
              <w:pStyle w:val="a3"/>
              <w:numPr>
                <w:ilvl w:val="3"/>
                <w:numId w:val="13"/>
              </w:numPr>
              <w:spacing w:line="360" w:lineRule="auto"/>
              <w:rPr>
                <w:rFonts w:asciiTheme="minorEastAsia" w:eastAsiaTheme="minorEastAsia" w:hAnsiTheme="minorEastAsia" w:cs="Arial" w:hint="eastAsia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CS 기획</w:t>
            </w:r>
          </w:p>
        </w:tc>
      </w:tr>
    </w:tbl>
    <w:p w14:paraId="724D6BEA" w14:textId="77777777" w:rsidR="00FF31E7" w:rsidRPr="003C4716" w:rsidRDefault="00FF31E7" w:rsidP="00F40C97">
      <w:pPr>
        <w:pStyle w:val="a3"/>
        <w:spacing w:line="360" w:lineRule="auto"/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</w:pPr>
    </w:p>
    <w:p w14:paraId="40AC43C9" w14:textId="77777777" w:rsidR="00FF31E7" w:rsidRDefault="00FF31E7" w:rsidP="00F40C97">
      <w:pPr>
        <w:pStyle w:val="a3"/>
        <w:spacing w:line="360" w:lineRule="auto"/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</w:pPr>
    </w:p>
    <w:p w14:paraId="584C6B36" w14:textId="77777777" w:rsidR="00FF31E7" w:rsidRDefault="00FF31E7" w:rsidP="00F40C97">
      <w:pPr>
        <w:pStyle w:val="a3"/>
        <w:spacing w:line="360" w:lineRule="auto"/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</w:pPr>
    </w:p>
    <w:p w14:paraId="592267F8" w14:textId="77777777" w:rsidR="003C4716" w:rsidRDefault="003C4716" w:rsidP="00F40C97">
      <w:pPr>
        <w:pStyle w:val="a3"/>
        <w:spacing w:line="360" w:lineRule="auto"/>
        <w:rPr>
          <w:rFonts w:asciiTheme="minorEastAsia" w:eastAsiaTheme="minorEastAsia" w:hAnsiTheme="minorEastAsia" w:cs="Arial"/>
          <w:b/>
          <w:sz w:val="24"/>
          <w:szCs w:val="24"/>
          <w:lang w:eastAsia="ko-KR"/>
        </w:rPr>
      </w:pPr>
    </w:p>
    <w:p w14:paraId="42982B86" w14:textId="77777777" w:rsidR="00BA01FD" w:rsidRDefault="00BA01FD" w:rsidP="00BC7E4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p w14:paraId="264AEF21" w14:textId="6934FD27" w:rsidR="00BC7E40" w:rsidRPr="00BC7E40" w:rsidRDefault="00BC7E40" w:rsidP="00BC7E4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  <w:r w:rsidRPr="00BC7E40">
        <w:rPr>
          <w:rFonts w:asciiTheme="minorEastAsia" w:eastAsiaTheme="minorEastAsia" w:hAnsiTheme="minorEastAsia" w:cs="Arial" w:hint="eastAsia"/>
          <w:b/>
          <w:bCs/>
          <w:lang w:eastAsia="ko-KR"/>
        </w:rPr>
        <w:t>[</w:t>
      </w:r>
      <w:r w:rsidR="00FF31E7">
        <w:rPr>
          <w:rFonts w:asciiTheme="minorEastAsia" w:eastAsiaTheme="minorEastAsia" w:hAnsiTheme="minorEastAsia" w:cs="Arial" w:hint="eastAsia"/>
          <w:b/>
          <w:bCs/>
          <w:lang w:eastAsia="ko-KR"/>
        </w:rPr>
        <w:t>2</w:t>
      </w: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. </w:t>
      </w:r>
      <w:r w:rsidR="006257A1">
        <w:rPr>
          <w:rFonts w:asciiTheme="minorEastAsia" w:eastAsiaTheme="minorEastAsia" w:hAnsiTheme="minorEastAsia" w:cs="Arial" w:hint="eastAsia"/>
          <w:b/>
          <w:bCs/>
          <w:lang w:eastAsia="ko-KR"/>
        </w:rPr>
        <w:t>C</w:t>
      </w:r>
      <w:r w:rsidR="00FF31E7">
        <w:rPr>
          <w:rFonts w:asciiTheme="minorEastAsia" w:eastAsiaTheme="minorEastAsia" w:hAnsiTheme="minorEastAsia" w:cs="Arial" w:hint="eastAsia"/>
          <w:b/>
          <w:bCs/>
          <w:lang w:eastAsia="ko-KR"/>
        </w:rPr>
        <w:t>S 운영</w:t>
      </w: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]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BC7E40" w14:paraId="4AD9CFDD" w14:textId="77777777" w:rsidTr="00404274">
        <w:tc>
          <w:tcPr>
            <w:tcW w:w="704" w:type="dxa"/>
            <w:shd w:val="clear" w:color="auto" w:fill="FEF6F0"/>
          </w:tcPr>
          <w:p w14:paraId="23C48B46" w14:textId="77777777" w:rsidR="00BC7E40" w:rsidRPr="00FA1CB7" w:rsidRDefault="00BC7E40" w:rsidP="00AC25BA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FA1CB7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lastRenderedPageBreak/>
              <w:t>1</w:t>
            </w:r>
          </w:p>
        </w:tc>
        <w:tc>
          <w:tcPr>
            <w:tcW w:w="8646" w:type="dxa"/>
            <w:shd w:val="clear" w:color="auto" w:fill="FEF6F0"/>
          </w:tcPr>
          <w:p w14:paraId="00DD87D9" w14:textId="0E2FE674" w:rsidR="00BC7E40" w:rsidRDefault="006257A1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C</w:t>
            </w:r>
            <w:r w:rsidR="00FF31E7">
              <w:rPr>
                <w:rFonts w:asciiTheme="minorEastAsia" w:eastAsiaTheme="minorEastAsia" w:hAnsiTheme="minorEastAsia" w:cs="Arial" w:hint="eastAsia"/>
                <w:lang w:eastAsia="ko-KR"/>
              </w:rPr>
              <w:t>S 운영에서 주요 커뮤니케이션 채널이 어떤 게 있</w:t>
            </w:r>
            <w:r w:rsidR="001D5AB9">
              <w:rPr>
                <w:rFonts w:asciiTheme="minorEastAsia" w:eastAsiaTheme="minorEastAsia" w:hAnsiTheme="minorEastAsia" w:cs="Arial" w:hint="eastAsia"/>
                <w:lang w:eastAsia="ko-KR"/>
              </w:rPr>
              <w:t>는지?</w:t>
            </w:r>
          </w:p>
          <w:p w14:paraId="461FBE71" w14:textId="702A6B38" w:rsidR="00FF31E7" w:rsidRDefault="00FF31E7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(예. </w:t>
            </w:r>
            <w:r w:rsidR="006257A1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카톡, SNS DM, </w:t>
            </w:r>
            <w:proofErr w:type="spellStart"/>
            <w:r w:rsidR="006257A1">
              <w:rPr>
                <w:rFonts w:asciiTheme="minorEastAsia" w:eastAsiaTheme="minorEastAsia" w:hAnsiTheme="minorEastAsia" w:cs="Arial" w:hint="eastAsia"/>
                <w:lang w:eastAsia="ko-KR"/>
              </w:rPr>
              <w:t>챗봇</w:t>
            </w:r>
            <w:proofErr w:type="spellEnd"/>
            <w:r w:rsidR="006257A1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등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)</w:t>
            </w:r>
          </w:p>
        </w:tc>
      </w:tr>
      <w:tr w:rsidR="00BC7E40" w14:paraId="630EE2A2" w14:textId="77777777" w:rsidTr="00AC25BA">
        <w:tc>
          <w:tcPr>
            <w:tcW w:w="9350" w:type="dxa"/>
            <w:gridSpan w:val="2"/>
          </w:tcPr>
          <w:p w14:paraId="56DC78B0" w14:textId="7BC15471" w:rsidR="003C1266" w:rsidRPr="00E034E2" w:rsidRDefault="003C1266" w:rsidP="00405E78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2B032428" w14:textId="1DA84DEF" w:rsidR="0008306D" w:rsidRPr="0008306D" w:rsidRDefault="0008306D" w:rsidP="00BC7E4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BC7E40" w:rsidRPr="00FF31E7" w14:paraId="482AC76E" w14:textId="77777777" w:rsidTr="00404274">
        <w:tc>
          <w:tcPr>
            <w:tcW w:w="704" w:type="dxa"/>
            <w:shd w:val="clear" w:color="auto" w:fill="FEF6F0"/>
          </w:tcPr>
          <w:p w14:paraId="32451C2F" w14:textId="0992E2F7" w:rsidR="000E5038" w:rsidRPr="00FA1CB7" w:rsidRDefault="00BC7E40" w:rsidP="000E5038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  <w:t>2</w:t>
            </w:r>
          </w:p>
        </w:tc>
        <w:tc>
          <w:tcPr>
            <w:tcW w:w="8646" w:type="dxa"/>
            <w:shd w:val="clear" w:color="auto" w:fill="FEF6F0"/>
          </w:tcPr>
          <w:p w14:paraId="2057176F" w14:textId="5E2E8EA9" w:rsidR="000E5038" w:rsidRDefault="006257A1" w:rsidP="006257A1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주로 어떤 카테고리, 내용의 CS CASE를 처리하고 있는지?</w:t>
            </w:r>
          </w:p>
        </w:tc>
      </w:tr>
      <w:tr w:rsidR="00BC7E40" w14:paraId="422F327F" w14:textId="77777777" w:rsidTr="00AC25BA">
        <w:tc>
          <w:tcPr>
            <w:tcW w:w="9350" w:type="dxa"/>
            <w:gridSpan w:val="2"/>
          </w:tcPr>
          <w:p w14:paraId="522074D7" w14:textId="4A405A3A" w:rsidR="00F32933" w:rsidRPr="00F32933" w:rsidRDefault="00F32933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</w:t>
            </w:r>
          </w:p>
        </w:tc>
      </w:tr>
    </w:tbl>
    <w:p w14:paraId="49573B8F" w14:textId="77777777" w:rsidR="00BC7E40" w:rsidRDefault="00BC7E40" w:rsidP="00BC7E40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BC7E40" w14:paraId="27FCF818" w14:textId="77777777" w:rsidTr="00404274">
        <w:tc>
          <w:tcPr>
            <w:tcW w:w="704" w:type="dxa"/>
            <w:shd w:val="clear" w:color="auto" w:fill="FEF6F0"/>
          </w:tcPr>
          <w:p w14:paraId="3294C2B4" w14:textId="6AA03171" w:rsidR="00BC7E40" w:rsidRPr="00FA1CB7" w:rsidRDefault="006257A1" w:rsidP="00AC25BA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3</w:t>
            </w:r>
          </w:p>
        </w:tc>
        <w:tc>
          <w:tcPr>
            <w:tcW w:w="8646" w:type="dxa"/>
            <w:shd w:val="clear" w:color="auto" w:fill="FEF6F0"/>
          </w:tcPr>
          <w:p w14:paraId="0A686BAD" w14:textId="056623E9" w:rsidR="00BC7E40" w:rsidRDefault="006257A1" w:rsidP="000E5038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CS 측면에서 운영하고 있는 캠페인</w:t>
            </w:r>
            <w:r w:rsidR="008903B9">
              <w:rPr>
                <w:rFonts w:asciiTheme="minorEastAsia" w:eastAsiaTheme="minorEastAsia" w:hAnsiTheme="minorEastAsia" w:cs="Arial" w:hint="eastAsia"/>
                <w:lang w:eastAsia="ko-KR"/>
              </w:rPr>
              <w:t>(발송 메시지)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이 있</w:t>
            </w:r>
            <w:r w:rsidR="001D5AB9">
              <w:rPr>
                <w:rFonts w:asciiTheme="minorEastAsia" w:eastAsiaTheme="minorEastAsia" w:hAnsiTheme="minorEastAsia" w:cs="Arial" w:hint="eastAsia"/>
                <w:lang w:eastAsia="ko-KR"/>
              </w:rPr>
              <w:t>는지?</w:t>
            </w:r>
          </w:p>
          <w:p w14:paraId="0FFE407F" w14:textId="63BC49A9" w:rsidR="008903B9" w:rsidRPr="0061317F" w:rsidRDefault="008903B9" w:rsidP="000E5038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(예. 배송 안내 등)</w:t>
            </w:r>
          </w:p>
        </w:tc>
      </w:tr>
      <w:tr w:rsidR="00BC7E40" w14:paraId="51B25A88" w14:textId="77777777" w:rsidTr="00AC25BA">
        <w:tc>
          <w:tcPr>
            <w:tcW w:w="9350" w:type="dxa"/>
            <w:gridSpan w:val="2"/>
          </w:tcPr>
          <w:p w14:paraId="66151422" w14:textId="21D2418F" w:rsidR="007C19FF" w:rsidRPr="000D423B" w:rsidRDefault="007C19FF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i/>
                <w:iCs/>
                <w:lang w:eastAsia="ko-KR"/>
              </w:rPr>
            </w:pPr>
          </w:p>
        </w:tc>
      </w:tr>
    </w:tbl>
    <w:p w14:paraId="1A90B7DC" w14:textId="77777777" w:rsidR="000E5038" w:rsidRDefault="000E5038" w:rsidP="000E5038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0E5038" w14:paraId="15DDF416" w14:textId="77777777" w:rsidTr="00404274">
        <w:tc>
          <w:tcPr>
            <w:tcW w:w="704" w:type="dxa"/>
            <w:shd w:val="clear" w:color="auto" w:fill="FEF6F0"/>
          </w:tcPr>
          <w:p w14:paraId="3CEA3E4D" w14:textId="527A5D8E" w:rsidR="000E5038" w:rsidRPr="00FA1CB7" w:rsidRDefault="006257A1" w:rsidP="00C8716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4</w:t>
            </w:r>
          </w:p>
        </w:tc>
        <w:tc>
          <w:tcPr>
            <w:tcW w:w="8646" w:type="dxa"/>
            <w:shd w:val="clear" w:color="auto" w:fill="FEF6F0"/>
          </w:tcPr>
          <w:p w14:paraId="0164DF7A" w14:textId="3AEFD073" w:rsidR="000E5038" w:rsidRPr="0061317F" w:rsidRDefault="000E5038" w:rsidP="00C8716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추가로 </w:t>
            </w:r>
            <w:r w:rsidR="00404274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계획하고 있는, 또는 </w:t>
            </w:r>
            <w:r w:rsidR="006257A1">
              <w:rPr>
                <w:rFonts w:asciiTheme="minorEastAsia" w:eastAsiaTheme="minorEastAsia" w:hAnsiTheme="minorEastAsia" w:cs="Arial" w:hint="eastAsia"/>
                <w:lang w:eastAsia="ko-KR"/>
              </w:rPr>
              <w:t>진행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하고 싶은 캠페인</w:t>
            </w:r>
            <w:r w:rsidR="008903B9">
              <w:rPr>
                <w:rFonts w:asciiTheme="minorEastAsia" w:eastAsiaTheme="minorEastAsia" w:hAnsiTheme="minorEastAsia" w:cs="Arial" w:hint="eastAsia"/>
                <w:lang w:eastAsia="ko-KR"/>
              </w:rPr>
              <w:t>(발송 메시지)</w:t>
            </w:r>
            <w:r w:rsidR="00404274">
              <w:rPr>
                <w:rFonts w:asciiTheme="minorEastAsia" w:eastAsiaTheme="minorEastAsia" w:hAnsiTheme="minorEastAsia" w:cs="Arial" w:hint="eastAsia"/>
                <w:lang w:eastAsia="ko-KR"/>
              </w:rPr>
              <w:t>은 무엇이 있는지?</w:t>
            </w:r>
          </w:p>
        </w:tc>
      </w:tr>
      <w:tr w:rsidR="000E5038" w14:paraId="631D1C2E" w14:textId="77777777" w:rsidTr="00C87160">
        <w:tc>
          <w:tcPr>
            <w:tcW w:w="9350" w:type="dxa"/>
            <w:gridSpan w:val="2"/>
          </w:tcPr>
          <w:p w14:paraId="7EE99C46" w14:textId="77777777" w:rsidR="000E5038" w:rsidRPr="000D423B" w:rsidRDefault="000E5038" w:rsidP="00C8716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i/>
                <w:iCs/>
                <w:lang w:eastAsia="ko-KR"/>
              </w:rPr>
            </w:pPr>
          </w:p>
        </w:tc>
      </w:tr>
    </w:tbl>
    <w:p w14:paraId="177FBD60" w14:textId="77777777" w:rsidR="000E5038" w:rsidRDefault="000E5038" w:rsidP="00644FB9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BC7E40" w14:paraId="327A5A22" w14:textId="77777777" w:rsidTr="0000509B">
        <w:tc>
          <w:tcPr>
            <w:tcW w:w="704" w:type="dxa"/>
            <w:shd w:val="clear" w:color="auto" w:fill="FEF6F0"/>
          </w:tcPr>
          <w:p w14:paraId="4F2EDDFE" w14:textId="3B2FCC78" w:rsidR="00BC7E40" w:rsidRPr="00FA1CB7" w:rsidRDefault="006257A1" w:rsidP="00AC25BA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5</w:t>
            </w:r>
          </w:p>
        </w:tc>
        <w:tc>
          <w:tcPr>
            <w:tcW w:w="8646" w:type="dxa"/>
            <w:shd w:val="clear" w:color="auto" w:fill="FEF6F0"/>
          </w:tcPr>
          <w:p w14:paraId="5BB2ED69" w14:textId="4411E11A" w:rsidR="00BC7E40" w:rsidRDefault="008903B9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세일즈 팀과 CS 팀 간의 업무 분장이 어떻게 되는지?</w:t>
            </w:r>
          </w:p>
          <w:p w14:paraId="54072DF1" w14:textId="54408DC0" w:rsidR="006257A1" w:rsidRPr="0061317F" w:rsidRDefault="006257A1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(예. 고객 커뮤니케이션</w:t>
            </w:r>
            <w:r w:rsidR="0000509B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내용 공유, 세일즈 데이터 </w:t>
            </w:r>
            <w:r w:rsidR="004F1DAB">
              <w:rPr>
                <w:rFonts w:asciiTheme="minorEastAsia" w:eastAsiaTheme="minorEastAsia" w:hAnsiTheme="minorEastAsia" w:cs="Arial" w:hint="eastAsia"/>
                <w:lang w:eastAsia="ko-KR"/>
              </w:rPr>
              <w:t>공유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등)</w:t>
            </w:r>
          </w:p>
        </w:tc>
      </w:tr>
      <w:tr w:rsidR="00BC7E40" w14:paraId="08B58A50" w14:textId="77777777" w:rsidTr="00AC25BA">
        <w:tc>
          <w:tcPr>
            <w:tcW w:w="9350" w:type="dxa"/>
            <w:gridSpan w:val="2"/>
          </w:tcPr>
          <w:p w14:paraId="008BA7EB" w14:textId="089B2A16" w:rsidR="00BC7E40" w:rsidRDefault="00BC7E40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</w:p>
        </w:tc>
      </w:tr>
    </w:tbl>
    <w:p w14:paraId="4E0E3B17" w14:textId="77777777" w:rsidR="000E5038" w:rsidRDefault="000E5038" w:rsidP="000E5038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p w14:paraId="6BA50469" w14:textId="77777777" w:rsidR="001611C0" w:rsidRDefault="001611C0" w:rsidP="00BC7E4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p w14:paraId="5ECAAE38" w14:textId="77777777" w:rsidR="000E5038" w:rsidRDefault="000E5038" w:rsidP="00BC7E4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p w14:paraId="7E490E78" w14:textId="77777777" w:rsidR="00644FB9" w:rsidRDefault="00644FB9" w:rsidP="00BC7E4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p w14:paraId="74F9DFE2" w14:textId="1CE298C4" w:rsidR="00BC7E40" w:rsidRPr="00A4513D" w:rsidRDefault="00BC7E40" w:rsidP="00BC7E40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  <w:r w:rsidRPr="00BC7E40">
        <w:rPr>
          <w:rFonts w:asciiTheme="minorEastAsia" w:eastAsiaTheme="minorEastAsia" w:hAnsiTheme="minorEastAsia" w:cs="Arial" w:hint="eastAsia"/>
          <w:b/>
          <w:bCs/>
          <w:lang w:eastAsia="ko-KR"/>
        </w:rPr>
        <w:t>[</w:t>
      </w:r>
      <w:r w:rsidR="000E5038">
        <w:rPr>
          <w:rFonts w:asciiTheme="minorEastAsia" w:eastAsiaTheme="minorEastAsia" w:hAnsiTheme="minorEastAsia" w:cs="Arial" w:hint="eastAsia"/>
          <w:b/>
          <w:bCs/>
          <w:lang w:eastAsia="ko-KR"/>
        </w:rPr>
        <w:t>3</w:t>
      </w:r>
      <w:r>
        <w:rPr>
          <w:rFonts w:asciiTheme="minorEastAsia" w:eastAsiaTheme="minorEastAsia" w:hAnsiTheme="minorEastAsia" w:cs="Arial"/>
          <w:b/>
          <w:bCs/>
          <w:lang w:eastAsia="ko-KR"/>
        </w:rPr>
        <w:t>.</w:t>
      </w:r>
      <w:r w:rsidRPr="00BC7E40">
        <w:rPr>
          <w:rFonts w:asciiTheme="minorEastAsia" w:eastAsiaTheme="minorEastAsia" w:hAnsiTheme="minorEastAsia" w:cs="Arial" w:hint="eastAsia"/>
          <w:b/>
          <w:bCs/>
          <w:lang w:eastAsia="ko-KR"/>
        </w:rPr>
        <w:t xml:space="preserve"> </w:t>
      </w:r>
      <w:r w:rsidR="000E5038">
        <w:rPr>
          <w:rFonts w:asciiTheme="minorEastAsia" w:eastAsiaTheme="minorEastAsia" w:hAnsiTheme="minorEastAsia" w:cs="Arial" w:hint="eastAsia"/>
          <w:b/>
          <w:bCs/>
          <w:lang w:eastAsia="ko-KR"/>
        </w:rPr>
        <w:t>데이터</w:t>
      </w:r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>]</w:t>
      </w:r>
    </w:p>
    <w:tbl>
      <w:tblPr>
        <w:tblStyle w:val="a6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BC7E40" w14:paraId="7281B8A5" w14:textId="77777777" w:rsidTr="0000509B">
        <w:tc>
          <w:tcPr>
            <w:tcW w:w="704" w:type="dxa"/>
            <w:shd w:val="clear" w:color="auto" w:fill="FEF6F0"/>
          </w:tcPr>
          <w:p w14:paraId="310ECA9A" w14:textId="7F554914" w:rsidR="00BC7E40" w:rsidRPr="00405E78" w:rsidRDefault="00BC7E40" w:rsidP="00AC25BA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405E78"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  <w:t>1</w:t>
            </w:r>
          </w:p>
        </w:tc>
        <w:tc>
          <w:tcPr>
            <w:tcW w:w="8647" w:type="dxa"/>
            <w:shd w:val="clear" w:color="auto" w:fill="FEF6F0"/>
          </w:tcPr>
          <w:p w14:paraId="5F73A4AF" w14:textId="0725E99A" w:rsidR="000E5038" w:rsidRPr="00405E78" w:rsidRDefault="006257A1" w:rsidP="00E34469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CS </w:t>
            </w: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인입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데이터는 어떻게 적재/관리/공유되고 있는지?</w:t>
            </w:r>
          </w:p>
        </w:tc>
      </w:tr>
      <w:tr w:rsidR="00BC7E40" w14:paraId="4D4E00FA" w14:textId="77777777" w:rsidTr="00FF1926">
        <w:tc>
          <w:tcPr>
            <w:tcW w:w="9351" w:type="dxa"/>
            <w:gridSpan w:val="2"/>
          </w:tcPr>
          <w:p w14:paraId="486E5F62" w14:textId="1C155158" w:rsidR="003F648F" w:rsidRPr="009328AF" w:rsidRDefault="003F648F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highlight w:val="cyan"/>
                <w:lang w:eastAsia="ko-KR"/>
              </w:rPr>
            </w:pPr>
            <w:r w:rsidRPr="009328AF">
              <w:rPr>
                <w:rFonts w:asciiTheme="minorEastAsia" w:eastAsiaTheme="minorEastAsia" w:hAnsiTheme="minorEastAsia" w:cs="Arial" w:hint="eastAsia"/>
                <w:highlight w:val="cyan"/>
                <w:lang w:eastAsia="ko-KR"/>
              </w:rPr>
              <w:t xml:space="preserve"> </w:t>
            </w:r>
          </w:p>
        </w:tc>
      </w:tr>
    </w:tbl>
    <w:p w14:paraId="214AC91A" w14:textId="77777777" w:rsidR="00BC7E40" w:rsidRDefault="00BC7E40" w:rsidP="00601479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17661A" w:rsidRPr="0061317F" w14:paraId="6A12B2B2" w14:textId="77777777" w:rsidTr="0000509B">
        <w:tc>
          <w:tcPr>
            <w:tcW w:w="704" w:type="dxa"/>
            <w:shd w:val="clear" w:color="auto" w:fill="FEF6F0"/>
          </w:tcPr>
          <w:p w14:paraId="207371F8" w14:textId="10F798F1" w:rsidR="0017661A" w:rsidRPr="00FA1CB7" w:rsidRDefault="006257A1" w:rsidP="00AC25BA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2</w:t>
            </w:r>
            <w:r w:rsidR="005D1EC2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-1</w:t>
            </w:r>
          </w:p>
        </w:tc>
        <w:tc>
          <w:tcPr>
            <w:tcW w:w="8647" w:type="dxa"/>
            <w:shd w:val="clear" w:color="auto" w:fill="FEF6F0"/>
          </w:tcPr>
          <w:p w14:paraId="78DE71A9" w14:textId="494EA85E" w:rsidR="0017661A" w:rsidRDefault="00682D0A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타 부서와 </w:t>
            </w:r>
            <w:proofErr w:type="spellStart"/>
            <w:r w:rsidR="006257A1">
              <w:rPr>
                <w:rFonts w:asciiTheme="minorEastAsia" w:eastAsiaTheme="minorEastAsia" w:hAnsiTheme="minorEastAsia" w:cs="Arial" w:hint="eastAsia"/>
                <w:lang w:eastAsia="ko-KR"/>
              </w:rPr>
              <w:t>공유받는</w:t>
            </w:r>
            <w:proofErr w:type="spellEnd"/>
            <w:r w:rsidR="006257A1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데이터 및 공유주는 데이터는 어떤 것들이 있</w:t>
            </w:r>
            <w:r w:rsidR="001D5AB9">
              <w:rPr>
                <w:rFonts w:asciiTheme="minorEastAsia" w:eastAsiaTheme="minorEastAsia" w:hAnsiTheme="minorEastAsia" w:cs="Arial" w:hint="eastAsia"/>
                <w:lang w:eastAsia="ko-KR"/>
              </w:rPr>
              <w:t>는지?</w:t>
            </w:r>
          </w:p>
          <w:p w14:paraId="07E7FE48" w14:textId="407354B7" w:rsidR="006257A1" w:rsidRPr="0061317F" w:rsidRDefault="006257A1" w:rsidP="00AC25BA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(예. 수신거부 리스트, 오프라인 행사 신청자 등)</w:t>
            </w:r>
          </w:p>
        </w:tc>
      </w:tr>
      <w:tr w:rsidR="0017661A" w14:paraId="619E1290" w14:textId="77777777" w:rsidTr="00AC25BA">
        <w:tc>
          <w:tcPr>
            <w:tcW w:w="9351" w:type="dxa"/>
            <w:gridSpan w:val="2"/>
          </w:tcPr>
          <w:p w14:paraId="7E88CFEF" w14:textId="60E6E5BA" w:rsidR="0017661A" w:rsidRPr="00474CCC" w:rsidRDefault="0017661A" w:rsidP="00474CCC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iCs/>
                <w:lang w:eastAsia="ko-KR"/>
              </w:rPr>
            </w:pPr>
          </w:p>
        </w:tc>
      </w:tr>
    </w:tbl>
    <w:p w14:paraId="6044D24C" w14:textId="77777777" w:rsidR="003E5CC8" w:rsidRDefault="003E5CC8" w:rsidP="003E5CC8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3E5CC8" w:rsidRPr="0061317F" w14:paraId="036B6EE1" w14:textId="77777777" w:rsidTr="0000509B">
        <w:tc>
          <w:tcPr>
            <w:tcW w:w="704" w:type="dxa"/>
            <w:shd w:val="clear" w:color="auto" w:fill="FEF6F0"/>
          </w:tcPr>
          <w:p w14:paraId="4B44929D" w14:textId="439B9E9E" w:rsidR="003E5CC8" w:rsidRPr="00FA1CB7" w:rsidRDefault="006257A1" w:rsidP="00C87160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2</w:t>
            </w:r>
            <w:r w:rsidR="0000509B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-</w:t>
            </w:r>
            <w:r w:rsidR="005D1EC2"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2</w:t>
            </w:r>
          </w:p>
        </w:tc>
        <w:tc>
          <w:tcPr>
            <w:tcW w:w="8647" w:type="dxa"/>
            <w:shd w:val="clear" w:color="auto" w:fill="FEF6F0"/>
          </w:tcPr>
          <w:p w14:paraId="326366CA" w14:textId="75495C2F" w:rsidR="003E5CC8" w:rsidRDefault="006257A1" w:rsidP="00C8716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데이터 공유 시 어떻게 요청하거나 전달하</w:t>
            </w:r>
            <w:r w:rsidR="001D5AB9">
              <w:rPr>
                <w:rFonts w:asciiTheme="minorEastAsia" w:eastAsiaTheme="minorEastAsia" w:hAnsiTheme="minorEastAsia" w:cs="Arial" w:hint="eastAsia"/>
                <w:lang w:eastAsia="ko-KR"/>
              </w:rPr>
              <w:t>는지?</w:t>
            </w:r>
          </w:p>
          <w:p w14:paraId="20B9652F" w14:textId="22777EC6" w:rsidR="006257A1" w:rsidRPr="0061317F" w:rsidRDefault="006257A1" w:rsidP="00C8716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(예. 쿼리 추출, </w:t>
            </w:r>
            <w:r w:rsidR="0000509B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raw 데이터 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엑셀 첨부 등)</w:t>
            </w:r>
          </w:p>
        </w:tc>
      </w:tr>
      <w:tr w:rsidR="003E5CC8" w14:paraId="71438290" w14:textId="77777777" w:rsidTr="00C87160">
        <w:tc>
          <w:tcPr>
            <w:tcW w:w="9351" w:type="dxa"/>
            <w:gridSpan w:val="2"/>
          </w:tcPr>
          <w:p w14:paraId="4B89670F" w14:textId="77777777" w:rsidR="003E5CC8" w:rsidRPr="00474CCC" w:rsidRDefault="003E5CC8" w:rsidP="00C87160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iCs/>
                <w:lang w:eastAsia="ko-KR"/>
              </w:rPr>
            </w:pPr>
          </w:p>
        </w:tc>
      </w:tr>
    </w:tbl>
    <w:p w14:paraId="06B71D6C" w14:textId="77777777" w:rsidR="004F2FF1" w:rsidRDefault="004F2FF1" w:rsidP="003E5CC8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p w14:paraId="15118824" w14:textId="77777777" w:rsidR="006257A1" w:rsidRDefault="006257A1" w:rsidP="003E5CC8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p w14:paraId="17141ADE" w14:textId="77777777" w:rsidR="006257A1" w:rsidRDefault="006257A1" w:rsidP="003E5CC8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p w14:paraId="2D70AF26" w14:textId="77777777" w:rsidR="006257A1" w:rsidRDefault="006257A1" w:rsidP="006257A1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p w14:paraId="56FC161A" w14:textId="282505A4" w:rsidR="006257A1" w:rsidRPr="00A4513D" w:rsidRDefault="006257A1" w:rsidP="006257A1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  <w:r w:rsidRPr="00BC7E40">
        <w:rPr>
          <w:rFonts w:asciiTheme="minorEastAsia" w:eastAsiaTheme="minorEastAsia" w:hAnsiTheme="minorEastAsia" w:cs="Arial" w:hint="eastAsia"/>
          <w:b/>
          <w:bCs/>
          <w:lang w:eastAsia="ko-KR"/>
        </w:rPr>
        <w:t>[</w:t>
      </w:r>
      <w:r>
        <w:rPr>
          <w:rFonts w:asciiTheme="minorEastAsia" w:eastAsiaTheme="minorEastAsia" w:hAnsiTheme="minorEastAsia" w:cs="Arial" w:hint="eastAsia"/>
          <w:b/>
          <w:bCs/>
          <w:lang w:eastAsia="ko-KR"/>
        </w:rPr>
        <w:t>4</w:t>
      </w:r>
      <w:r>
        <w:rPr>
          <w:rFonts w:asciiTheme="minorEastAsia" w:eastAsiaTheme="minorEastAsia" w:hAnsiTheme="minorEastAsia" w:cs="Arial"/>
          <w:b/>
          <w:bCs/>
          <w:lang w:eastAsia="ko-KR"/>
        </w:rPr>
        <w:t>.</w:t>
      </w:r>
      <w:r w:rsidRPr="00BC7E40">
        <w:rPr>
          <w:rFonts w:asciiTheme="minorEastAsia" w:eastAsiaTheme="minorEastAsia" w:hAnsiTheme="minorEastAsia" w:cs="Arial" w:hint="eastAsia"/>
          <w:b/>
          <w:bCs/>
          <w:lang w:eastAsia="ko-KR"/>
        </w:rPr>
        <w:t xml:space="preserve"> </w:t>
      </w:r>
      <w:proofErr w:type="spellStart"/>
      <w:r>
        <w:rPr>
          <w:rFonts w:asciiTheme="minorEastAsia" w:eastAsiaTheme="minorEastAsia" w:hAnsiTheme="minorEastAsia" w:cs="Arial" w:hint="eastAsia"/>
          <w:b/>
          <w:bCs/>
          <w:lang w:eastAsia="ko-KR"/>
        </w:rPr>
        <w:t>태블로</w:t>
      </w:r>
      <w:proofErr w:type="spellEnd"/>
      <w:r w:rsidRPr="00BC7E40">
        <w:rPr>
          <w:rFonts w:asciiTheme="minorEastAsia" w:eastAsiaTheme="minorEastAsia" w:hAnsiTheme="minorEastAsia" w:cs="Arial"/>
          <w:b/>
          <w:bCs/>
          <w:lang w:eastAsia="ko-KR"/>
        </w:rPr>
        <w:t>]</w:t>
      </w:r>
    </w:p>
    <w:tbl>
      <w:tblPr>
        <w:tblStyle w:val="a6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6257A1" w14:paraId="070E05B6" w14:textId="77777777" w:rsidTr="00651F55">
        <w:tc>
          <w:tcPr>
            <w:tcW w:w="704" w:type="dxa"/>
            <w:shd w:val="clear" w:color="auto" w:fill="FEF6F0"/>
          </w:tcPr>
          <w:p w14:paraId="1FE8C05C" w14:textId="77777777" w:rsidR="006257A1" w:rsidRPr="00405E78" w:rsidRDefault="006257A1" w:rsidP="000A6A75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 w:rsidRPr="00405E78"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  <w:t>1</w:t>
            </w:r>
          </w:p>
        </w:tc>
        <w:tc>
          <w:tcPr>
            <w:tcW w:w="8647" w:type="dxa"/>
            <w:shd w:val="clear" w:color="auto" w:fill="FEF6F0"/>
          </w:tcPr>
          <w:p w14:paraId="55186D7D" w14:textId="77777777" w:rsidR="006257A1" w:rsidRDefault="006257A1" w:rsidP="000A6A75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태블로</w:t>
            </w:r>
            <w:proofErr w:type="spellEnd"/>
            <w:r w:rsidR="00685B6F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대시보드에서 조회하고 있는 데이터 현황은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?</w:t>
            </w:r>
          </w:p>
          <w:p w14:paraId="3F2845E4" w14:textId="4F4B186C" w:rsidR="00CE1741" w:rsidRPr="00CE1741" w:rsidRDefault="00CE1741" w:rsidP="000A6A75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lang w:eastAsia="ko-KR"/>
              </w:rPr>
              <w:t>(예. 조회 데이터, 조회 시점 및 주기 등)</w:t>
            </w:r>
          </w:p>
        </w:tc>
      </w:tr>
      <w:tr w:rsidR="006257A1" w14:paraId="06E1B46E" w14:textId="77777777" w:rsidTr="000A6A75">
        <w:tc>
          <w:tcPr>
            <w:tcW w:w="9351" w:type="dxa"/>
            <w:gridSpan w:val="2"/>
          </w:tcPr>
          <w:p w14:paraId="3FFDCE57" w14:textId="77777777" w:rsidR="006257A1" w:rsidRPr="009328AF" w:rsidRDefault="006257A1" w:rsidP="000A6A75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highlight w:val="cyan"/>
                <w:lang w:eastAsia="ko-KR"/>
              </w:rPr>
            </w:pPr>
            <w:r w:rsidRPr="009328AF">
              <w:rPr>
                <w:rFonts w:asciiTheme="minorEastAsia" w:eastAsiaTheme="minorEastAsia" w:hAnsiTheme="minorEastAsia" w:cs="Arial" w:hint="eastAsia"/>
                <w:highlight w:val="cyan"/>
                <w:lang w:eastAsia="ko-KR"/>
              </w:rPr>
              <w:t xml:space="preserve"> </w:t>
            </w:r>
          </w:p>
        </w:tc>
      </w:tr>
    </w:tbl>
    <w:p w14:paraId="6B61350B" w14:textId="77777777" w:rsidR="006257A1" w:rsidRDefault="006257A1" w:rsidP="006257A1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tbl>
      <w:tblPr>
        <w:tblStyle w:val="a6"/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6257A1" w14:paraId="3F21B3AC" w14:textId="77777777" w:rsidTr="00651F55">
        <w:tc>
          <w:tcPr>
            <w:tcW w:w="704" w:type="dxa"/>
            <w:shd w:val="clear" w:color="auto" w:fill="FEF6F0"/>
          </w:tcPr>
          <w:p w14:paraId="022C5930" w14:textId="4644EA49" w:rsidR="006257A1" w:rsidRPr="00405E78" w:rsidRDefault="006257A1" w:rsidP="000A6A75">
            <w:pPr>
              <w:pStyle w:val="a3"/>
              <w:spacing w:line="360" w:lineRule="auto"/>
              <w:jc w:val="center"/>
              <w:rPr>
                <w:rFonts w:asciiTheme="minorEastAsia" w:eastAsiaTheme="minorEastAsia" w:hAnsiTheme="minorEastAsia" w:cs="Arial"/>
                <w:b/>
                <w:bCs/>
                <w:lang w:eastAsia="ko-KR"/>
              </w:rPr>
            </w:pPr>
            <w:r>
              <w:rPr>
                <w:rFonts w:asciiTheme="minorEastAsia" w:eastAsiaTheme="minorEastAsia" w:hAnsiTheme="minorEastAsia" w:cs="Arial" w:hint="eastAsia"/>
                <w:b/>
                <w:bCs/>
                <w:lang w:eastAsia="ko-KR"/>
              </w:rPr>
              <w:t>2</w:t>
            </w:r>
          </w:p>
        </w:tc>
        <w:tc>
          <w:tcPr>
            <w:tcW w:w="8647" w:type="dxa"/>
            <w:shd w:val="clear" w:color="auto" w:fill="FEF6F0"/>
          </w:tcPr>
          <w:p w14:paraId="7A663C3C" w14:textId="1EBC6246" w:rsidR="006257A1" w:rsidRPr="00405E78" w:rsidRDefault="006257A1" w:rsidP="000A6A75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lang w:eastAsia="ko-KR"/>
              </w:rPr>
            </w:pPr>
            <w:proofErr w:type="spellStart"/>
            <w:r>
              <w:rPr>
                <w:rFonts w:asciiTheme="minorEastAsia" w:eastAsiaTheme="minorEastAsia" w:hAnsiTheme="minorEastAsia" w:cs="Arial" w:hint="eastAsia"/>
                <w:lang w:eastAsia="ko-KR"/>
              </w:rPr>
              <w:t>태블로에서</w:t>
            </w:r>
            <w:proofErr w:type="spellEnd"/>
            <w:r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 추가로 조회하고 싶은 </w:t>
            </w:r>
            <w:r w:rsidR="001F38D5">
              <w:rPr>
                <w:rFonts w:asciiTheme="minorEastAsia" w:eastAsiaTheme="minorEastAsia" w:hAnsiTheme="minorEastAsia" w:cs="Arial" w:hint="eastAsia"/>
                <w:lang w:eastAsia="ko-KR"/>
              </w:rPr>
              <w:t xml:space="preserve">CS </w:t>
            </w:r>
            <w:r>
              <w:rPr>
                <w:rFonts w:asciiTheme="minorEastAsia" w:eastAsiaTheme="minorEastAsia" w:hAnsiTheme="minorEastAsia" w:cs="Arial" w:hint="eastAsia"/>
                <w:lang w:eastAsia="ko-KR"/>
              </w:rPr>
              <w:t>데이터가 있</w:t>
            </w:r>
            <w:r w:rsidR="001D5AB9">
              <w:rPr>
                <w:rFonts w:asciiTheme="minorEastAsia" w:eastAsiaTheme="minorEastAsia" w:hAnsiTheme="minorEastAsia" w:cs="Arial" w:hint="eastAsia"/>
                <w:lang w:eastAsia="ko-KR"/>
              </w:rPr>
              <w:t>는지?</w:t>
            </w:r>
          </w:p>
        </w:tc>
      </w:tr>
      <w:tr w:rsidR="006257A1" w14:paraId="34F95BC1" w14:textId="77777777" w:rsidTr="000A6A75">
        <w:tc>
          <w:tcPr>
            <w:tcW w:w="9351" w:type="dxa"/>
            <w:gridSpan w:val="2"/>
          </w:tcPr>
          <w:p w14:paraId="0AF6B138" w14:textId="77777777" w:rsidR="006257A1" w:rsidRPr="009328AF" w:rsidRDefault="006257A1" w:rsidP="000A6A75">
            <w:pPr>
              <w:pStyle w:val="a3"/>
              <w:spacing w:line="360" w:lineRule="auto"/>
              <w:rPr>
                <w:rFonts w:asciiTheme="minorEastAsia" w:eastAsiaTheme="minorEastAsia" w:hAnsiTheme="minorEastAsia" w:cs="Arial"/>
                <w:highlight w:val="cyan"/>
                <w:lang w:eastAsia="ko-KR"/>
              </w:rPr>
            </w:pPr>
            <w:r w:rsidRPr="009328AF">
              <w:rPr>
                <w:rFonts w:asciiTheme="minorEastAsia" w:eastAsiaTheme="minorEastAsia" w:hAnsiTheme="minorEastAsia" w:cs="Arial" w:hint="eastAsia"/>
                <w:highlight w:val="cyan"/>
                <w:lang w:eastAsia="ko-KR"/>
              </w:rPr>
              <w:t xml:space="preserve"> </w:t>
            </w:r>
          </w:p>
        </w:tc>
      </w:tr>
    </w:tbl>
    <w:p w14:paraId="48BA507F" w14:textId="77777777" w:rsidR="006257A1" w:rsidRDefault="006257A1" w:rsidP="006257A1">
      <w:pPr>
        <w:pStyle w:val="a3"/>
        <w:spacing w:line="360" w:lineRule="auto"/>
        <w:rPr>
          <w:rFonts w:asciiTheme="minorEastAsia" w:eastAsiaTheme="minorEastAsia" w:hAnsiTheme="minorEastAsia" w:cs="Arial"/>
          <w:lang w:eastAsia="ko-KR"/>
        </w:rPr>
      </w:pPr>
    </w:p>
    <w:p w14:paraId="60C18B59" w14:textId="77777777" w:rsidR="006257A1" w:rsidRPr="00DA4FB1" w:rsidRDefault="006257A1" w:rsidP="003E5CC8">
      <w:pPr>
        <w:pStyle w:val="a3"/>
        <w:spacing w:line="360" w:lineRule="auto"/>
        <w:rPr>
          <w:rFonts w:asciiTheme="minorEastAsia" w:eastAsiaTheme="minorEastAsia" w:hAnsiTheme="minorEastAsia" w:cs="Arial"/>
          <w:b/>
          <w:bCs/>
          <w:lang w:eastAsia="ko-KR"/>
        </w:rPr>
      </w:pPr>
    </w:p>
    <w:sectPr w:rsidR="006257A1" w:rsidRPr="00DA4FB1" w:rsidSect="009715FD">
      <w:headerReference w:type="default" r:id="rId9"/>
      <w:footerReference w:type="default" r:id="rId10"/>
      <w:pgSz w:w="12240" w:h="15840" w:code="1"/>
      <w:pgMar w:top="1440" w:right="1440" w:bottom="1440" w:left="1440" w:header="720" w:footer="1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06E910" w14:textId="77777777" w:rsidR="00471282" w:rsidRDefault="00471282">
      <w:r>
        <w:separator/>
      </w:r>
    </w:p>
  </w:endnote>
  <w:endnote w:type="continuationSeparator" w:id="0">
    <w:p w14:paraId="489ED8D4" w14:textId="77777777" w:rsidR="00471282" w:rsidRDefault="00471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82833219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rFonts w:asciiTheme="minorEastAsia" w:eastAsiaTheme="minorEastAsia" w:hAnsiTheme="minorEastAsia"/>
          </w:rPr>
        </w:sdtEndPr>
        <w:sdtContent>
          <w:p w14:paraId="6E6F1CA9" w14:textId="77777777" w:rsidR="00451AA7" w:rsidRPr="0067134F" w:rsidRDefault="00451AA7">
            <w:pPr>
              <w:pStyle w:val="a4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lang w:val="ko-KR" w:eastAsia="ko-KR"/>
              </w:rPr>
              <w:t xml:space="preserve"> </w:t>
            </w:r>
            <w:r w:rsidRPr="0067134F">
              <w:rPr>
                <w:rFonts w:asciiTheme="minorEastAsia" w:eastAsiaTheme="minorEastAsia" w:hAnsiTheme="minorEastAsia"/>
                <w:b/>
                <w:bCs/>
              </w:rPr>
              <w:fldChar w:fldCharType="begin"/>
            </w:r>
            <w:r w:rsidRPr="0067134F">
              <w:rPr>
                <w:rFonts w:asciiTheme="minorEastAsia" w:eastAsiaTheme="minorEastAsia" w:hAnsiTheme="minorEastAsia"/>
                <w:b/>
                <w:bCs/>
              </w:rPr>
              <w:instrText>PAGE</w:instrText>
            </w:r>
            <w:r w:rsidRPr="0067134F">
              <w:rPr>
                <w:rFonts w:asciiTheme="minorEastAsia" w:eastAsiaTheme="minorEastAsia" w:hAnsiTheme="minorEastAsia"/>
                <w:b/>
                <w:bCs/>
              </w:rPr>
              <w:fldChar w:fldCharType="separate"/>
            </w:r>
            <w:r w:rsidRPr="0067134F">
              <w:rPr>
                <w:rFonts w:asciiTheme="minorEastAsia" w:eastAsiaTheme="minorEastAsia" w:hAnsiTheme="minorEastAsia"/>
                <w:b/>
                <w:bCs/>
                <w:noProof/>
              </w:rPr>
              <w:t>4</w:t>
            </w:r>
            <w:r w:rsidRPr="0067134F">
              <w:rPr>
                <w:rFonts w:asciiTheme="minorEastAsia" w:eastAsiaTheme="minorEastAsia" w:hAnsiTheme="minorEastAsia"/>
                <w:b/>
                <w:bCs/>
              </w:rPr>
              <w:fldChar w:fldCharType="end"/>
            </w:r>
            <w:r w:rsidRPr="0067134F">
              <w:rPr>
                <w:rFonts w:asciiTheme="minorEastAsia" w:eastAsiaTheme="minorEastAsia" w:hAnsiTheme="minorEastAsia"/>
                <w:lang w:val="ko-KR" w:eastAsia="ko-KR"/>
              </w:rPr>
              <w:t xml:space="preserve"> / </w:t>
            </w:r>
            <w:r w:rsidRPr="0067134F">
              <w:rPr>
                <w:rFonts w:asciiTheme="minorEastAsia" w:eastAsiaTheme="minorEastAsia" w:hAnsiTheme="minorEastAsia"/>
                <w:b/>
                <w:bCs/>
              </w:rPr>
              <w:fldChar w:fldCharType="begin"/>
            </w:r>
            <w:r w:rsidRPr="0067134F">
              <w:rPr>
                <w:rFonts w:asciiTheme="minorEastAsia" w:eastAsiaTheme="minorEastAsia" w:hAnsiTheme="minorEastAsia"/>
                <w:b/>
                <w:bCs/>
              </w:rPr>
              <w:instrText>NUMPAGES</w:instrText>
            </w:r>
            <w:r w:rsidRPr="0067134F">
              <w:rPr>
                <w:rFonts w:asciiTheme="minorEastAsia" w:eastAsiaTheme="minorEastAsia" w:hAnsiTheme="minorEastAsia"/>
                <w:b/>
                <w:bCs/>
              </w:rPr>
              <w:fldChar w:fldCharType="separate"/>
            </w:r>
            <w:r w:rsidRPr="0067134F">
              <w:rPr>
                <w:rFonts w:asciiTheme="minorEastAsia" w:eastAsiaTheme="minorEastAsia" w:hAnsiTheme="minorEastAsia"/>
                <w:b/>
                <w:bCs/>
                <w:noProof/>
              </w:rPr>
              <w:t>4</w:t>
            </w:r>
            <w:r w:rsidRPr="0067134F">
              <w:rPr>
                <w:rFonts w:asciiTheme="minorEastAsia" w:eastAsiaTheme="minorEastAsia" w:hAnsiTheme="minorEastAsia"/>
                <w:b/>
                <w:bCs/>
              </w:rPr>
              <w:fldChar w:fldCharType="end"/>
            </w:r>
          </w:p>
        </w:sdtContent>
      </w:sdt>
    </w:sdtContent>
  </w:sdt>
  <w:p w14:paraId="37AB6CDE" w14:textId="77777777" w:rsidR="00451AA7" w:rsidRDefault="00451AA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4D7116" w14:textId="77777777" w:rsidR="00471282" w:rsidRDefault="00471282">
      <w:r>
        <w:separator/>
      </w:r>
    </w:p>
  </w:footnote>
  <w:footnote w:type="continuationSeparator" w:id="0">
    <w:p w14:paraId="3D2A6265" w14:textId="77777777" w:rsidR="00471282" w:rsidRDefault="004712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2EAF9A" w14:textId="3330967D" w:rsidR="00451AA7" w:rsidRDefault="00451AA7" w:rsidP="001F7D0F">
    <w:pPr>
      <w:pStyle w:val="a3"/>
      <w:pBdr>
        <w:bottom w:val="single" w:sz="6" w:space="1" w:color="auto"/>
      </w:pBdr>
      <w:tabs>
        <w:tab w:val="clear" w:pos="8640"/>
        <w:tab w:val="right" w:pos="9360"/>
      </w:tabs>
      <w:jc w:val="center"/>
      <w:rPr>
        <w:sz w:val="16"/>
        <w:szCs w:val="16"/>
        <w:lang w:eastAsia="ko-KR"/>
      </w:rPr>
    </w:pP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A5841"/>
    <w:multiLevelType w:val="singleLevel"/>
    <w:tmpl w:val="CC4E4D8C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" w15:restartNumberingAfterBreak="0">
    <w:nsid w:val="0CCB67E9"/>
    <w:multiLevelType w:val="hybridMultilevel"/>
    <w:tmpl w:val="19C4B982"/>
    <w:lvl w:ilvl="0" w:tplc="307C698E">
      <w:start w:val="1"/>
      <w:numFmt w:val="decimal"/>
      <w:lvlText w:val="%1."/>
      <w:lvlJc w:val="left"/>
      <w:pPr>
        <w:tabs>
          <w:tab w:val="num" w:pos="1200"/>
        </w:tabs>
        <w:ind w:left="1200" w:hanging="400"/>
      </w:pPr>
      <w:rPr>
        <w:rFonts w:ascii="Arial" w:eastAsia="돋움" w:hAnsi="Arial" w:cs="Arial"/>
        <w:b/>
      </w:rPr>
    </w:lvl>
    <w:lvl w:ilvl="1" w:tplc="04090019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20500618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2" w15:restartNumberingAfterBreak="0">
    <w:nsid w:val="0D35594B"/>
    <w:multiLevelType w:val="hybridMultilevel"/>
    <w:tmpl w:val="6E92340C"/>
    <w:lvl w:ilvl="0" w:tplc="04090013">
      <w:start w:val="1"/>
      <w:numFmt w:val="upperRoman"/>
      <w:lvlText w:val="%1."/>
      <w:lvlJc w:val="left"/>
      <w:pPr>
        <w:tabs>
          <w:tab w:val="num" w:pos="1200"/>
        </w:tabs>
        <w:ind w:left="1200" w:hanging="400"/>
      </w:pPr>
    </w:lvl>
    <w:lvl w:ilvl="1" w:tplc="04090019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3" w15:restartNumberingAfterBreak="0">
    <w:nsid w:val="0D860F20"/>
    <w:multiLevelType w:val="hybridMultilevel"/>
    <w:tmpl w:val="AD680F9A"/>
    <w:lvl w:ilvl="0" w:tplc="F8BAB466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3F4E163A">
      <w:start w:val="1"/>
      <w:numFmt w:val="decimal"/>
      <w:lvlText w:val="%2."/>
      <w:lvlJc w:val="left"/>
      <w:pPr>
        <w:tabs>
          <w:tab w:val="num" w:pos="1160"/>
        </w:tabs>
        <w:ind w:left="1160" w:hanging="360"/>
      </w:pPr>
      <w:rPr>
        <w:rFonts w:ascii="Arial" w:eastAsia="굴림" w:hAnsi="Arial" w:cs="Arial"/>
      </w:rPr>
    </w:lvl>
    <w:lvl w:ilvl="2" w:tplc="0D1E8394">
      <w:numFmt w:val="none"/>
      <w:lvlText w:val=""/>
      <w:lvlJc w:val="left"/>
      <w:pPr>
        <w:tabs>
          <w:tab w:val="num" w:pos="360"/>
        </w:tabs>
      </w:pPr>
    </w:lvl>
    <w:lvl w:ilvl="3" w:tplc="29EC9DAC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3226277A">
      <w:numFmt w:val="decimal"/>
      <w:lvlText w:val="%5-"/>
      <w:lvlJc w:val="left"/>
      <w:pPr>
        <w:ind w:left="2360" w:hanging="360"/>
      </w:pPr>
      <w:rPr>
        <w:rFonts w:hint="default"/>
      </w:rPr>
    </w:lvl>
    <w:lvl w:ilvl="5" w:tplc="B2005EA6">
      <w:numFmt w:val="bullet"/>
      <w:lvlText w:val="-"/>
      <w:lvlJc w:val="left"/>
      <w:pPr>
        <w:ind w:left="2760" w:hanging="360"/>
      </w:pPr>
      <w:rPr>
        <w:rFonts w:ascii="맑은 고딕" w:eastAsia="맑은 고딕" w:hAnsi="맑은 고딕" w:cs="Arial" w:hint="eastAsia"/>
      </w:rPr>
    </w:lvl>
    <w:lvl w:ilvl="6" w:tplc="DC90315C">
      <w:numFmt w:val="bullet"/>
      <w:lvlText w:val=""/>
      <w:lvlJc w:val="left"/>
      <w:pPr>
        <w:ind w:left="3160" w:hanging="360"/>
      </w:pPr>
      <w:rPr>
        <w:rFonts w:ascii="Wingdings" w:eastAsiaTheme="minorEastAsia" w:hAnsi="Wingdings" w:cs="Arial" w:hint="default"/>
      </w:rPr>
    </w:lvl>
    <w:lvl w:ilvl="7" w:tplc="54F00294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2B466242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1FCD3214"/>
    <w:multiLevelType w:val="hybridMultilevel"/>
    <w:tmpl w:val="99EC7870"/>
    <w:lvl w:ilvl="0" w:tplc="04090013">
      <w:start w:val="1"/>
      <w:numFmt w:val="upperRoman"/>
      <w:lvlText w:val="%1."/>
      <w:lvlJc w:val="left"/>
      <w:pPr>
        <w:tabs>
          <w:tab w:val="num" w:pos="1200"/>
        </w:tabs>
        <w:ind w:left="1200" w:hanging="400"/>
      </w:pPr>
    </w:lvl>
    <w:lvl w:ilvl="1" w:tplc="04E8A592">
      <w:start w:val="1"/>
      <w:numFmt w:val="decimal"/>
      <w:lvlText w:val="%2."/>
      <w:lvlJc w:val="left"/>
      <w:pPr>
        <w:tabs>
          <w:tab w:val="num" w:pos="1560"/>
        </w:tabs>
        <w:ind w:left="156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5" w15:restartNumberingAfterBreak="0">
    <w:nsid w:val="23511762"/>
    <w:multiLevelType w:val="singleLevel"/>
    <w:tmpl w:val="6B54E09E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6" w15:restartNumberingAfterBreak="0">
    <w:nsid w:val="2B6F78F5"/>
    <w:multiLevelType w:val="hybridMultilevel"/>
    <w:tmpl w:val="8C202E4C"/>
    <w:lvl w:ilvl="0" w:tplc="E1228400">
      <w:start w:val="19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Arial" w:eastAsia="돋움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C7C4138"/>
    <w:multiLevelType w:val="hybridMultilevel"/>
    <w:tmpl w:val="C66C90F4"/>
    <w:lvl w:ilvl="0" w:tplc="39F4D794">
      <w:start w:val="19"/>
      <w:numFmt w:val="bullet"/>
      <w:lvlText w:val="-"/>
      <w:lvlJc w:val="left"/>
      <w:pPr>
        <w:tabs>
          <w:tab w:val="num" w:pos="1494"/>
        </w:tabs>
        <w:ind w:left="1494" w:hanging="360"/>
      </w:pPr>
      <w:rPr>
        <w:rFonts w:ascii="Arial" w:eastAsia="돋움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934"/>
        </w:tabs>
        <w:ind w:left="19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334"/>
        </w:tabs>
        <w:ind w:left="23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734"/>
        </w:tabs>
        <w:ind w:left="27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134"/>
        </w:tabs>
        <w:ind w:left="31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534"/>
        </w:tabs>
        <w:ind w:left="35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34"/>
        </w:tabs>
        <w:ind w:left="39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34"/>
        </w:tabs>
        <w:ind w:left="43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34"/>
        </w:tabs>
        <w:ind w:left="4734" w:hanging="400"/>
      </w:pPr>
      <w:rPr>
        <w:rFonts w:ascii="Wingdings" w:hAnsi="Wingdings" w:hint="default"/>
      </w:rPr>
    </w:lvl>
  </w:abstractNum>
  <w:abstractNum w:abstractNumId="8" w15:restartNumberingAfterBreak="0">
    <w:nsid w:val="2CB55CF3"/>
    <w:multiLevelType w:val="hybridMultilevel"/>
    <w:tmpl w:val="6178BE8A"/>
    <w:lvl w:ilvl="0" w:tplc="F54634AE">
      <w:start w:val="1"/>
      <w:numFmt w:val="decimal"/>
      <w:lvlText w:val="%1."/>
      <w:lvlJc w:val="left"/>
      <w:pPr>
        <w:tabs>
          <w:tab w:val="num" w:pos="1120"/>
        </w:tabs>
        <w:ind w:left="112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-80" w:hanging="400"/>
      </w:pPr>
    </w:lvl>
    <w:lvl w:ilvl="2" w:tplc="0409001B">
      <w:start w:val="1"/>
      <w:numFmt w:val="lowerRoman"/>
      <w:lvlText w:val="%3."/>
      <w:lvlJc w:val="right"/>
      <w:pPr>
        <w:ind w:left="320" w:hanging="400"/>
      </w:pPr>
    </w:lvl>
    <w:lvl w:ilvl="3" w:tplc="0409000F">
      <w:start w:val="1"/>
      <w:numFmt w:val="decimal"/>
      <w:lvlText w:val="%4."/>
      <w:lvlJc w:val="left"/>
      <w:pPr>
        <w:ind w:left="720" w:hanging="400"/>
      </w:pPr>
    </w:lvl>
    <w:lvl w:ilvl="4" w:tplc="04090019">
      <w:start w:val="1"/>
      <w:numFmt w:val="upperLetter"/>
      <w:lvlText w:val="%5."/>
      <w:lvlJc w:val="left"/>
      <w:pPr>
        <w:ind w:left="1120" w:hanging="400"/>
      </w:pPr>
    </w:lvl>
    <w:lvl w:ilvl="5" w:tplc="0409001B">
      <w:start w:val="1"/>
      <w:numFmt w:val="lowerRoman"/>
      <w:lvlText w:val="%6."/>
      <w:lvlJc w:val="right"/>
      <w:pPr>
        <w:ind w:left="1520" w:hanging="400"/>
      </w:pPr>
    </w:lvl>
    <w:lvl w:ilvl="6" w:tplc="0409000F">
      <w:start w:val="1"/>
      <w:numFmt w:val="decimal"/>
      <w:lvlText w:val="%7."/>
      <w:lvlJc w:val="left"/>
      <w:pPr>
        <w:ind w:left="1920" w:hanging="400"/>
      </w:pPr>
    </w:lvl>
    <w:lvl w:ilvl="7" w:tplc="04090019" w:tentative="1">
      <w:start w:val="1"/>
      <w:numFmt w:val="upperLetter"/>
      <w:lvlText w:val="%8."/>
      <w:lvlJc w:val="left"/>
      <w:pPr>
        <w:ind w:left="2320" w:hanging="400"/>
      </w:pPr>
    </w:lvl>
    <w:lvl w:ilvl="8" w:tplc="0409001B" w:tentative="1">
      <w:start w:val="1"/>
      <w:numFmt w:val="lowerRoman"/>
      <w:lvlText w:val="%9."/>
      <w:lvlJc w:val="right"/>
      <w:pPr>
        <w:ind w:left="2720" w:hanging="400"/>
      </w:pPr>
    </w:lvl>
  </w:abstractNum>
  <w:abstractNum w:abstractNumId="9" w15:restartNumberingAfterBreak="0">
    <w:nsid w:val="2D281A55"/>
    <w:multiLevelType w:val="singleLevel"/>
    <w:tmpl w:val="6B54E09E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0" w15:restartNumberingAfterBreak="0">
    <w:nsid w:val="2EB04342"/>
    <w:multiLevelType w:val="hybridMultilevel"/>
    <w:tmpl w:val="05783BF2"/>
    <w:lvl w:ilvl="0" w:tplc="04090019">
      <w:start w:val="1"/>
      <w:numFmt w:val="upperLetter"/>
      <w:lvlText w:val="%1."/>
      <w:lvlJc w:val="left"/>
      <w:pPr>
        <w:ind w:left="1600" w:hanging="400"/>
      </w:pPr>
    </w:lvl>
    <w:lvl w:ilvl="1" w:tplc="04090019">
      <w:start w:val="1"/>
      <w:numFmt w:val="upperLetter"/>
      <w:lvlText w:val="%2."/>
      <w:lvlJc w:val="left"/>
      <w:pPr>
        <w:ind w:left="2000" w:hanging="400"/>
      </w:pPr>
    </w:lvl>
    <w:lvl w:ilvl="2" w:tplc="0409001B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11" w15:restartNumberingAfterBreak="0">
    <w:nsid w:val="2F631A4B"/>
    <w:multiLevelType w:val="singleLevel"/>
    <w:tmpl w:val="16AC252E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2" w15:restartNumberingAfterBreak="0">
    <w:nsid w:val="367E3682"/>
    <w:multiLevelType w:val="singleLevel"/>
    <w:tmpl w:val="CDB40BFA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E58693C"/>
    <w:multiLevelType w:val="singleLevel"/>
    <w:tmpl w:val="6B54E09E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4" w15:restartNumberingAfterBreak="0">
    <w:nsid w:val="556D046E"/>
    <w:multiLevelType w:val="singleLevel"/>
    <w:tmpl w:val="6B54E09E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5" w15:restartNumberingAfterBreak="0">
    <w:nsid w:val="56EB3CEA"/>
    <w:multiLevelType w:val="hybridMultilevel"/>
    <w:tmpl w:val="19C4B982"/>
    <w:lvl w:ilvl="0" w:tplc="307C698E">
      <w:start w:val="1"/>
      <w:numFmt w:val="decimal"/>
      <w:lvlText w:val="%1."/>
      <w:lvlJc w:val="left"/>
      <w:pPr>
        <w:tabs>
          <w:tab w:val="num" w:pos="1200"/>
        </w:tabs>
        <w:ind w:left="1200" w:hanging="400"/>
      </w:pPr>
      <w:rPr>
        <w:rFonts w:ascii="Arial" w:eastAsia="돋움" w:hAnsi="Arial" w:cs="Arial"/>
        <w:b/>
      </w:rPr>
    </w:lvl>
    <w:lvl w:ilvl="1" w:tplc="04090019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20500618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16" w15:restartNumberingAfterBreak="0">
    <w:nsid w:val="57A8123A"/>
    <w:multiLevelType w:val="singleLevel"/>
    <w:tmpl w:val="D8444776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7" w15:restartNumberingAfterBreak="0">
    <w:nsid w:val="58730ED2"/>
    <w:multiLevelType w:val="hybridMultilevel"/>
    <w:tmpl w:val="5D6C8D86"/>
    <w:lvl w:ilvl="0" w:tplc="10E0E936">
      <w:start w:val="1"/>
      <w:numFmt w:val="bullet"/>
      <w:lvlText w:val=""/>
      <w:lvlJc w:val="left"/>
      <w:pPr>
        <w:tabs>
          <w:tab w:val="num" w:pos="1125"/>
        </w:tabs>
        <w:ind w:left="1125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18" w15:restartNumberingAfterBreak="0">
    <w:nsid w:val="5C7C3EBB"/>
    <w:multiLevelType w:val="hybridMultilevel"/>
    <w:tmpl w:val="0F741880"/>
    <w:lvl w:ilvl="0" w:tplc="F9943D6E">
      <w:start w:val="1"/>
      <w:numFmt w:val="decimal"/>
      <w:lvlText w:val="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19" w15:restartNumberingAfterBreak="0">
    <w:nsid w:val="5DC33932"/>
    <w:multiLevelType w:val="hybridMultilevel"/>
    <w:tmpl w:val="CD804302"/>
    <w:lvl w:ilvl="0" w:tplc="0409001B">
      <w:start w:val="1"/>
      <w:numFmt w:val="lowerRoman"/>
      <w:lvlText w:val="%1."/>
      <w:lvlJc w:val="right"/>
      <w:pPr>
        <w:ind w:left="2000" w:hanging="400"/>
      </w:pPr>
    </w:lvl>
    <w:lvl w:ilvl="1" w:tplc="04090019" w:tentative="1">
      <w:start w:val="1"/>
      <w:numFmt w:val="upperLetter"/>
      <w:lvlText w:val="%2."/>
      <w:lvlJc w:val="left"/>
      <w:pPr>
        <w:ind w:left="2400" w:hanging="400"/>
      </w:p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20" w15:restartNumberingAfterBreak="0">
    <w:nsid w:val="62D97D41"/>
    <w:multiLevelType w:val="hybridMultilevel"/>
    <w:tmpl w:val="0008B546"/>
    <w:lvl w:ilvl="0" w:tplc="307C698E">
      <w:start w:val="1"/>
      <w:numFmt w:val="decimal"/>
      <w:lvlText w:val="%1."/>
      <w:lvlJc w:val="left"/>
      <w:pPr>
        <w:tabs>
          <w:tab w:val="num" w:pos="1200"/>
        </w:tabs>
        <w:ind w:left="1200" w:hanging="400"/>
      </w:pPr>
      <w:rPr>
        <w:rFonts w:ascii="Arial" w:eastAsia="돋움" w:hAnsi="Arial" w:cs="Arial"/>
        <w:b/>
      </w:rPr>
    </w:lvl>
    <w:lvl w:ilvl="1" w:tplc="04090019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20500618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  <w:rPr>
        <w:rFonts w:hint="eastAsia"/>
      </w:rPr>
    </w:lvl>
    <w:lvl w:ilvl="4" w:tplc="FB7ED6A4">
      <w:numFmt w:val="bullet"/>
      <w:lvlText w:val="-"/>
      <w:lvlJc w:val="left"/>
      <w:pPr>
        <w:ind w:left="2760" w:hanging="360"/>
      </w:pPr>
      <w:rPr>
        <w:rFonts w:ascii="맑은 고딕" w:eastAsia="맑은 고딕" w:hAnsi="맑은 고딕" w:cs="Arial" w:hint="eastAsia"/>
      </w:rPr>
    </w:lvl>
    <w:lvl w:ilvl="5" w:tplc="AE267628">
      <w:start w:val="1"/>
      <w:numFmt w:val="decimal"/>
      <w:lvlText w:val="%6)"/>
      <w:lvlJc w:val="left"/>
      <w:pPr>
        <w:ind w:left="316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21" w15:restartNumberingAfterBreak="0">
    <w:nsid w:val="645D0866"/>
    <w:multiLevelType w:val="singleLevel"/>
    <w:tmpl w:val="FDDEBD8E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2" w15:restartNumberingAfterBreak="0">
    <w:nsid w:val="68BF477F"/>
    <w:multiLevelType w:val="singleLevel"/>
    <w:tmpl w:val="6B54E09E"/>
    <w:lvl w:ilvl="0">
      <w:start w:val="1"/>
      <w:numFmt w:val="bullet"/>
      <w:pStyle w:val="ChecklistBullet1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3" w15:restartNumberingAfterBreak="0">
    <w:nsid w:val="68C22985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6C850402"/>
    <w:multiLevelType w:val="hybridMultilevel"/>
    <w:tmpl w:val="19C4B982"/>
    <w:lvl w:ilvl="0" w:tplc="307C698E">
      <w:start w:val="1"/>
      <w:numFmt w:val="decimal"/>
      <w:lvlText w:val="%1."/>
      <w:lvlJc w:val="left"/>
      <w:pPr>
        <w:tabs>
          <w:tab w:val="num" w:pos="1200"/>
        </w:tabs>
        <w:ind w:left="1200" w:hanging="400"/>
      </w:pPr>
      <w:rPr>
        <w:rFonts w:ascii="Arial" w:eastAsia="돋움" w:hAnsi="Arial" w:cs="Arial"/>
        <w:b/>
      </w:rPr>
    </w:lvl>
    <w:lvl w:ilvl="1" w:tplc="04090019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20500618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  <w:rPr>
        <w:rFonts w:hint="eastAsia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25" w15:restartNumberingAfterBreak="0">
    <w:nsid w:val="7212687D"/>
    <w:multiLevelType w:val="hybridMultilevel"/>
    <w:tmpl w:val="8FF8B48E"/>
    <w:lvl w:ilvl="0" w:tplc="3C249F4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468277760">
    <w:abstractNumId w:val="12"/>
  </w:num>
  <w:num w:numId="2" w16cid:durableId="405613125">
    <w:abstractNumId w:val="21"/>
  </w:num>
  <w:num w:numId="3" w16cid:durableId="46226207">
    <w:abstractNumId w:val="0"/>
  </w:num>
  <w:num w:numId="4" w16cid:durableId="17706765">
    <w:abstractNumId w:val="16"/>
  </w:num>
  <w:num w:numId="5" w16cid:durableId="194007477">
    <w:abstractNumId w:val="23"/>
  </w:num>
  <w:num w:numId="6" w16cid:durableId="518392783">
    <w:abstractNumId w:val="11"/>
  </w:num>
  <w:num w:numId="7" w16cid:durableId="1584024351">
    <w:abstractNumId w:val="22"/>
  </w:num>
  <w:num w:numId="8" w16cid:durableId="1181509953">
    <w:abstractNumId w:val="13"/>
  </w:num>
  <w:num w:numId="9" w16cid:durableId="1024019295">
    <w:abstractNumId w:val="5"/>
  </w:num>
  <w:num w:numId="10" w16cid:durableId="1148940083">
    <w:abstractNumId w:val="14"/>
  </w:num>
  <w:num w:numId="11" w16cid:durableId="937130670">
    <w:abstractNumId w:val="9"/>
  </w:num>
  <w:num w:numId="12" w16cid:durableId="1580165987">
    <w:abstractNumId w:val="17"/>
  </w:num>
  <w:num w:numId="13" w16cid:durableId="894967278">
    <w:abstractNumId w:val="3"/>
  </w:num>
  <w:num w:numId="14" w16cid:durableId="1451516118">
    <w:abstractNumId w:val="4"/>
  </w:num>
  <w:num w:numId="15" w16cid:durableId="174930601">
    <w:abstractNumId w:val="7"/>
  </w:num>
  <w:num w:numId="16" w16cid:durableId="1849442385">
    <w:abstractNumId w:val="6"/>
  </w:num>
  <w:num w:numId="17" w16cid:durableId="1588080629">
    <w:abstractNumId w:val="20"/>
  </w:num>
  <w:num w:numId="18" w16cid:durableId="1917208854">
    <w:abstractNumId w:val="2"/>
  </w:num>
  <w:num w:numId="19" w16cid:durableId="1579099257">
    <w:abstractNumId w:val="10"/>
  </w:num>
  <w:num w:numId="20" w16cid:durableId="895817695">
    <w:abstractNumId w:val="19"/>
  </w:num>
  <w:num w:numId="21" w16cid:durableId="116996730">
    <w:abstractNumId w:val="8"/>
  </w:num>
  <w:num w:numId="22" w16cid:durableId="401951273">
    <w:abstractNumId w:val="1"/>
  </w:num>
  <w:num w:numId="23" w16cid:durableId="1347903341">
    <w:abstractNumId w:val="15"/>
  </w:num>
  <w:num w:numId="24" w16cid:durableId="1230337226">
    <w:abstractNumId w:val="18"/>
  </w:num>
  <w:num w:numId="25" w16cid:durableId="105470566">
    <w:abstractNumId w:val="25"/>
  </w:num>
  <w:num w:numId="26" w16cid:durableId="123492745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8D1"/>
    <w:rsid w:val="000003DB"/>
    <w:rsid w:val="0000509B"/>
    <w:rsid w:val="00005EDA"/>
    <w:rsid w:val="000071C0"/>
    <w:rsid w:val="00020D79"/>
    <w:rsid w:val="00024838"/>
    <w:rsid w:val="0002792F"/>
    <w:rsid w:val="0003036C"/>
    <w:rsid w:val="000363C9"/>
    <w:rsid w:val="00037A4F"/>
    <w:rsid w:val="00037DFA"/>
    <w:rsid w:val="00040DC6"/>
    <w:rsid w:val="000466CB"/>
    <w:rsid w:val="000471DC"/>
    <w:rsid w:val="00056149"/>
    <w:rsid w:val="00060A88"/>
    <w:rsid w:val="00061FAD"/>
    <w:rsid w:val="00063CFC"/>
    <w:rsid w:val="0006659A"/>
    <w:rsid w:val="000665B4"/>
    <w:rsid w:val="00067CC6"/>
    <w:rsid w:val="00070990"/>
    <w:rsid w:val="00073C70"/>
    <w:rsid w:val="0007726B"/>
    <w:rsid w:val="00080492"/>
    <w:rsid w:val="0008306D"/>
    <w:rsid w:val="0009082B"/>
    <w:rsid w:val="00093A35"/>
    <w:rsid w:val="000951F5"/>
    <w:rsid w:val="000973C0"/>
    <w:rsid w:val="000A0682"/>
    <w:rsid w:val="000A390E"/>
    <w:rsid w:val="000A43F7"/>
    <w:rsid w:val="000B1AE2"/>
    <w:rsid w:val="000B7793"/>
    <w:rsid w:val="000C0263"/>
    <w:rsid w:val="000C3EB5"/>
    <w:rsid w:val="000C50E0"/>
    <w:rsid w:val="000C6969"/>
    <w:rsid w:val="000C6A1D"/>
    <w:rsid w:val="000D1016"/>
    <w:rsid w:val="000D15BA"/>
    <w:rsid w:val="000D2A69"/>
    <w:rsid w:val="000D423B"/>
    <w:rsid w:val="000D6599"/>
    <w:rsid w:val="000D6A3D"/>
    <w:rsid w:val="000D7A45"/>
    <w:rsid w:val="000E1F23"/>
    <w:rsid w:val="000E1F47"/>
    <w:rsid w:val="000E5038"/>
    <w:rsid w:val="000E574F"/>
    <w:rsid w:val="000F781E"/>
    <w:rsid w:val="00103230"/>
    <w:rsid w:val="00106FD2"/>
    <w:rsid w:val="00107BA0"/>
    <w:rsid w:val="00112190"/>
    <w:rsid w:val="00114AE1"/>
    <w:rsid w:val="001230F2"/>
    <w:rsid w:val="0014333F"/>
    <w:rsid w:val="00144C70"/>
    <w:rsid w:val="00146C1C"/>
    <w:rsid w:val="00147831"/>
    <w:rsid w:val="001507C6"/>
    <w:rsid w:val="00151173"/>
    <w:rsid w:val="001563BD"/>
    <w:rsid w:val="0015661E"/>
    <w:rsid w:val="001602E7"/>
    <w:rsid w:val="001611C0"/>
    <w:rsid w:val="00161DAA"/>
    <w:rsid w:val="00165D27"/>
    <w:rsid w:val="001702D9"/>
    <w:rsid w:val="00172057"/>
    <w:rsid w:val="00172680"/>
    <w:rsid w:val="00173690"/>
    <w:rsid w:val="001738A1"/>
    <w:rsid w:val="00173B45"/>
    <w:rsid w:val="0017661A"/>
    <w:rsid w:val="00176C49"/>
    <w:rsid w:val="00177A70"/>
    <w:rsid w:val="00177FF4"/>
    <w:rsid w:val="00185153"/>
    <w:rsid w:val="00186649"/>
    <w:rsid w:val="00196038"/>
    <w:rsid w:val="001961D2"/>
    <w:rsid w:val="0019725A"/>
    <w:rsid w:val="001A3552"/>
    <w:rsid w:val="001A3E4E"/>
    <w:rsid w:val="001A6012"/>
    <w:rsid w:val="001A777B"/>
    <w:rsid w:val="001B21E3"/>
    <w:rsid w:val="001C01B1"/>
    <w:rsid w:val="001C1D8B"/>
    <w:rsid w:val="001C4E88"/>
    <w:rsid w:val="001C6912"/>
    <w:rsid w:val="001C69D8"/>
    <w:rsid w:val="001D485C"/>
    <w:rsid w:val="001D5AB9"/>
    <w:rsid w:val="001D6210"/>
    <w:rsid w:val="001E3AA1"/>
    <w:rsid w:val="001E3ACC"/>
    <w:rsid w:val="001F108A"/>
    <w:rsid w:val="001F38D5"/>
    <w:rsid w:val="001F67D1"/>
    <w:rsid w:val="001F7547"/>
    <w:rsid w:val="001F7D0F"/>
    <w:rsid w:val="00201FD8"/>
    <w:rsid w:val="00204368"/>
    <w:rsid w:val="00204437"/>
    <w:rsid w:val="00204BCE"/>
    <w:rsid w:val="00206280"/>
    <w:rsid w:val="002072C3"/>
    <w:rsid w:val="002075C1"/>
    <w:rsid w:val="00221505"/>
    <w:rsid w:val="00221EB3"/>
    <w:rsid w:val="0022587B"/>
    <w:rsid w:val="002277CB"/>
    <w:rsid w:val="002565ED"/>
    <w:rsid w:val="00261C18"/>
    <w:rsid w:val="00265643"/>
    <w:rsid w:val="00266515"/>
    <w:rsid w:val="002672C9"/>
    <w:rsid w:val="0026799B"/>
    <w:rsid w:val="00270C11"/>
    <w:rsid w:val="00273789"/>
    <w:rsid w:val="002768C0"/>
    <w:rsid w:val="00277301"/>
    <w:rsid w:val="00277617"/>
    <w:rsid w:val="00277C88"/>
    <w:rsid w:val="00281126"/>
    <w:rsid w:val="00283FBD"/>
    <w:rsid w:val="00285048"/>
    <w:rsid w:val="00286287"/>
    <w:rsid w:val="002923B3"/>
    <w:rsid w:val="002962E2"/>
    <w:rsid w:val="00296E76"/>
    <w:rsid w:val="002A404F"/>
    <w:rsid w:val="002B29CA"/>
    <w:rsid w:val="002B2B9F"/>
    <w:rsid w:val="002C1059"/>
    <w:rsid w:val="002C20B9"/>
    <w:rsid w:val="002C5441"/>
    <w:rsid w:val="002C611C"/>
    <w:rsid w:val="002C7D19"/>
    <w:rsid w:val="002D010D"/>
    <w:rsid w:val="002D3F94"/>
    <w:rsid w:val="002D4104"/>
    <w:rsid w:val="002D4F6A"/>
    <w:rsid w:val="002D63CA"/>
    <w:rsid w:val="002D645B"/>
    <w:rsid w:val="002E064B"/>
    <w:rsid w:val="002E68A6"/>
    <w:rsid w:val="002F108A"/>
    <w:rsid w:val="002F4B4D"/>
    <w:rsid w:val="003018A3"/>
    <w:rsid w:val="003052C9"/>
    <w:rsid w:val="00306CE1"/>
    <w:rsid w:val="00307F76"/>
    <w:rsid w:val="003132C9"/>
    <w:rsid w:val="0031781D"/>
    <w:rsid w:val="003224B2"/>
    <w:rsid w:val="00327003"/>
    <w:rsid w:val="00332DF8"/>
    <w:rsid w:val="003351A7"/>
    <w:rsid w:val="003405DA"/>
    <w:rsid w:val="00343A20"/>
    <w:rsid w:val="003442FC"/>
    <w:rsid w:val="003444A8"/>
    <w:rsid w:val="0035002E"/>
    <w:rsid w:val="00353DBE"/>
    <w:rsid w:val="00360AA5"/>
    <w:rsid w:val="00362ADB"/>
    <w:rsid w:val="00364CEF"/>
    <w:rsid w:val="00371970"/>
    <w:rsid w:val="003750B8"/>
    <w:rsid w:val="00384568"/>
    <w:rsid w:val="003867F2"/>
    <w:rsid w:val="003907D4"/>
    <w:rsid w:val="00395A32"/>
    <w:rsid w:val="003A0E87"/>
    <w:rsid w:val="003B5005"/>
    <w:rsid w:val="003B589D"/>
    <w:rsid w:val="003B6257"/>
    <w:rsid w:val="003C1266"/>
    <w:rsid w:val="003C2B60"/>
    <w:rsid w:val="003C3FCF"/>
    <w:rsid w:val="003C4716"/>
    <w:rsid w:val="003D47A3"/>
    <w:rsid w:val="003D55B2"/>
    <w:rsid w:val="003D68ED"/>
    <w:rsid w:val="003E0394"/>
    <w:rsid w:val="003E13D5"/>
    <w:rsid w:val="003E2C3B"/>
    <w:rsid w:val="003E59D5"/>
    <w:rsid w:val="003E5CC8"/>
    <w:rsid w:val="003E5FBE"/>
    <w:rsid w:val="003E66A0"/>
    <w:rsid w:val="003E7769"/>
    <w:rsid w:val="003F3907"/>
    <w:rsid w:val="003F39EB"/>
    <w:rsid w:val="003F648F"/>
    <w:rsid w:val="0040411A"/>
    <w:rsid w:val="00404274"/>
    <w:rsid w:val="00405E78"/>
    <w:rsid w:val="00411F8B"/>
    <w:rsid w:val="00414B65"/>
    <w:rsid w:val="00417439"/>
    <w:rsid w:val="0042066D"/>
    <w:rsid w:val="00424960"/>
    <w:rsid w:val="00425F35"/>
    <w:rsid w:val="00426829"/>
    <w:rsid w:val="004356A5"/>
    <w:rsid w:val="00440619"/>
    <w:rsid w:val="00441E75"/>
    <w:rsid w:val="00443D69"/>
    <w:rsid w:val="00450BAF"/>
    <w:rsid w:val="004516D9"/>
    <w:rsid w:val="00451AA7"/>
    <w:rsid w:val="00452F65"/>
    <w:rsid w:val="0046687B"/>
    <w:rsid w:val="00470BE8"/>
    <w:rsid w:val="00471282"/>
    <w:rsid w:val="00473871"/>
    <w:rsid w:val="00473A97"/>
    <w:rsid w:val="00473D1B"/>
    <w:rsid w:val="00474CCC"/>
    <w:rsid w:val="00483C6A"/>
    <w:rsid w:val="00490F73"/>
    <w:rsid w:val="00490FA8"/>
    <w:rsid w:val="00496F91"/>
    <w:rsid w:val="004A275E"/>
    <w:rsid w:val="004A2D28"/>
    <w:rsid w:val="004A3393"/>
    <w:rsid w:val="004A3F69"/>
    <w:rsid w:val="004A59E0"/>
    <w:rsid w:val="004A63AF"/>
    <w:rsid w:val="004B76E0"/>
    <w:rsid w:val="004C0000"/>
    <w:rsid w:val="004C0224"/>
    <w:rsid w:val="004C034F"/>
    <w:rsid w:val="004C2E78"/>
    <w:rsid w:val="004C53B5"/>
    <w:rsid w:val="004C6005"/>
    <w:rsid w:val="004D7270"/>
    <w:rsid w:val="004E49C6"/>
    <w:rsid w:val="004E4F34"/>
    <w:rsid w:val="004E689C"/>
    <w:rsid w:val="004F1DAB"/>
    <w:rsid w:val="004F1F0D"/>
    <w:rsid w:val="004F2FF1"/>
    <w:rsid w:val="004F62AB"/>
    <w:rsid w:val="004F6462"/>
    <w:rsid w:val="004F6491"/>
    <w:rsid w:val="004F73F3"/>
    <w:rsid w:val="00502C13"/>
    <w:rsid w:val="00505FF3"/>
    <w:rsid w:val="0050630D"/>
    <w:rsid w:val="00506659"/>
    <w:rsid w:val="005069E6"/>
    <w:rsid w:val="00507E25"/>
    <w:rsid w:val="00510012"/>
    <w:rsid w:val="00511296"/>
    <w:rsid w:val="0051174A"/>
    <w:rsid w:val="00511B18"/>
    <w:rsid w:val="005147E8"/>
    <w:rsid w:val="00516857"/>
    <w:rsid w:val="005213D7"/>
    <w:rsid w:val="00522FE8"/>
    <w:rsid w:val="00534450"/>
    <w:rsid w:val="00535E75"/>
    <w:rsid w:val="00540B2F"/>
    <w:rsid w:val="00541C2C"/>
    <w:rsid w:val="00545BAA"/>
    <w:rsid w:val="00547F02"/>
    <w:rsid w:val="00551AE0"/>
    <w:rsid w:val="005537E8"/>
    <w:rsid w:val="005555EB"/>
    <w:rsid w:val="00555827"/>
    <w:rsid w:val="00556DEF"/>
    <w:rsid w:val="00560605"/>
    <w:rsid w:val="00563A23"/>
    <w:rsid w:val="00563DB0"/>
    <w:rsid w:val="00566CEC"/>
    <w:rsid w:val="00567FC9"/>
    <w:rsid w:val="00571DB3"/>
    <w:rsid w:val="00572CEC"/>
    <w:rsid w:val="00573E85"/>
    <w:rsid w:val="0057595A"/>
    <w:rsid w:val="00576A70"/>
    <w:rsid w:val="005771FA"/>
    <w:rsid w:val="00583960"/>
    <w:rsid w:val="005903FA"/>
    <w:rsid w:val="005942D3"/>
    <w:rsid w:val="005962CD"/>
    <w:rsid w:val="0059684C"/>
    <w:rsid w:val="005A1FB5"/>
    <w:rsid w:val="005A5EA7"/>
    <w:rsid w:val="005A77EE"/>
    <w:rsid w:val="005B100F"/>
    <w:rsid w:val="005B1C0F"/>
    <w:rsid w:val="005B1CD9"/>
    <w:rsid w:val="005B66FA"/>
    <w:rsid w:val="005C34D9"/>
    <w:rsid w:val="005D1E15"/>
    <w:rsid w:val="005D1EC2"/>
    <w:rsid w:val="005D5C77"/>
    <w:rsid w:val="005D6668"/>
    <w:rsid w:val="005D77D3"/>
    <w:rsid w:val="005E1032"/>
    <w:rsid w:val="005E1349"/>
    <w:rsid w:val="005E3666"/>
    <w:rsid w:val="005E37D5"/>
    <w:rsid w:val="005E768C"/>
    <w:rsid w:val="005E7CBE"/>
    <w:rsid w:val="005F2AD9"/>
    <w:rsid w:val="005F3C34"/>
    <w:rsid w:val="00601479"/>
    <w:rsid w:val="006028EF"/>
    <w:rsid w:val="00604150"/>
    <w:rsid w:val="00604423"/>
    <w:rsid w:val="0060587D"/>
    <w:rsid w:val="00606E14"/>
    <w:rsid w:val="00607871"/>
    <w:rsid w:val="00607982"/>
    <w:rsid w:val="00610E88"/>
    <w:rsid w:val="0061317F"/>
    <w:rsid w:val="006226BD"/>
    <w:rsid w:val="006257A1"/>
    <w:rsid w:val="00630644"/>
    <w:rsid w:val="0063158E"/>
    <w:rsid w:val="00637306"/>
    <w:rsid w:val="0064307F"/>
    <w:rsid w:val="00644FB9"/>
    <w:rsid w:val="0064709F"/>
    <w:rsid w:val="00651C9D"/>
    <w:rsid w:val="00651F55"/>
    <w:rsid w:val="00656002"/>
    <w:rsid w:val="006629B6"/>
    <w:rsid w:val="006709FF"/>
    <w:rsid w:val="0067134F"/>
    <w:rsid w:val="0067565F"/>
    <w:rsid w:val="00675820"/>
    <w:rsid w:val="00682D0A"/>
    <w:rsid w:val="00685220"/>
    <w:rsid w:val="00685B6F"/>
    <w:rsid w:val="0068720C"/>
    <w:rsid w:val="00687F6D"/>
    <w:rsid w:val="006904FC"/>
    <w:rsid w:val="00692266"/>
    <w:rsid w:val="0069591A"/>
    <w:rsid w:val="006A0C4C"/>
    <w:rsid w:val="006A47A2"/>
    <w:rsid w:val="006B0BBE"/>
    <w:rsid w:val="006B335C"/>
    <w:rsid w:val="006C2945"/>
    <w:rsid w:val="006C328F"/>
    <w:rsid w:val="006D2208"/>
    <w:rsid w:val="006D47F3"/>
    <w:rsid w:val="006E46DC"/>
    <w:rsid w:val="006F2507"/>
    <w:rsid w:val="006F2AEF"/>
    <w:rsid w:val="006F3F72"/>
    <w:rsid w:val="00706C3B"/>
    <w:rsid w:val="007076A7"/>
    <w:rsid w:val="007104BF"/>
    <w:rsid w:val="0071141D"/>
    <w:rsid w:val="007118B7"/>
    <w:rsid w:val="0071726D"/>
    <w:rsid w:val="00721E2D"/>
    <w:rsid w:val="007362AA"/>
    <w:rsid w:val="007418D5"/>
    <w:rsid w:val="0074362A"/>
    <w:rsid w:val="00744E3A"/>
    <w:rsid w:val="00745AB2"/>
    <w:rsid w:val="007479DD"/>
    <w:rsid w:val="00753D40"/>
    <w:rsid w:val="00755062"/>
    <w:rsid w:val="00765244"/>
    <w:rsid w:val="00766C05"/>
    <w:rsid w:val="00770DE7"/>
    <w:rsid w:val="007714D3"/>
    <w:rsid w:val="007758C3"/>
    <w:rsid w:val="007764BF"/>
    <w:rsid w:val="00780329"/>
    <w:rsid w:val="0078657D"/>
    <w:rsid w:val="00786DB4"/>
    <w:rsid w:val="00787A0D"/>
    <w:rsid w:val="00790EB0"/>
    <w:rsid w:val="007A4639"/>
    <w:rsid w:val="007A583D"/>
    <w:rsid w:val="007A69CC"/>
    <w:rsid w:val="007A6EEE"/>
    <w:rsid w:val="007A7538"/>
    <w:rsid w:val="007B1BC6"/>
    <w:rsid w:val="007B2C90"/>
    <w:rsid w:val="007B5C3F"/>
    <w:rsid w:val="007B729A"/>
    <w:rsid w:val="007B72B7"/>
    <w:rsid w:val="007B7525"/>
    <w:rsid w:val="007C19FF"/>
    <w:rsid w:val="007D3125"/>
    <w:rsid w:val="007D5652"/>
    <w:rsid w:val="007D72B0"/>
    <w:rsid w:val="007D792F"/>
    <w:rsid w:val="007E1BE3"/>
    <w:rsid w:val="007E3416"/>
    <w:rsid w:val="007F093C"/>
    <w:rsid w:val="007F23E1"/>
    <w:rsid w:val="007F4647"/>
    <w:rsid w:val="007F472C"/>
    <w:rsid w:val="008033B5"/>
    <w:rsid w:val="00810EAB"/>
    <w:rsid w:val="0082235C"/>
    <w:rsid w:val="0083171E"/>
    <w:rsid w:val="008319AD"/>
    <w:rsid w:val="008400EF"/>
    <w:rsid w:val="0084053A"/>
    <w:rsid w:val="00840C4E"/>
    <w:rsid w:val="00840E70"/>
    <w:rsid w:val="00846CBB"/>
    <w:rsid w:val="0085238D"/>
    <w:rsid w:val="008579C4"/>
    <w:rsid w:val="00866FC1"/>
    <w:rsid w:val="00867743"/>
    <w:rsid w:val="008706BF"/>
    <w:rsid w:val="00870C83"/>
    <w:rsid w:val="00873B53"/>
    <w:rsid w:val="00873C6E"/>
    <w:rsid w:val="00877284"/>
    <w:rsid w:val="00880BEE"/>
    <w:rsid w:val="00882E7F"/>
    <w:rsid w:val="008848C4"/>
    <w:rsid w:val="00884D60"/>
    <w:rsid w:val="00885B7B"/>
    <w:rsid w:val="008873BA"/>
    <w:rsid w:val="008903B9"/>
    <w:rsid w:val="00890604"/>
    <w:rsid w:val="0089568D"/>
    <w:rsid w:val="00895EA7"/>
    <w:rsid w:val="00896179"/>
    <w:rsid w:val="008970D9"/>
    <w:rsid w:val="008979D2"/>
    <w:rsid w:val="008A09B2"/>
    <w:rsid w:val="008A27E0"/>
    <w:rsid w:val="008A394D"/>
    <w:rsid w:val="008A3EA8"/>
    <w:rsid w:val="008C25B2"/>
    <w:rsid w:val="008C5C3E"/>
    <w:rsid w:val="008C74BA"/>
    <w:rsid w:val="008D2448"/>
    <w:rsid w:val="008D31FF"/>
    <w:rsid w:val="008D680F"/>
    <w:rsid w:val="008E713A"/>
    <w:rsid w:val="008F1D48"/>
    <w:rsid w:val="008F2DEB"/>
    <w:rsid w:val="008F4CC6"/>
    <w:rsid w:val="009071BF"/>
    <w:rsid w:val="00910EB7"/>
    <w:rsid w:val="00912DD9"/>
    <w:rsid w:val="00913336"/>
    <w:rsid w:val="0091351E"/>
    <w:rsid w:val="009140B2"/>
    <w:rsid w:val="00915E9E"/>
    <w:rsid w:val="009172BF"/>
    <w:rsid w:val="009174B3"/>
    <w:rsid w:val="00922325"/>
    <w:rsid w:val="00922A4F"/>
    <w:rsid w:val="00923853"/>
    <w:rsid w:val="00924116"/>
    <w:rsid w:val="009328AF"/>
    <w:rsid w:val="00935620"/>
    <w:rsid w:val="0093746F"/>
    <w:rsid w:val="00941A9D"/>
    <w:rsid w:val="00941C70"/>
    <w:rsid w:val="00946F03"/>
    <w:rsid w:val="009519A4"/>
    <w:rsid w:val="009616D9"/>
    <w:rsid w:val="00961865"/>
    <w:rsid w:val="00961D7B"/>
    <w:rsid w:val="00963C8F"/>
    <w:rsid w:val="00965A73"/>
    <w:rsid w:val="009715FD"/>
    <w:rsid w:val="00971787"/>
    <w:rsid w:val="0097530C"/>
    <w:rsid w:val="009912D9"/>
    <w:rsid w:val="00991E63"/>
    <w:rsid w:val="00992BEB"/>
    <w:rsid w:val="00992F59"/>
    <w:rsid w:val="00994AE1"/>
    <w:rsid w:val="00995C9D"/>
    <w:rsid w:val="009A3750"/>
    <w:rsid w:val="009A5B5C"/>
    <w:rsid w:val="009B3C2C"/>
    <w:rsid w:val="009B5783"/>
    <w:rsid w:val="009B686A"/>
    <w:rsid w:val="009B68B2"/>
    <w:rsid w:val="009C0B3E"/>
    <w:rsid w:val="009C2174"/>
    <w:rsid w:val="009C608D"/>
    <w:rsid w:val="009C6AE1"/>
    <w:rsid w:val="009C78B5"/>
    <w:rsid w:val="009D5C9E"/>
    <w:rsid w:val="009E13C6"/>
    <w:rsid w:val="009E2FC7"/>
    <w:rsid w:val="009E3B1A"/>
    <w:rsid w:val="009F0743"/>
    <w:rsid w:val="009F688E"/>
    <w:rsid w:val="00A01AC1"/>
    <w:rsid w:val="00A01E9B"/>
    <w:rsid w:val="00A11C48"/>
    <w:rsid w:val="00A121F0"/>
    <w:rsid w:val="00A14CA2"/>
    <w:rsid w:val="00A15D5A"/>
    <w:rsid w:val="00A17776"/>
    <w:rsid w:val="00A21673"/>
    <w:rsid w:val="00A23AE0"/>
    <w:rsid w:val="00A26265"/>
    <w:rsid w:val="00A3698B"/>
    <w:rsid w:val="00A378E2"/>
    <w:rsid w:val="00A4513D"/>
    <w:rsid w:val="00A45AE2"/>
    <w:rsid w:val="00A477A7"/>
    <w:rsid w:val="00A47C93"/>
    <w:rsid w:val="00A50940"/>
    <w:rsid w:val="00A575D2"/>
    <w:rsid w:val="00A6266B"/>
    <w:rsid w:val="00A6336B"/>
    <w:rsid w:val="00A65238"/>
    <w:rsid w:val="00A678BB"/>
    <w:rsid w:val="00A737C4"/>
    <w:rsid w:val="00A73CEC"/>
    <w:rsid w:val="00A8396E"/>
    <w:rsid w:val="00A840C0"/>
    <w:rsid w:val="00A846AB"/>
    <w:rsid w:val="00A8514C"/>
    <w:rsid w:val="00A85E8B"/>
    <w:rsid w:val="00A91B5C"/>
    <w:rsid w:val="00A92811"/>
    <w:rsid w:val="00A95648"/>
    <w:rsid w:val="00A95982"/>
    <w:rsid w:val="00A96857"/>
    <w:rsid w:val="00A97EE8"/>
    <w:rsid w:val="00AB455F"/>
    <w:rsid w:val="00AC0A5D"/>
    <w:rsid w:val="00AC25BA"/>
    <w:rsid w:val="00AC705C"/>
    <w:rsid w:val="00AD2647"/>
    <w:rsid w:val="00AD5093"/>
    <w:rsid w:val="00AD6481"/>
    <w:rsid w:val="00AD70A5"/>
    <w:rsid w:val="00AF0630"/>
    <w:rsid w:val="00AF4CE0"/>
    <w:rsid w:val="00B00362"/>
    <w:rsid w:val="00B0253B"/>
    <w:rsid w:val="00B04631"/>
    <w:rsid w:val="00B12738"/>
    <w:rsid w:val="00B150E1"/>
    <w:rsid w:val="00B24A00"/>
    <w:rsid w:val="00B277B0"/>
    <w:rsid w:val="00B36414"/>
    <w:rsid w:val="00B4446E"/>
    <w:rsid w:val="00B46457"/>
    <w:rsid w:val="00B511D4"/>
    <w:rsid w:val="00B5176E"/>
    <w:rsid w:val="00B52F39"/>
    <w:rsid w:val="00B63E1D"/>
    <w:rsid w:val="00B63F1D"/>
    <w:rsid w:val="00B65749"/>
    <w:rsid w:val="00B67B09"/>
    <w:rsid w:val="00B706C0"/>
    <w:rsid w:val="00B73B08"/>
    <w:rsid w:val="00B824EC"/>
    <w:rsid w:val="00B8553E"/>
    <w:rsid w:val="00B90BCE"/>
    <w:rsid w:val="00B91D42"/>
    <w:rsid w:val="00B9273E"/>
    <w:rsid w:val="00BA01FD"/>
    <w:rsid w:val="00BA0C4F"/>
    <w:rsid w:val="00BA289B"/>
    <w:rsid w:val="00BA29E4"/>
    <w:rsid w:val="00BA38EE"/>
    <w:rsid w:val="00BA788A"/>
    <w:rsid w:val="00BA7E46"/>
    <w:rsid w:val="00BC5A46"/>
    <w:rsid w:val="00BC7E40"/>
    <w:rsid w:val="00BD596C"/>
    <w:rsid w:val="00BD7E7D"/>
    <w:rsid w:val="00BE0A30"/>
    <w:rsid w:val="00C014D5"/>
    <w:rsid w:val="00C02314"/>
    <w:rsid w:val="00C03F34"/>
    <w:rsid w:val="00C067C7"/>
    <w:rsid w:val="00C112BD"/>
    <w:rsid w:val="00C15477"/>
    <w:rsid w:val="00C175DD"/>
    <w:rsid w:val="00C20E2D"/>
    <w:rsid w:val="00C23511"/>
    <w:rsid w:val="00C2631D"/>
    <w:rsid w:val="00C47167"/>
    <w:rsid w:val="00C53651"/>
    <w:rsid w:val="00C60725"/>
    <w:rsid w:val="00C61249"/>
    <w:rsid w:val="00C629FC"/>
    <w:rsid w:val="00C6701D"/>
    <w:rsid w:val="00C76D76"/>
    <w:rsid w:val="00C7714F"/>
    <w:rsid w:val="00C82E0C"/>
    <w:rsid w:val="00C83C97"/>
    <w:rsid w:val="00C83D98"/>
    <w:rsid w:val="00C85BD5"/>
    <w:rsid w:val="00C92C65"/>
    <w:rsid w:val="00C93179"/>
    <w:rsid w:val="00C93876"/>
    <w:rsid w:val="00C96934"/>
    <w:rsid w:val="00CA3253"/>
    <w:rsid w:val="00CA4904"/>
    <w:rsid w:val="00CA4A6F"/>
    <w:rsid w:val="00CA54CB"/>
    <w:rsid w:val="00CB0075"/>
    <w:rsid w:val="00CB0728"/>
    <w:rsid w:val="00CB0C08"/>
    <w:rsid w:val="00CB2B87"/>
    <w:rsid w:val="00CC19C5"/>
    <w:rsid w:val="00CC2B96"/>
    <w:rsid w:val="00CC6097"/>
    <w:rsid w:val="00CC67ED"/>
    <w:rsid w:val="00CD02FB"/>
    <w:rsid w:val="00CD1C9E"/>
    <w:rsid w:val="00CE0927"/>
    <w:rsid w:val="00CE1741"/>
    <w:rsid w:val="00CE32E9"/>
    <w:rsid w:val="00CF398C"/>
    <w:rsid w:val="00D002F1"/>
    <w:rsid w:val="00D01EF8"/>
    <w:rsid w:val="00D05853"/>
    <w:rsid w:val="00D06B03"/>
    <w:rsid w:val="00D15C9B"/>
    <w:rsid w:val="00D34D17"/>
    <w:rsid w:val="00D37867"/>
    <w:rsid w:val="00D42AF2"/>
    <w:rsid w:val="00D43CAD"/>
    <w:rsid w:val="00D4502B"/>
    <w:rsid w:val="00D468D1"/>
    <w:rsid w:val="00D50C04"/>
    <w:rsid w:val="00D511E2"/>
    <w:rsid w:val="00D51F07"/>
    <w:rsid w:val="00D5282D"/>
    <w:rsid w:val="00D577D6"/>
    <w:rsid w:val="00D57C79"/>
    <w:rsid w:val="00D7351F"/>
    <w:rsid w:val="00D7370C"/>
    <w:rsid w:val="00D76ADE"/>
    <w:rsid w:val="00D77109"/>
    <w:rsid w:val="00D772B9"/>
    <w:rsid w:val="00D800AC"/>
    <w:rsid w:val="00D81D58"/>
    <w:rsid w:val="00D822DA"/>
    <w:rsid w:val="00D96409"/>
    <w:rsid w:val="00DA4FB1"/>
    <w:rsid w:val="00DA5027"/>
    <w:rsid w:val="00DB2F77"/>
    <w:rsid w:val="00DB314C"/>
    <w:rsid w:val="00DC300F"/>
    <w:rsid w:val="00DC744F"/>
    <w:rsid w:val="00DD0E62"/>
    <w:rsid w:val="00DD287B"/>
    <w:rsid w:val="00DD6B80"/>
    <w:rsid w:val="00DD7C28"/>
    <w:rsid w:val="00DE0C28"/>
    <w:rsid w:val="00DE2E3E"/>
    <w:rsid w:val="00DE3595"/>
    <w:rsid w:val="00DE359C"/>
    <w:rsid w:val="00DE5380"/>
    <w:rsid w:val="00DE7482"/>
    <w:rsid w:val="00DF1B9F"/>
    <w:rsid w:val="00DF4D2F"/>
    <w:rsid w:val="00DF4D9B"/>
    <w:rsid w:val="00DF549A"/>
    <w:rsid w:val="00E003C5"/>
    <w:rsid w:val="00E006C6"/>
    <w:rsid w:val="00E00DF8"/>
    <w:rsid w:val="00E01442"/>
    <w:rsid w:val="00E025AB"/>
    <w:rsid w:val="00E034E2"/>
    <w:rsid w:val="00E03D19"/>
    <w:rsid w:val="00E06135"/>
    <w:rsid w:val="00E06175"/>
    <w:rsid w:val="00E0672B"/>
    <w:rsid w:val="00E210BD"/>
    <w:rsid w:val="00E221E0"/>
    <w:rsid w:val="00E30860"/>
    <w:rsid w:val="00E31381"/>
    <w:rsid w:val="00E34469"/>
    <w:rsid w:val="00E41BAC"/>
    <w:rsid w:val="00E451CC"/>
    <w:rsid w:val="00E45BD4"/>
    <w:rsid w:val="00E46066"/>
    <w:rsid w:val="00E46A84"/>
    <w:rsid w:val="00E47796"/>
    <w:rsid w:val="00E5213B"/>
    <w:rsid w:val="00E53CC4"/>
    <w:rsid w:val="00E638DD"/>
    <w:rsid w:val="00E70405"/>
    <w:rsid w:val="00E76E78"/>
    <w:rsid w:val="00E81316"/>
    <w:rsid w:val="00E8429B"/>
    <w:rsid w:val="00E86B4A"/>
    <w:rsid w:val="00E87A6B"/>
    <w:rsid w:val="00E91F5A"/>
    <w:rsid w:val="00E9318B"/>
    <w:rsid w:val="00EA1E60"/>
    <w:rsid w:val="00EA3224"/>
    <w:rsid w:val="00EA4678"/>
    <w:rsid w:val="00EA47AF"/>
    <w:rsid w:val="00EA59E3"/>
    <w:rsid w:val="00EA6C38"/>
    <w:rsid w:val="00EA77D6"/>
    <w:rsid w:val="00EB0C4F"/>
    <w:rsid w:val="00EB13FD"/>
    <w:rsid w:val="00EB47AD"/>
    <w:rsid w:val="00EB49D6"/>
    <w:rsid w:val="00EB52C3"/>
    <w:rsid w:val="00EB7C3A"/>
    <w:rsid w:val="00EC240F"/>
    <w:rsid w:val="00EC55D7"/>
    <w:rsid w:val="00EC5F1A"/>
    <w:rsid w:val="00EC6BA0"/>
    <w:rsid w:val="00EC7B5A"/>
    <w:rsid w:val="00EC7C78"/>
    <w:rsid w:val="00ED422E"/>
    <w:rsid w:val="00ED4B75"/>
    <w:rsid w:val="00EE6719"/>
    <w:rsid w:val="00EE6758"/>
    <w:rsid w:val="00EF1347"/>
    <w:rsid w:val="00EF3569"/>
    <w:rsid w:val="00F02D46"/>
    <w:rsid w:val="00F0411B"/>
    <w:rsid w:val="00F04FDF"/>
    <w:rsid w:val="00F050A9"/>
    <w:rsid w:val="00F11A54"/>
    <w:rsid w:val="00F147B8"/>
    <w:rsid w:val="00F1643C"/>
    <w:rsid w:val="00F16DAA"/>
    <w:rsid w:val="00F204EA"/>
    <w:rsid w:val="00F205F7"/>
    <w:rsid w:val="00F264DC"/>
    <w:rsid w:val="00F304C5"/>
    <w:rsid w:val="00F32933"/>
    <w:rsid w:val="00F330E7"/>
    <w:rsid w:val="00F40C97"/>
    <w:rsid w:val="00F4495B"/>
    <w:rsid w:val="00F5073F"/>
    <w:rsid w:val="00F528B2"/>
    <w:rsid w:val="00F6136A"/>
    <w:rsid w:val="00F62EDB"/>
    <w:rsid w:val="00F67D48"/>
    <w:rsid w:val="00F7220F"/>
    <w:rsid w:val="00F818A4"/>
    <w:rsid w:val="00F83FB1"/>
    <w:rsid w:val="00F87028"/>
    <w:rsid w:val="00F90AC2"/>
    <w:rsid w:val="00F92179"/>
    <w:rsid w:val="00F94D5D"/>
    <w:rsid w:val="00F95FE9"/>
    <w:rsid w:val="00F96FBA"/>
    <w:rsid w:val="00FA1CB7"/>
    <w:rsid w:val="00FA39BD"/>
    <w:rsid w:val="00FA7007"/>
    <w:rsid w:val="00FA7611"/>
    <w:rsid w:val="00FB1783"/>
    <w:rsid w:val="00FB5EDF"/>
    <w:rsid w:val="00FC36C5"/>
    <w:rsid w:val="00FC7862"/>
    <w:rsid w:val="00FE1763"/>
    <w:rsid w:val="00FE38A9"/>
    <w:rsid w:val="00FE42E0"/>
    <w:rsid w:val="00FF1926"/>
    <w:rsid w:val="00FF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42A39"/>
  <w15:docId w15:val="{13F7A1C7-3691-49D9-969E-66E868A2A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40C97"/>
    <w:rPr>
      <w:lang w:eastAsia="en-US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hAnsi="Arial"/>
      <w:b/>
      <w:sz w:val="24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ascii="Arial" w:hAnsi="Arial"/>
      <w:b/>
    </w:rPr>
  </w:style>
  <w:style w:type="paragraph" w:styleId="3">
    <w:name w:val="heading 3"/>
    <w:basedOn w:val="a"/>
    <w:next w:val="a"/>
    <w:qFormat/>
    <w:pPr>
      <w:keepNext/>
      <w:outlineLvl w:val="2"/>
    </w:pPr>
    <w:rPr>
      <w:rFonts w:ascii="Arial" w:hAnsi="Arial"/>
      <w:b/>
      <w:sz w:val="22"/>
    </w:rPr>
  </w:style>
  <w:style w:type="paragraph" w:styleId="4">
    <w:name w:val="heading 4"/>
    <w:basedOn w:val="a"/>
    <w:next w:val="a"/>
    <w:qFormat/>
    <w:pPr>
      <w:keepNext/>
      <w:outlineLvl w:val="3"/>
    </w:pPr>
    <w:rPr>
      <w:rFonts w:ascii="Arial" w:hAnsi="Arial"/>
      <w:b/>
      <w:sz w:val="28"/>
      <w:u w:val="single"/>
    </w:rPr>
  </w:style>
  <w:style w:type="paragraph" w:styleId="5">
    <w:name w:val="heading 5"/>
    <w:basedOn w:val="a"/>
    <w:next w:val="a"/>
    <w:link w:val="5Char"/>
    <w:unhideWhenUsed/>
    <w:qFormat/>
    <w:rsid w:val="0074362A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nhideWhenUsed/>
    <w:qFormat/>
    <w:rsid w:val="0074362A"/>
    <w:pPr>
      <w:keepNext/>
      <w:ind w:leftChars="600" w:left="600" w:hangingChars="200" w:hanging="200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Char0"/>
    <w:uiPriority w:val="99"/>
    <w:pPr>
      <w:tabs>
        <w:tab w:val="center" w:pos="4320"/>
        <w:tab w:val="right" w:pos="8640"/>
      </w:tabs>
    </w:pPr>
  </w:style>
  <w:style w:type="character" w:styleId="a5">
    <w:name w:val="page number"/>
    <w:basedOn w:val="a0"/>
  </w:style>
  <w:style w:type="paragraph" w:customStyle="1" w:styleId="ChecklistBullet1">
    <w:name w:val="Checklist Bullet 1"/>
    <w:basedOn w:val="a"/>
    <w:pPr>
      <w:numPr>
        <w:numId w:val="7"/>
      </w:numPr>
    </w:pPr>
  </w:style>
  <w:style w:type="paragraph" w:customStyle="1" w:styleId="DocumentSubject">
    <w:name w:val="Document Subject"/>
    <w:pPr>
      <w:autoSpaceDE w:val="0"/>
      <w:autoSpaceDN w:val="0"/>
      <w:adjustRightInd w:val="0"/>
    </w:pPr>
    <w:rPr>
      <w:szCs w:val="24"/>
      <w:lang w:eastAsia="en-US"/>
    </w:rPr>
  </w:style>
  <w:style w:type="paragraph" w:customStyle="1" w:styleId="DocumentTitle">
    <w:name w:val="Document Title"/>
    <w:pPr>
      <w:autoSpaceDE w:val="0"/>
      <w:autoSpaceDN w:val="0"/>
      <w:adjustRightInd w:val="0"/>
    </w:pPr>
    <w:rPr>
      <w:szCs w:val="24"/>
      <w:lang w:eastAsia="en-US"/>
    </w:rPr>
  </w:style>
  <w:style w:type="paragraph" w:customStyle="1" w:styleId="MethodologyName">
    <w:name w:val="Methodology Name"/>
    <w:pPr>
      <w:autoSpaceDE w:val="0"/>
      <w:autoSpaceDN w:val="0"/>
      <w:adjustRightInd w:val="0"/>
    </w:pPr>
    <w:rPr>
      <w:szCs w:val="24"/>
      <w:lang w:eastAsia="en-US"/>
    </w:rPr>
  </w:style>
  <w:style w:type="paragraph" w:customStyle="1" w:styleId="TableHeader">
    <w:name w:val="Table Header"/>
    <w:basedOn w:val="a"/>
    <w:rsid w:val="00B04631"/>
    <w:pPr>
      <w:shd w:val="clear" w:color="auto" w:fill="F3F3F3"/>
    </w:pPr>
    <w:rPr>
      <w:rFonts w:ascii="Arial" w:hAnsi="Arial" w:cs="Arial"/>
      <w:b/>
      <w:sz w:val="16"/>
      <w:szCs w:val="24"/>
      <w:lang w:val="en-GB"/>
    </w:rPr>
  </w:style>
  <w:style w:type="paragraph" w:customStyle="1" w:styleId="Tablebodytext">
    <w:name w:val="Table body text"/>
    <w:basedOn w:val="a"/>
    <w:rsid w:val="00B04631"/>
    <w:pPr>
      <w:spacing w:before="40" w:after="40"/>
    </w:pPr>
    <w:rPr>
      <w:rFonts w:ascii="Arial" w:hAnsi="Arial" w:cs="Arial"/>
      <w:sz w:val="16"/>
      <w:szCs w:val="24"/>
      <w:lang w:val="en-GB"/>
    </w:rPr>
  </w:style>
  <w:style w:type="table" w:styleId="a6">
    <w:name w:val="Table Grid"/>
    <w:basedOn w:val="a1"/>
    <w:rsid w:val="0019725A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Char1"/>
    <w:rsid w:val="00563DB0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7"/>
    <w:rsid w:val="00563DB0"/>
    <w:rPr>
      <w:rFonts w:ascii="맑은 고딕" w:eastAsia="맑은 고딕" w:hAnsi="맑은 고딕" w:cs="Times New Roman"/>
      <w:sz w:val="18"/>
      <w:szCs w:val="18"/>
      <w:lang w:eastAsia="en-US"/>
    </w:rPr>
  </w:style>
  <w:style w:type="paragraph" w:styleId="a8">
    <w:name w:val="List Paragraph"/>
    <w:basedOn w:val="a"/>
    <w:uiPriority w:val="34"/>
    <w:qFormat/>
    <w:rsid w:val="003E13D5"/>
    <w:pPr>
      <w:ind w:leftChars="400" w:left="800"/>
    </w:pPr>
  </w:style>
  <w:style w:type="character" w:customStyle="1" w:styleId="Char">
    <w:name w:val="머리글 Char"/>
    <w:link w:val="a3"/>
    <w:rsid w:val="0082235C"/>
    <w:rPr>
      <w:lang w:eastAsia="en-US"/>
    </w:rPr>
  </w:style>
  <w:style w:type="character" w:customStyle="1" w:styleId="Char0">
    <w:name w:val="바닥글 Char"/>
    <w:basedOn w:val="a0"/>
    <w:link w:val="a4"/>
    <w:uiPriority w:val="99"/>
    <w:rsid w:val="00473D1B"/>
    <w:rPr>
      <w:lang w:eastAsia="en-US"/>
    </w:rPr>
  </w:style>
  <w:style w:type="character" w:customStyle="1" w:styleId="5Char">
    <w:name w:val="제목 5 Char"/>
    <w:basedOn w:val="a0"/>
    <w:link w:val="5"/>
    <w:rsid w:val="0074362A"/>
    <w:rPr>
      <w:rFonts w:asciiTheme="majorHAnsi" w:eastAsiaTheme="majorEastAsia" w:hAnsiTheme="majorHAnsi" w:cstheme="majorBidi"/>
      <w:lang w:eastAsia="en-US"/>
    </w:rPr>
  </w:style>
  <w:style w:type="character" w:customStyle="1" w:styleId="6Char">
    <w:name w:val="제목 6 Char"/>
    <w:basedOn w:val="a0"/>
    <w:link w:val="6"/>
    <w:rsid w:val="0074362A"/>
    <w:rPr>
      <w:b/>
      <w:bCs/>
      <w:lang w:eastAsia="en-US"/>
    </w:rPr>
  </w:style>
  <w:style w:type="character" w:styleId="a9">
    <w:name w:val="annotation reference"/>
    <w:basedOn w:val="a0"/>
    <w:semiHidden/>
    <w:unhideWhenUsed/>
    <w:rsid w:val="00556DEF"/>
    <w:rPr>
      <w:sz w:val="18"/>
      <w:szCs w:val="18"/>
    </w:rPr>
  </w:style>
  <w:style w:type="paragraph" w:styleId="aa">
    <w:name w:val="annotation text"/>
    <w:basedOn w:val="a"/>
    <w:link w:val="Char2"/>
    <w:unhideWhenUsed/>
    <w:rsid w:val="00556DEF"/>
  </w:style>
  <w:style w:type="character" w:customStyle="1" w:styleId="Char2">
    <w:name w:val="메모 텍스트 Char"/>
    <w:basedOn w:val="a0"/>
    <w:link w:val="aa"/>
    <w:rsid w:val="00556DEF"/>
    <w:rPr>
      <w:lang w:eastAsia="en-US"/>
    </w:rPr>
  </w:style>
  <w:style w:type="paragraph" w:styleId="ab">
    <w:name w:val="annotation subject"/>
    <w:basedOn w:val="aa"/>
    <w:next w:val="aa"/>
    <w:link w:val="Char3"/>
    <w:semiHidden/>
    <w:unhideWhenUsed/>
    <w:rsid w:val="00556DEF"/>
    <w:rPr>
      <w:b/>
      <w:bCs/>
    </w:rPr>
  </w:style>
  <w:style w:type="character" w:customStyle="1" w:styleId="Char3">
    <w:name w:val="메모 주제 Char"/>
    <w:basedOn w:val="Char2"/>
    <w:link w:val="ab"/>
    <w:semiHidden/>
    <w:rsid w:val="00556DEF"/>
    <w:rPr>
      <w:b/>
      <w:bCs/>
      <w:lang w:eastAsia="en-US"/>
    </w:rPr>
  </w:style>
  <w:style w:type="character" w:styleId="ac">
    <w:name w:val="Hyperlink"/>
    <w:basedOn w:val="a0"/>
    <w:unhideWhenUsed/>
    <w:rsid w:val="001B21E3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B21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0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n@milvus.co.k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aster%20-%20CPPI%20Document%20Template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C24850-9DAC-4314-96FC-1B5528C70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Master - CPPI Document Template</Template>
  <TotalTime>81</TotalTime>
  <Pages>4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 Burton</dc:creator>
  <cp:keywords/>
  <dc:description/>
  <cp:lastModifiedBy>CRM Team3</cp:lastModifiedBy>
  <cp:revision>17</cp:revision>
  <cp:lastPrinted>2020-01-10T00:22:00Z</cp:lastPrinted>
  <dcterms:created xsi:type="dcterms:W3CDTF">2024-12-05T05:29:00Z</dcterms:created>
  <dcterms:modified xsi:type="dcterms:W3CDTF">2024-12-16T05:59:00Z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484ec2-43f8-4708-9ef9-60dfb3e14c47_Enabled">
    <vt:lpwstr>true</vt:lpwstr>
  </property>
  <property fmtid="{D5CDD505-2E9C-101B-9397-08002B2CF9AE}" pid="3" name="MSIP_Label_7e484ec2-43f8-4708-9ef9-60dfb3e14c47_SetDate">
    <vt:lpwstr>2024-04-25T01:48:04Z</vt:lpwstr>
  </property>
  <property fmtid="{D5CDD505-2E9C-101B-9397-08002B2CF9AE}" pid="4" name="MSIP_Label_7e484ec2-43f8-4708-9ef9-60dfb3e14c47_Method">
    <vt:lpwstr>Privileged</vt:lpwstr>
  </property>
  <property fmtid="{D5CDD505-2E9C-101B-9397-08002B2CF9AE}" pid="5" name="MSIP_Label_7e484ec2-43f8-4708-9ef9-60dfb3e14c47_Name">
    <vt:lpwstr>일반문서</vt:lpwstr>
  </property>
  <property fmtid="{D5CDD505-2E9C-101B-9397-08002B2CF9AE}" pid="6" name="MSIP_Label_7e484ec2-43f8-4708-9ef9-60dfb3e14c47_SiteId">
    <vt:lpwstr>f740e02f-c3e0-4cff-b4e6-6df192596902</vt:lpwstr>
  </property>
  <property fmtid="{D5CDD505-2E9C-101B-9397-08002B2CF9AE}" pid="7" name="MSIP_Label_7e484ec2-43f8-4708-9ef9-60dfb3e14c47_ActionId">
    <vt:lpwstr>3388cd79-5523-474c-a06a-5eb46679b2c2</vt:lpwstr>
  </property>
  <property fmtid="{D5CDD505-2E9C-101B-9397-08002B2CF9AE}" pid="8" name="MSIP_Label_7e484ec2-43f8-4708-9ef9-60dfb3e14c47_ContentBits">
    <vt:lpwstr>0</vt:lpwstr>
  </property>
</Properties>
</file>