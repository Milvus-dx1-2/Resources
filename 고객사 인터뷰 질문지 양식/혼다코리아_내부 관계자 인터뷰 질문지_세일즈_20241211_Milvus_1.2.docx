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249A43" w14:textId="3A924748" w:rsidR="00BC7E40" w:rsidRDefault="00BC7E40" w:rsidP="008D2448">
      <w:pPr>
        <w:pStyle w:val="DocumentSubject"/>
        <w:spacing w:before="100" w:beforeAutospacing="1" w:after="240" w:line="180" w:lineRule="auto"/>
        <w:jc w:val="center"/>
        <w:rPr>
          <w:rFonts w:asciiTheme="minorEastAsia" w:eastAsiaTheme="minorEastAsia" w:hAnsiTheme="minorEastAsia" w:cs="Arial"/>
          <w:b/>
          <w:bCs/>
          <w:sz w:val="40"/>
          <w:szCs w:val="40"/>
          <w:lang w:eastAsia="ko-KR"/>
        </w:rPr>
      </w:pPr>
    </w:p>
    <w:p w14:paraId="5A04B1DA" w14:textId="4FEDB768" w:rsidR="008D2448" w:rsidRDefault="00405E78" w:rsidP="008D2448">
      <w:pPr>
        <w:pStyle w:val="DocumentSubject"/>
        <w:spacing w:before="100" w:beforeAutospacing="1" w:after="240" w:line="180" w:lineRule="auto"/>
        <w:jc w:val="center"/>
        <w:rPr>
          <w:rFonts w:asciiTheme="minorEastAsia" w:eastAsiaTheme="minorEastAsia" w:hAnsiTheme="minorEastAsia" w:cs="Arial"/>
          <w:b/>
          <w:bCs/>
          <w:sz w:val="40"/>
          <w:szCs w:val="40"/>
          <w:lang w:eastAsia="ko-KR"/>
        </w:rPr>
      </w:pPr>
      <w:proofErr w:type="spellStart"/>
      <w:r>
        <w:rPr>
          <w:rFonts w:asciiTheme="minorEastAsia" w:eastAsiaTheme="minorEastAsia" w:hAnsiTheme="minorEastAsia" w:cs="Arial" w:hint="eastAsia"/>
          <w:b/>
          <w:bCs/>
          <w:sz w:val="40"/>
          <w:szCs w:val="40"/>
          <w:lang w:eastAsia="ko-KR"/>
        </w:rPr>
        <w:t>혼다</w:t>
      </w:r>
      <w:r w:rsidR="00FF31E7">
        <w:rPr>
          <w:rFonts w:asciiTheme="minorEastAsia" w:eastAsiaTheme="minorEastAsia" w:hAnsiTheme="minorEastAsia" w:cs="Arial" w:hint="eastAsia"/>
          <w:b/>
          <w:bCs/>
          <w:sz w:val="40"/>
          <w:szCs w:val="40"/>
          <w:lang w:eastAsia="ko-KR"/>
        </w:rPr>
        <w:t>코리아</w:t>
      </w:r>
      <w:proofErr w:type="spellEnd"/>
      <w:r w:rsidR="00BC7E40">
        <w:rPr>
          <w:rFonts w:asciiTheme="minorEastAsia" w:eastAsiaTheme="minorEastAsia" w:hAnsiTheme="minorEastAsia" w:cs="Arial" w:hint="eastAsia"/>
          <w:b/>
          <w:bCs/>
          <w:sz w:val="40"/>
          <w:szCs w:val="40"/>
          <w:lang w:eastAsia="ko-KR"/>
        </w:rPr>
        <w:t xml:space="preserve"> </w:t>
      </w:r>
      <w:proofErr w:type="spellStart"/>
      <w:r w:rsidR="00A01E9B">
        <w:rPr>
          <w:rFonts w:asciiTheme="minorEastAsia" w:eastAsiaTheme="minorEastAsia" w:hAnsiTheme="minorEastAsia" w:cs="Arial" w:hint="eastAsia"/>
          <w:b/>
          <w:bCs/>
          <w:sz w:val="40"/>
          <w:szCs w:val="40"/>
          <w:lang w:eastAsia="ko-KR"/>
        </w:rPr>
        <w:t>세일즈포스</w:t>
      </w:r>
      <w:proofErr w:type="spellEnd"/>
      <w:r w:rsidR="00A01E9B">
        <w:rPr>
          <w:rFonts w:asciiTheme="minorEastAsia" w:eastAsiaTheme="minorEastAsia" w:hAnsiTheme="minorEastAsia" w:cs="Arial" w:hint="eastAsia"/>
          <w:b/>
          <w:bCs/>
          <w:sz w:val="40"/>
          <w:szCs w:val="40"/>
          <w:lang w:eastAsia="ko-KR"/>
        </w:rPr>
        <w:t xml:space="preserve"> 구축 프로젝트</w:t>
      </w:r>
    </w:p>
    <w:p w14:paraId="57964CA9" w14:textId="4F6AC7A8" w:rsidR="0064709F" w:rsidRPr="008D2448" w:rsidRDefault="003A4524" w:rsidP="008D2448">
      <w:pPr>
        <w:pStyle w:val="DocumentSubject"/>
        <w:spacing w:before="100" w:beforeAutospacing="1" w:after="240" w:line="180" w:lineRule="auto"/>
        <w:jc w:val="center"/>
        <w:rPr>
          <w:rFonts w:asciiTheme="minorEastAsia" w:eastAsiaTheme="minorEastAsia" w:hAnsiTheme="minorEastAsia" w:cs="Arial"/>
          <w:b/>
          <w:bCs/>
          <w:sz w:val="40"/>
          <w:szCs w:val="40"/>
          <w:lang w:eastAsia="ko-KR"/>
        </w:rPr>
      </w:pPr>
      <w:r>
        <w:rPr>
          <w:rFonts w:asciiTheme="minorEastAsia" w:eastAsiaTheme="minorEastAsia" w:hAnsiTheme="minorEastAsia" w:cs="Arial" w:hint="eastAsia"/>
          <w:b/>
          <w:bCs/>
          <w:color w:val="FABF8F" w:themeColor="accent6" w:themeTint="99"/>
          <w:sz w:val="40"/>
          <w:szCs w:val="40"/>
          <w:lang w:eastAsia="ko-KR"/>
        </w:rPr>
        <w:t>세일즈</w:t>
      </w:r>
      <w:r w:rsidR="007E1BE3">
        <w:rPr>
          <w:rFonts w:asciiTheme="minorEastAsia" w:eastAsiaTheme="minorEastAsia" w:hAnsiTheme="minorEastAsia" w:cs="Arial" w:hint="eastAsia"/>
          <w:b/>
          <w:bCs/>
          <w:sz w:val="40"/>
          <w:szCs w:val="40"/>
          <w:lang w:eastAsia="ko-KR"/>
        </w:rPr>
        <w:t xml:space="preserve"> 인터뷰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53"/>
        <w:gridCol w:w="2253"/>
        <w:gridCol w:w="1418"/>
        <w:gridCol w:w="3744"/>
      </w:tblGrid>
      <w:tr w:rsidR="009A5B5C" w:rsidRPr="0067134F" w14:paraId="51E9DF75" w14:textId="77777777" w:rsidTr="008D31FF">
        <w:trPr>
          <w:trHeight w:val="405"/>
          <w:jc w:val="center"/>
        </w:trPr>
        <w:tc>
          <w:tcPr>
            <w:tcW w:w="1853" w:type="dxa"/>
            <w:shd w:val="clear" w:color="auto" w:fill="F2F2F2" w:themeFill="background1" w:themeFillShade="F2"/>
            <w:vAlign w:val="bottom"/>
          </w:tcPr>
          <w:p w14:paraId="0BBA76B6" w14:textId="12B96F60" w:rsidR="009A5B5C" w:rsidRPr="00A85E8B" w:rsidRDefault="00675820" w:rsidP="009A5B5C">
            <w:pPr>
              <w:widowControl w:val="0"/>
              <w:wordWrap w:val="0"/>
              <w:autoSpaceDE w:val="0"/>
              <w:autoSpaceDN w:val="0"/>
              <w:spacing w:line="276" w:lineRule="auto"/>
              <w:jc w:val="both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 w:rsidRPr="00A85E8B"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대상</w:t>
            </w:r>
            <w:r w:rsidR="00992BEB"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(브랜드)</w:t>
            </w:r>
          </w:p>
        </w:tc>
        <w:tc>
          <w:tcPr>
            <w:tcW w:w="2253" w:type="dxa"/>
            <w:vAlign w:val="bottom"/>
          </w:tcPr>
          <w:p w14:paraId="7163BDF0" w14:textId="497E440B" w:rsidR="009A5B5C" w:rsidRPr="0067134F" w:rsidRDefault="00405E78" w:rsidP="009A5B5C">
            <w:pPr>
              <w:widowControl w:val="0"/>
              <w:wordWrap w:val="0"/>
              <w:autoSpaceDE w:val="0"/>
              <w:autoSpaceDN w:val="0"/>
              <w:spacing w:line="276" w:lineRule="auto"/>
              <w:jc w:val="both"/>
              <w:rPr>
                <w:rFonts w:asciiTheme="minorEastAsia" w:eastAsiaTheme="minorEastAsia" w:hAnsiTheme="minorEastAsia" w:cs="Arial"/>
                <w:lang w:eastAsia="ko-KR"/>
              </w:rPr>
            </w:pPr>
            <w:proofErr w:type="spellStart"/>
            <w:r>
              <w:rPr>
                <w:rFonts w:asciiTheme="minorEastAsia" w:eastAsiaTheme="minorEastAsia" w:hAnsiTheme="minorEastAsia" w:cs="Arial" w:hint="eastAsia"/>
                <w:lang w:eastAsia="ko-KR"/>
              </w:rPr>
              <w:t>혼다</w:t>
            </w:r>
            <w:r w:rsidR="00FF31E7">
              <w:rPr>
                <w:rFonts w:asciiTheme="minorEastAsia" w:eastAsiaTheme="minorEastAsia" w:hAnsiTheme="minorEastAsia" w:cs="Arial" w:hint="eastAsia"/>
                <w:lang w:eastAsia="ko-KR"/>
              </w:rPr>
              <w:t>코리아</w:t>
            </w:r>
            <w:proofErr w:type="spellEnd"/>
          </w:p>
        </w:tc>
        <w:tc>
          <w:tcPr>
            <w:tcW w:w="1418" w:type="dxa"/>
            <w:shd w:val="clear" w:color="auto" w:fill="F2F2F2" w:themeFill="background1" w:themeFillShade="F2"/>
            <w:vAlign w:val="bottom"/>
          </w:tcPr>
          <w:p w14:paraId="5C5D11BE" w14:textId="320073B7" w:rsidR="009A5B5C" w:rsidRPr="00A85E8B" w:rsidRDefault="009A5B5C" w:rsidP="009A5B5C">
            <w:pPr>
              <w:widowControl w:val="0"/>
              <w:wordWrap w:val="0"/>
              <w:autoSpaceDE w:val="0"/>
              <w:autoSpaceDN w:val="0"/>
              <w:spacing w:line="276" w:lineRule="auto"/>
              <w:jc w:val="both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 w:rsidRPr="00A85E8B"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부서</w:t>
            </w:r>
          </w:p>
        </w:tc>
        <w:tc>
          <w:tcPr>
            <w:tcW w:w="3744" w:type="dxa"/>
            <w:vAlign w:val="bottom"/>
          </w:tcPr>
          <w:p w14:paraId="0B68E36F" w14:textId="56550344" w:rsidR="009A5B5C" w:rsidRPr="0067134F" w:rsidRDefault="003A4524" w:rsidP="009A5B5C">
            <w:pPr>
              <w:widowControl w:val="0"/>
              <w:wordWrap w:val="0"/>
              <w:autoSpaceDE w:val="0"/>
              <w:autoSpaceDN w:val="0"/>
              <w:spacing w:line="276" w:lineRule="auto"/>
              <w:jc w:val="both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세일즈</w:t>
            </w:r>
          </w:p>
        </w:tc>
      </w:tr>
      <w:tr w:rsidR="00285048" w:rsidRPr="0067134F" w14:paraId="35EF6618" w14:textId="77777777" w:rsidTr="00285048">
        <w:trPr>
          <w:trHeight w:val="405"/>
          <w:jc w:val="center"/>
        </w:trPr>
        <w:tc>
          <w:tcPr>
            <w:tcW w:w="1853" w:type="dxa"/>
            <w:shd w:val="clear" w:color="auto" w:fill="F2F2F2" w:themeFill="background1" w:themeFillShade="F2"/>
            <w:vAlign w:val="bottom"/>
          </w:tcPr>
          <w:p w14:paraId="142E65F2" w14:textId="3E617717" w:rsidR="00285048" w:rsidRPr="00A85E8B" w:rsidRDefault="00D34D17" w:rsidP="009A5B5C">
            <w:pPr>
              <w:widowControl w:val="0"/>
              <w:wordWrap w:val="0"/>
              <w:autoSpaceDE w:val="0"/>
              <w:autoSpaceDN w:val="0"/>
              <w:spacing w:line="276" w:lineRule="auto"/>
              <w:jc w:val="both"/>
              <w:rPr>
                <w:rFonts w:asciiTheme="minorEastAsia" w:eastAsiaTheme="minorEastAsia" w:hAnsiTheme="minorEastAsia" w:cs="Arial"/>
                <w:b/>
                <w:bCs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 xml:space="preserve">인터뷰 </w:t>
            </w:r>
            <w:r w:rsidR="00285048" w:rsidRPr="00A85E8B"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참석자</w:t>
            </w:r>
          </w:p>
        </w:tc>
        <w:tc>
          <w:tcPr>
            <w:tcW w:w="7415" w:type="dxa"/>
            <w:gridSpan w:val="3"/>
            <w:vAlign w:val="bottom"/>
          </w:tcPr>
          <w:p w14:paraId="5309B19B" w14:textId="76AD8D7A" w:rsidR="00285048" w:rsidRPr="0067134F" w:rsidRDefault="003A4524" w:rsidP="009A5B5C">
            <w:pPr>
              <w:widowControl w:val="0"/>
              <w:wordWrap w:val="0"/>
              <w:autoSpaceDE w:val="0"/>
              <w:autoSpaceDN w:val="0"/>
              <w:spacing w:line="276" w:lineRule="auto"/>
              <w:jc w:val="both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세일즈</w:t>
            </w:r>
            <w:r w:rsidR="00405E78"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00인</w:t>
            </w:r>
          </w:p>
        </w:tc>
      </w:tr>
      <w:tr w:rsidR="005E1032" w:rsidRPr="0067134F" w14:paraId="7BBB0BEC" w14:textId="77777777" w:rsidTr="008D31FF">
        <w:trPr>
          <w:trHeight w:val="405"/>
          <w:jc w:val="center"/>
        </w:trPr>
        <w:tc>
          <w:tcPr>
            <w:tcW w:w="1853" w:type="dxa"/>
            <w:shd w:val="clear" w:color="auto" w:fill="F2F2F2" w:themeFill="background1" w:themeFillShade="F2"/>
            <w:vAlign w:val="bottom"/>
          </w:tcPr>
          <w:p w14:paraId="76106F12" w14:textId="77777777" w:rsidR="005E1032" w:rsidRPr="00A85E8B" w:rsidRDefault="005E1032" w:rsidP="009A5B5C">
            <w:pPr>
              <w:widowControl w:val="0"/>
              <w:wordWrap w:val="0"/>
              <w:autoSpaceDE w:val="0"/>
              <w:autoSpaceDN w:val="0"/>
              <w:spacing w:line="276" w:lineRule="auto"/>
              <w:jc w:val="both"/>
              <w:rPr>
                <w:rFonts w:asciiTheme="minorEastAsia" w:eastAsiaTheme="minorEastAsia" w:hAnsiTheme="minorEastAsia" w:cs="Arial"/>
                <w:b/>
                <w:bCs/>
              </w:rPr>
            </w:pPr>
            <w:r w:rsidRPr="00A85E8B"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인터뷰</w:t>
            </w:r>
            <w:r w:rsidRPr="00A85E8B">
              <w:rPr>
                <w:rFonts w:asciiTheme="minorEastAsia" w:eastAsiaTheme="minorEastAsia" w:hAnsiTheme="minorEastAsia" w:cs="Arial"/>
                <w:b/>
                <w:bCs/>
              </w:rPr>
              <w:t xml:space="preserve"> </w:t>
            </w:r>
            <w:proofErr w:type="spellStart"/>
            <w:r w:rsidRPr="00A85E8B">
              <w:rPr>
                <w:rFonts w:asciiTheme="minorEastAsia" w:eastAsiaTheme="minorEastAsia" w:hAnsiTheme="minorEastAsia" w:cs="Arial"/>
                <w:b/>
                <w:bCs/>
              </w:rPr>
              <w:t>일시</w:t>
            </w:r>
            <w:proofErr w:type="spellEnd"/>
          </w:p>
        </w:tc>
        <w:tc>
          <w:tcPr>
            <w:tcW w:w="2253" w:type="dxa"/>
            <w:vAlign w:val="bottom"/>
          </w:tcPr>
          <w:p w14:paraId="6F820D02" w14:textId="2D4CEB07" w:rsidR="005E1032" w:rsidRPr="0067134F" w:rsidRDefault="008D31FF" w:rsidP="009A5B5C">
            <w:pPr>
              <w:widowControl w:val="0"/>
              <w:wordWrap w:val="0"/>
              <w:autoSpaceDE w:val="0"/>
              <w:autoSpaceDN w:val="0"/>
              <w:spacing w:line="276" w:lineRule="auto"/>
              <w:jc w:val="both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2</w:t>
            </w:r>
            <w:r>
              <w:rPr>
                <w:rFonts w:asciiTheme="minorEastAsia" w:eastAsiaTheme="minorEastAsia" w:hAnsiTheme="minorEastAsia" w:cs="Arial"/>
                <w:lang w:eastAsia="ko-KR"/>
              </w:rPr>
              <w:t>02</w:t>
            </w:r>
            <w:r w:rsidR="0078657D">
              <w:rPr>
                <w:rFonts w:asciiTheme="minorEastAsia" w:eastAsiaTheme="minorEastAsia" w:hAnsiTheme="minorEastAsia" w:cs="Arial" w:hint="eastAsia"/>
                <w:lang w:eastAsia="ko-KR"/>
              </w:rPr>
              <w:t>4</w:t>
            </w:r>
            <w:r w:rsidR="00BC7E40">
              <w:rPr>
                <w:rFonts w:asciiTheme="minorEastAsia" w:eastAsiaTheme="minorEastAsia" w:hAnsiTheme="minorEastAsia" w:cs="Arial"/>
                <w:lang w:eastAsia="ko-KR"/>
              </w:rPr>
              <w:t>.</w:t>
            </w:r>
            <w:r w:rsidR="00405E78">
              <w:rPr>
                <w:rFonts w:asciiTheme="minorEastAsia" w:eastAsiaTheme="minorEastAsia" w:hAnsiTheme="minorEastAsia" w:cs="Arial" w:hint="eastAsia"/>
                <w:lang w:eastAsia="ko-KR"/>
              </w:rPr>
              <w:t>12.</w:t>
            </w:r>
            <w:r w:rsidR="00FF31E7">
              <w:rPr>
                <w:rFonts w:asciiTheme="minorEastAsia" w:eastAsiaTheme="minorEastAsia" w:hAnsiTheme="minorEastAsia" w:cs="Arial" w:hint="eastAsia"/>
                <w:lang w:eastAsia="ko-KR"/>
              </w:rPr>
              <w:t>12</w:t>
            </w:r>
          </w:p>
        </w:tc>
        <w:tc>
          <w:tcPr>
            <w:tcW w:w="1418" w:type="dxa"/>
            <w:shd w:val="clear" w:color="auto" w:fill="F2F2F2" w:themeFill="background1" w:themeFillShade="F2"/>
            <w:vAlign w:val="bottom"/>
          </w:tcPr>
          <w:p w14:paraId="6B39EF26" w14:textId="77777777" w:rsidR="005E1032" w:rsidRPr="00A85E8B" w:rsidRDefault="0067134F" w:rsidP="009A5B5C">
            <w:pPr>
              <w:widowControl w:val="0"/>
              <w:wordWrap w:val="0"/>
              <w:autoSpaceDE w:val="0"/>
              <w:autoSpaceDN w:val="0"/>
              <w:spacing w:line="276" w:lineRule="auto"/>
              <w:jc w:val="both"/>
              <w:rPr>
                <w:rFonts w:asciiTheme="minorEastAsia" w:eastAsiaTheme="minorEastAsia" w:hAnsiTheme="minorEastAsia" w:cs="Arial"/>
                <w:b/>
                <w:bCs/>
              </w:rPr>
            </w:pPr>
            <w:r w:rsidRPr="00A85E8B"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인터뷰</w:t>
            </w:r>
            <w:r w:rsidR="005E1032" w:rsidRPr="00A85E8B">
              <w:rPr>
                <w:rFonts w:asciiTheme="minorEastAsia" w:eastAsiaTheme="minorEastAsia" w:hAnsiTheme="minorEastAsia" w:cs="Arial"/>
                <w:b/>
                <w:bCs/>
              </w:rPr>
              <w:t xml:space="preserve"> </w:t>
            </w:r>
            <w:proofErr w:type="spellStart"/>
            <w:r w:rsidR="005E1032" w:rsidRPr="00A85E8B">
              <w:rPr>
                <w:rFonts w:asciiTheme="minorEastAsia" w:eastAsiaTheme="minorEastAsia" w:hAnsiTheme="minorEastAsia" w:cs="Arial"/>
                <w:b/>
                <w:bCs/>
              </w:rPr>
              <w:t>장소</w:t>
            </w:r>
            <w:proofErr w:type="spellEnd"/>
          </w:p>
        </w:tc>
        <w:tc>
          <w:tcPr>
            <w:tcW w:w="3744" w:type="dxa"/>
            <w:vAlign w:val="bottom"/>
          </w:tcPr>
          <w:p w14:paraId="28987486" w14:textId="19922403" w:rsidR="005E1032" w:rsidRPr="0067134F" w:rsidRDefault="00405E78" w:rsidP="009A5B5C">
            <w:pPr>
              <w:widowControl w:val="0"/>
              <w:wordWrap w:val="0"/>
              <w:autoSpaceDE w:val="0"/>
              <w:autoSpaceDN w:val="0"/>
              <w:spacing w:line="276" w:lineRule="auto"/>
              <w:jc w:val="both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대면 미팅</w:t>
            </w:r>
          </w:p>
        </w:tc>
      </w:tr>
      <w:tr w:rsidR="00A85E8B" w:rsidRPr="0067134F" w14:paraId="0AD6CE3B" w14:textId="77777777" w:rsidTr="00AC25BA">
        <w:trPr>
          <w:trHeight w:val="405"/>
          <w:jc w:val="center"/>
        </w:trPr>
        <w:tc>
          <w:tcPr>
            <w:tcW w:w="9268" w:type="dxa"/>
            <w:gridSpan w:val="4"/>
            <w:shd w:val="clear" w:color="auto" w:fill="F2F2F2" w:themeFill="background1" w:themeFillShade="F2"/>
            <w:vAlign w:val="bottom"/>
          </w:tcPr>
          <w:p w14:paraId="55D29624" w14:textId="126F8ADD" w:rsidR="00A85E8B" w:rsidRPr="00A85E8B" w:rsidRDefault="00A85E8B" w:rsidP="00A85E8B">
            <w:pPr>
              <w:widowControl w:val="0"/>
              <w:wordWrap w:val="0"/>
              <w:autoSpaceDE w:val="0"/>
              <w:autoSpaceDN w:val="0"/>
              <w:spacing w:line="276" w:lineRule="auto"/>
              <w:jc w:val="center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 w:rsidRPr="00A85E8B"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 xml:space="preserve">인터뷰 진행 </w:t>
            </w:r>
            <w:r w:rsidR="00992BEB"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주체</w:t>
            </w:r>
            <w:r w:rsidRPr="00A85E8B"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 xml:space="preserve"> 및 인터뷰 주제</w:t>
            </w:r>
          </w:p>
        </w:tc>
      </w:tr>
      <w:tr w:rsidR="009E2FC7" w:rsidRPr="0067134F" w14:paraId="233A7EA6" w14:textId="77777777" w:rsidTr="009E2FC7">
        <w:trPr>
          <w:trHeight w:val="820"/>
          <w:jc w:val="center"/>
        </w:trPr>
        <w:tc>
          <w:tcPr>
            <w:tcW w:w="1853" w:type="dxa"/>
            <w:shd w:val="clear" w:color="auto" w:fill="F2F2F2" w:themeFill="background1" w:themeFillShade="F2"/>
            <w:vAlign w:val="center"/>
          </w:tcPr>
          <w:p w14:paraId="54327406" w14:textId="24A22D2C" w:rsidR="009E2FC7" w:rsidRPr="00A85E8B" w:rsidRDefault="009E2FC7" w:rsidP="00A85E8B">
            <w:pPr>
              <w:widowControl w:val="0"/>
              <w:wordWrap w:val="0"/>
              <w:autoSpaceDE w:val="0"/>
              <w:autoSpaceDN w:val="0"/>
              <w:spacing w:line="276" w:lineRule="auto"/>
              <w:jc w:val="both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 w:rsidRPr="00A85E8B"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 xml:space="preserve">인터뷰 진행 </w:t>
            </w:r>
          </w:p>
        </w:tc>
        <w:tc>
          <w:tcPr>
            <w:tcW w:w="2253" w:type="dxa"/>
            <w:vAlign w:val="center"/>
          </w:tcPr>
          <w:p w14:paraId="7BC4F88B" w14:textId="77777777" w:rsidR="009E2FC7" w:rsidRDefault="009E2FC7" w:rsidP="009A5B5C">
            <w:pPr>
              <w:widowControl w:val="0"/>
              <w:wordWrap w:val="0"/>
              <w:autoSpaceDE w:val="0"/>
              <w:autoSpaceDN w:val="0"/>
              <w:spacing w:line="276" w:lineRule="auto"/>
              <w:jc w:val="both"/>
              <w:rPr>
                <w:rFonts w:asciiTheme="minorEastAsia" w:eastAsiaTheme="minorEastAsia" w:hAnsiTheme="minorEastAsia" w:cs="Arial"/>
                <w:lang w:eastAsia="ko-KR"/>
              </w:rPr>
            </w:pPr>
            <w:proofErr w:type="spellStart"/>
            <w:r>
              <w:rPr>
                <w:rFonts w:asciiTheme="minorEastAsia" w:eastAsiaTheme="minorEastAsia" w:hAnsiTheme="minorEastAsia" w:cs="Arial" w:hint="eastAsia"/>
                <w:lang w:eastAsia="ko-KR"/>
              </w:rPr>
              <w:t>밀버스</w:t>
            </w:r>
            <w:proofErr w:type="spellEnd"/>
          </w:p>
          <w:p w14:paraId="2E99F853" w14:textId="0B7ADDE5" w:rsidR="007E1BE3" w:rsidRDefault="0078657D" w:rsidP="009A5B5C">
            <w:pPr>
              <w:widowControl w:val="0"/>
              <w:wordWrap w:val="0"/>
              <w:autoSpaceDE w:val="0"/>
              <w:autoSpaceDN w:val="0"/>
              <w:spacing w:line="276" w:lineRule="auto"/>
              <w:jc w:val="both"/>
              <w:rPr>
                <w:rFonts w:asciiTheme="minorEastAsia" w:eastAsiaTheme="minorEastAsia" w:hAnsiTheme="minorEastAsia" w:cs="Arial"/>
                <w:lang w:eastAsia="ko-KR"/>
              </w:rPr>
            </w:pPr>
            <w:proofErr w:type="spellStart"/>
            <w:r>
              <w:rPr>
                <w:rFonts w:asciiTheme="minorEastAsia" w:eastAsiaTheme="minorEastAsia" w:hAnsiTheme="minorEastAsia" w:cs="Arial" w:hint="eastAsia"/>
                <w:lang w:eastAsia="ko-KR"/>
              </w:rPr>
              <w:t>조병학</w:t>
            </w:r>
            <w:proofErr w:type="spellEnd"/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팀</w:t>
            </w:r>
            <w:r w:rsidR="007E1BE3">
              <w:rPr>
                <w:rFonts w:asciiTheme="minorEastAsia" w:eastAsiaTheme="minorEastAsia" w:hAnsiTheme="minorEastAsia" w:cs="Arial" w:hint="eastAsia"/>
                <w:lang w:eastAsia="ko-KR"/>
              </w:rPr>
              <w:t>장</w:t>
            </w:r>
          </w:p>
        </w:tc>
        <w:tc>
          <w:tcPr>
            <w:tcW w:w="1418" w:type="dxa"/>
            <w:shd w:val="clear" w:color="auto" w:fill="F2F2F2" w:themeFill="background1" w:themeFillShade="F2"/>
            <w:vAlign w:val="center"/>
          </w:tcPr>
          <w:p w14:paraId="63D86270" w14:textId="32D5EE2A" w:rsidR="009E2FC7" w:rsidRPr="00A85E8B" w:rsidRDefault="009E2FC7" w:rsidP="00DE359C">
            <w:pPr>
              <w:widowControl w:val="0"/>
              <w:wordWrap w:val="0"/>
              <w:autoSpaceDE w:val="0"/>
              <w:autoSpaceDN w:val="0"/>
              <w:spacing w:line="276" w:lineRule="auto"/>
              <w:jc w:val="both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 w:rsidRPr="00A85E8B"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인터뷰 주제</w:t>
            </w:r>
          </w:p>
        </w:tc>
        <w:tc>
          <w:tcPr>
            <w:tcW w:w="3744" w:type="dxa"/>
            <w:vAlign w:val="bottom"/>
          </w:tcPr>
          <w:p w14:paraId="7F455E2A" w14:textId="28B3C8F3" w:rsidR="009E2FC7" w:rsidRPr="004A63AF" w:rsidRDefault="00DA4FB1" w:rsidP="009A5B5C">
            <w:pPr>
              <w:widowControl w:val="0"/>
              <w:wordWrap w:val="0"/>
              <w:autoSpaceDE w:val="0"/>
              <w:autoSpaceDN w:val="0"/>
              <w:spacing w:line="276" w:lineRule="auto"/>
              <w:jc w:val="both"/>
              <w:rPr>
                <w:rFonts w:asciiTheme="minorEastAsia" w:eastAsiaTheme="minorEastAsia" w:hAnsiTheme="minorEastAsia" w:cs="Arial"/>
                <w:lang w:eastAsia="ko-KR"/>
              </w:rPr>
            </w:pPr>
            <w:proofErr w:type="spellStart"/>
            <w:r>
              <w:rPr>
                <w:rFonts w:asciiTheme="minorEastAsia" w:eastAsiaTheme="minorEastAsia" w:hAnsiTheme="minorEastAsia" w:cs="Arial" w:hint="eastAsia"/>
                <w:lang w:eastAsia="ko-KR"/>
              </w:rPr>
              <w:t>세일즈포스</w:t>
            </w:r>
            <w:proofErr w:type="spellEnd"/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솔루션</w:t>
            </w:r>
            <w:r w:rsidR="00FF31E7"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및 </w:t>
            </w:r>
            <w:proofErr w:type="spellStart"/>
            <w:r w:rsidR="00FF31E7">
              <w:rPr>
                <w:rFonts w:asciiTheme="minorEastAsia" w:eastAsiaTheme="minorEastAsia" w:hAnsiTheme="minorEastAsia" w:cs="Arial" w:hint="eastAsia"/>
                <w:lang w:eastAsia="ko-KR"/>
              </w:rPr>
              <w:t>태블로</w:t>
            </w:r>
            <w:proofErr w:type="spellEnd"/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</w:t>
            </w:r>
            <w:r w:rsidR="00FF31E7"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대시보드 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>구현 사항 도출을 위한 현황 파악</w:t>
            </w:r>
          </w:p>
        </w:tc>
      </w:tr>
      <w:tr w:rsidR="00A85E8B" w:rsidRPr="0067134F" w14:paraId="0CDDF8EB" w14:textId="77777777" w:rsidTr="008D31FF">
        <w:trPr>
          <w:trHeight w:val="405"/>
          <w:jc w:val="center"/>
        </w:trPr>
        <w:tc>
          <w:tcPr>
            <w:tcW w:w="1853" w:type="dxa"/>
            <w:shd w:val="clear" w:color="auto" w:fill="F2F2F2" w:themeFill="background1" w:themeFillShade="F2"/>
            <w:vAlign w:val="bottom"/>
          </w:tcPr>
          <w:p w14:paraId="1206B11B" w14:textId="280FCA03" w:rsidR="00A85E8B" w:rsidRPr="00A85E8B" w:rsidRDefault="007E1BE3" w:rsidP="00A85E8B">
            <w:pPr>
              <w:widowControl w:val="0"/>
              <w:wordWrap w:val="0"/>
              <w:autoSpaceDE w:val="0"/>
              <w:autoSpaceDN w:val="0"/>
              <w:spacing w:line="276" w:lineRule="auto"/>
              <w:jc w:val="both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연락처</w:t>
            </w:r>
          </w:p>
        </w:tc>
        <w:tc>
          <w:tcPr>
            <w:tcW w:w="2253" w:type="dxa"/>
            <w:vAlign w:val="bottom"/>
          </w:tcPr>
          <w:p w14:paraId="25C5094A" w14:textId="1FBB6A85" w:rsidR="00A85E8B" w:rsidRDefault="007E1BE3" w:rsidP="00A85E8B">
            <w:pPr>
              <w:widowControl w:val="0"/>
              <w:wordWrap w:val="0"/>
              <w:autoSpaceDE w:val="0"/>
              <w:autoSpaceDN w:val="0"/>
              <w:spacing w:line="276" w:lineRule="auto"/>
              <w:jc w:val="both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0</w:t>
            </w:r>
            <w:r>
              <w:rPr>
                <w:rFonts w:asciiTheme="minorEastAsia" w:eastAsiaTheme="minorEastAsia" w:hAnsiTheme="minorEastAsia" w:cs="Arial"/>
                <w:lang w:eastAsia="ko-KR"/>
              </w:rPr>
              <w:t>10-</w:t>
            </w:r>
            <w:r w:rsidR="0078657D">
              <w:rPr>
                <w:rFonts w:asciiTheme="minorEastAsia" w:eastAsiaTheme="minorEastAsia" w:hAnsiTheme="minorEastAsia" w:cs="Arial" w:hint="eastAsia"/>
                <w:lang w:eastAsia="ko-KR"/>
              </w:rPr>
              <w:t>7617</w:t>
            </w:r>
            <w:r>
              <w:rPr>
                <w:rFonts w:asciiTheme="minorEastAsia" w:eastAsiaTheme="minorEastAsia" w:hAnsiTheme="minorEastAsia" w:cs="Arial"/>
                <w:lang w:eastAsia="ko-KR"/>
              </w:rPr>
              <w:t>-</w:t>
            </w:r>
            <w:r w:rsidR="0078657D">
              <w:rPr>
                <w:rFonts w:asciiTheme="minorEastAsia" w:eastAsiaTheme="minorEastAsia" w:hAnsiTheme="minorEastAsia" w:cs="Arial" w:hint="eastAsia"/>
                <w:lang w:eastAsia="ko-KR"/>
              </w:rPr>
              <w:t>8587</w:t>
            </w:r>
          </w:p>
        </w:tc>
        <w:tc>
          <w:tcPr>
            <w:tcW w:w="1418" w:type="dxa"/>
            <w:shd w:val="clear" w:color="auto" w:fill="F2F2F2" w:themeFill="background1" w:themeFillShade="F2"/>
          </w:tcPr>
          <w:p w14:paraId="1302235E" w14:textId="7C28CD4D" w:rsidR="00A85E8B" w:rsidRPr="00A85E8B" w:rsidRDefault="007E1BE3" w:rsidP="00A85E8B">
            <w:pPr>
              <w:widowControl w:val="0"/>
              <w:wordWrap w:val="0"/>
              <w:autoSpaceDE w:val="0"/>
              <w:autoSpaceDN w:val="0"/>
              <w:spacing w:line="276" w:lineRule="auto"/>
              <w:jc w:val="both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이메일</w:t>
            </w:r>
          </w:p>
        </w:tc>
        <w:tc>
          <w:tcPr>
            <w:tcW w:w="3744" w:type="dxa"/>
            <w:vAlign w:val="bottom"/>
          </w:tcPr>
          <w:p w14:paraId="54138B90" w14:textId="66C4B8E0" w:rsidR="00A85E8B" w:rsidRDefault="00405E78" w:rsidP="00A85E8B">
            <w:pPr>
              <w:widowControl w:val="0"/>
              <w:wordWrap w:val="0"/>
              <w:autoSpaceDE w:val="0"/>
              <w:autoSpaceDN w:val="0"/>
              <w:spacing w:line="276" w:lineRule="auto"/>
              <w:jc w:val="both"/>
              <w:rPr>
                <w:rFonts w:asciiTheme="minorEastAsia" w:eastAsiaTheme="minorEastAsia" w:hAnsiTheme="minorEastAsia" w:cs="Arial"/>
                <w:lang w:eastAsia="ko-KR"/>
              </w:rPr>
            </w:pPr>
            <w:hyperlink r:id="rId8" w:history="1">
              <w:r w:rsidRPr="00CE27EA">
                <w:rPr>
                  <w:rStyle w:val="ac"/>
                  <w:rFonts w:asciiTheme="minorEastAsia" w:eastAsiaTheme="minorEastAsia" w:hAnsiTheme="minorEastAsia" w:cs="Arial" w:hint="eastAsia"/>
                  <w:lang w:eastAsia="ko-KR"/>
                </w:rPr>
                <w:t>ben</w:t>
              </w:r>
              <w:r w:rsidRPr="00CE27EA">
                <w:rPr>
                  <w:rStyle w:val="ac"/>
                  <w:rFonts w:asciiTheme="minorEastAsia" w:eastAsiaTheme="minorEastAsia" w:hAnsiTheme="minorEastAsia" w:cs="Arial"/>
                  <w:lang w:eastAsia="ko-KR"/>
                </w:rPr>
                <w:t>@milvus.co.kr</w:t>
              </w:r>
            </w:hyperlink>
          </w:p>
        </w:tc>
      </w:tr>
    </w:tbl>
    <w:p w14:paraId="51C5555E" w14:textId="77777777" w:rsidR="005E1032" w:rsidRPr="0067134F" w:rsidRDefault="005E1032" w:rsidP="005E1032">
      <w:pPr>
        <w:pStyle w:val="a3"/>
        <w:spacing w:line="360" w:lineRule="auto"/>
        <w:rPr>
          <w:rFonts w:asciiTheme="minorEastAsia" w:eastAsiaTheme="minorEastAsia" w:hAnsiTheme="minorEastAsia" w:cs="Arial"/>
          <w:b/>
          <w:sz w:val="24"/>
          <w:szCs w:val="28"/>
          <w:lang w:eastAsia="ko-KR"/>
        </w:rPr>
      </w:pPr>
    </w:p>
    <w:p w14:paraId="44B5AE19" w14:textId="77777777" w:rsidR="001D485C" w:rsidRPr="0067134F" w:rsidRDefault="001D485C" w:rsidP="001D485C">
      <w:pPr>
        <w:pStyle w:val="a3"/>
        <w:numPr>
          <w:ilvl w:val="0"/>
          <w:numId w:val="14"/>
        </w:numPr>
        <w:spacing w:line="360" w:lineRule="auto"/>
        <w:rPr>
          <w:rFonts w:asciiTheme="minorEastAsia" w:eastAsiaTheme="minorEastAsia" w:hAnsiTheme="minorEastAsia" w:cs="Arial"/>
          <w:b/>
          <w:sz w:val="24"/>
          <w:szCs w:val="24"/>
          <w:lang w:eastAsia="ko-KR"/>
        </w:rPr>
      </w:pPr>
      <w:r w:rsidRPr="0067134F">
        <w:rPr>
          <w:rFonts w:asciiTheme="minorEastAsia" w:eastAsiaTheme="minorEastAsia" w:hAnsiTheme="minorEastAsia" w:cs="Arial"/>
          <w:b/>
          <w:sz w:val="24"/>
          <w:szCs w:val="24"/>
          <w:lang w:eastAsia="ko-KR"/>
        </w:rPr>
        <w:t>인터뷰 목적</w:t>
      </w:r>
    </w:p>
    <w:p w14:paraId="08E4BB98" w14:textId="62722F84" w:rsidR="001D485C" w:rsidRPr="0067134F" w:rsidRDefault="001D485C" w:rsidP="001D485C">
      <w:pPr>
        <w:pStyle w:val="a3"/>
        <w:spacing w:line="360" w:lineRule="auto"/>
        <w:ind w:left="1200"/>
        <w:rPr>
          <w:rFonts w:asciiTheme="minorEastAsia" w:eastAsiaTheme="minorEastAsia" w:hAnsiTheme="minorEastAsia" w:cs="Arial"/>
          <w:sz w:val="22"/>
          <w:szCs w:val="22"/>
          <w:lang w:eastAsia="ko-KR"/>
        </w:rPr>
      </w:pPr>
      <w:r w:rsidRPr="0067134F">
        <w:rPr>
          <w:rFonts w:asciiTheme="minorEastAsia" w:eastAsiaTheme="minorEastAsia" w:hAnsiTheme="minorEastAsia" w:cs="Arial"/>
          <w:sz w:val="22"/>
          <w:szCs w:val="22"/>
          <w:lang w:eastAsia="ko-KR"/>
        </w:rPr>
        <w:t>본 인터뷰</w:t>
      </w:r>
      <w:r w:rsidR="001C6912">
        <w:rPr>
          <w:rFonts w:asciiTheme="minorEastAsia" w:eastAsiaTheme="minorEastAsia" w:hAnsiTheme="minorEastAsia" w:cs="Arial" w:hint="eastAsia"/>
          <w:sz w:val="22"/>
          <w:szCs w:val="22"/>
          <w:lang w:eastAsia="ko-KR"/>
        </w:rPr>
        <w:t>의</w:t>
      </w:r>
      <w:r w:rsidRPr="0067134F">
        <w:rPr>
          <w:rFonts w:asciiTheme="minorEastAsia" w:eastAsiaTheme="minorEastAsia" w:hAnsiTheme="minorEastAsia" w:cs="Arial"/>
          <w:sz w:val="22"/>
          <w:szCs w:val="22"/>
          <w:lang w:eastAsia="ko-KR"/>
        </w:rPr>
        <w:t xml:space="preserve"> 목적은 </w:t>
      </w:r>
      <w:proofErr w:type="spellStart"/>
      <w:r w:rsidR="00405E78">
        <w:rPr>
          <w:rFonts w:asciiTheme="minorEastAsia" w:eastAsiaTheme="minorEastAsia" w:hAnsiTheme="minorEastAsia" w:cs="Arial" w:hint="eastAsia"/>
          <w:sz w:val="22"/>
          <w:szCs w:val="22"/>
          <w:lang w:eastAsia="ko-KR"/>
        </w:rPr>
        <w:t>혼다</w:t>
      </w:r>
      <w:r w:rsidR="00FF31E7">
        <w:rPr>
          <w:rFonts w:asciiTheme="minorEastAsia" w:eastAsiaTheme="minorEastAsia" w:hAnsiTheme="minorEastAsia" w:cs="Arial" w:hint="eastAsia"/>
          <w:sz w:val="22"/>
          <w:szCs w:val="22"/>
          <w:lang w:eastAsia="ko-KR"/>
        </w:rPr>
        <w:t>코리아</w:t>
      </w:r>
      <w:proofErr w:type="spellEnd"/>
      <w:r w:rsidR="00884D60">
        <w:rPr>
          <w:rFonts w:asciiTheme="minorEastAsia" w:eastAsiaTheme="minorEastAsia" w:hAnsiTheme="minorEastAsia" w:cs="Arial" w:hint="eastAsia"/>
          <w:sz w:val="22"/>
          <w:szCs w:val="22"/>
          <w:lang w:eastAsia="ko-KR"/>
        </w:rPr>
        <w:t xml:space="preserve"> </w:t>
      </w:r>
      <w:proofErr w:type="spellStart"/>
      <w:r w:rsidR="00884D60">
        <w:rPr>
          <w:rFonts w:asciiTheme="minorEastAsia" w:eastAsiaTheme="minorEastAsia" w:hAnsiTheme="minorEastAsia" w:cs="Arial" w:hint="eastAsia"/>
          <w:sz w:val="22"/>
          <w:szCs w:val="22"/>
          <w:lang w:eastAsia="ko-KR"/>
        </w:rPr>
        <w:t>세일즈포스</w:t>
      </w:r>
      <w:proofErr w:type="spellEnd"/>
      <w:r w:rsidR="00884D60">
        <w:rPr>
          <w:rFonts w:asciiTheme="minorEastAsia" w:eastAsiaTheme="minorEastAsia" w:hAnsiTheme="minorEastAsia" w:cs="Arial" w:hint="eastAsia"/>
          <w:sz w:val="22"/>
          <w:szCs w:val="22"/>
          <w:lang w:eastAsia="ko-KR"/>
        </w:rPr>
        <w:t xml:space="preserve"> 솔루션</w:t>
      </w:r>
      <w:r w:rsidR="00FF31E7">
        <w:rPr>
          <w:rFonts w:asciiTheme="minorEastAsia" w:eastAsiaTheme="minorEastAsia" w:hAnsiTheme="minorEastAsia" w:cs="Arial" w:hint="eastAsia"/>
          <w:sz w:val="22"/>
          <w:szCs w:val="22"/>
          <w:lang w:eastAsia="ko-KR"/>
        </w:rPr>
        <w:t xml:space="preserve"> 및 </w:t>
      </w:r>
      <w:proofErr w:type="spellStart"/>
      <w:r w:rsidR="00FF31E7">
        <w:rPr>
          <w:rFonts w:asciiTheme="minorEastAsia" w:eastAsiaTheme="minorEastAsia" w:hAnsiTheme="minorEastAsia" w:cs="Arial" w:hint="eastAsia"/>
          <w:sz w:val="22"/>
          <w:szCs w:val="22"/>
          <w:lang w:eastAsia="ko-KR"/>
        </w:rPr>
        <w:t>태블로</w:t>
      </w:r>
      <w:proofErr w:type="spellEnd"/>
      <w:r w:rsidR="00FF31E7">
        <w:rPr>
          <w:rFonts w:asciiTheme="minorEastAsia" w:eastAsiaTheme="minorEastAsia" w:hAnsiTheme="minorEastAsia" w:cs="Arial" w:hint="eastAsia"/>
          <w:sz w:val="22"/>
          <w:szCs w:val="22"/>
          <w:lang w:eastAsia="ko-KR"/>
        </w:rPr>
        <w:t xml:space="preserve"> 대시보드</w:t>
      </w:r>
      <w:r w:rsidR="008D2448">
        <w:rPr>
          <w:rFonts w:asciiTheme="minorEastAsia" w:eastAsiaTheme="minorEastAsia" w:hAnsiTheme="minorEastAsia" w:cs="Arial" w:hint="eastAsia"/>
          <w:sz w:val="22"/>
          <w:szCs w:val="22"/>
          <w:lang w:eastAsia="ko-KR"/>
        </w:rPr>
        <w:t xml:space="preserve"> 구축을 위해 </w:t>
      </w:r>
      <w:r w:rsidR="00285048">
        <w:rPr>
          <w:rFonts w:asciiTheme="minorEastAsia" w:eastAsiaTheme="minorEastAsia" w:hAnsiTheme="minorEastAsia" w:cs="Arial" w:hint="eastAsia"/>
          <w:sz w:val="22"/>
          <w:szCs w:val="22"/>
          <w:lang w:eastAsia="ko-KR"/>
        </w:rPr>
        <w:t>관련된</w:t>
      </w:r>
      <w:r w:rsidR="00F1643C">
        <w:rPr>
          <w:rFonts w:asciiTheme="minorEastAsia" w:eastAsiaTheme="minorEastAsia" w:hAnsiTheme="minorEastAsia" w:cs="Arial" w:hint="eastAsia"/>
          <w:sz w:val="22"/>
          <w:szCs w:val="22"/>
          <w:lang w:eastAsia="ko-KR"/>
        </w:rPr>
        <w:t xml:space="preserve"> 각 부서</w:t>
      </w:r>
      <w:r w:rsidR="008A09B2">
        <w:rPr>
          <w:rFonts w:asciiTheme="minorEastAsia" w:eastAsiaTheme="minorEastAsia" w:hAnsiTheme="minorEastAsia" w:cs="Arial" w:hint="eastAsia"/>
          <w:sz w:val="22"/>
          <w:szCs w:val="22"/>
          <w:lang w:eastAsia="ko-KR"/>
        </w:rPr>
        <w:t xml:space="preserve"> 담당자들의 의견 취합을 통해 </w:t>
      </w:r>
      <w:r w:rsidR="00A85E8B">
        <w:rPr>
          <w:rFonts w:asciiTheme="minorEastAsia" w:eastAsiaTheme="minorEastAsia" w:hAnsiTheme="minorEastAsia" w:cs="Arial" w:hint="eastAsia"/>
          <w:sz w:val="22"/>
          <w:szCs w:val="22"/>
          <w:lang w:eastAsia="ko-KR"/>
        </w:rPr>
        <w:t>프로젝트</w:t>
      </w:r>
      <w:r w:rsidR="008A09B2">
        <w:rPr>
          <w:rFonts w:asciiTheme="minorEastAsia" w:eastAsiaTheme="minorEastAsia" w:hAnsiTheme="minorEastAsia" w:cs="Arial" w:hint="eastAsia"/>
          <w:sz w:val="22"/>
          <w:szCs w:val="22"/>
          <w:lang w:eastAsia="ko-KR"/>
        </w:rPr>
        <w:t xml:space="preserve"> 관련</w:t>
      </w:r>
      <w:r w:rsidRPr="0067134F">
        <w:rPr>
          <w:rFonts w:asciiTheme="minorEastAsia" w:eastAsiaTheme="minorEastAsia" w:hAnsiTheme="minorEastAsia" w:cs="Arial"/>
          <w:sz w:val="22"/>
          <w:szCs w:val="22"/>
          <w:lang w:eastAsia="ko-KR"/>
        </w:rPr>
        <w:t xml:space="preserve"> </w:t>
      </w:r>
      <w:r w:rsidR="00A85E8B">
        <w:rPr>
          <w:rFonts w:asciiTheme="minorEastAsia" w:eastAsiaTheme="minorEastAsia" w:hAnsiTheme="minorEastAsia" w:cs="Arial" w:hint="eastAsia"/>
          <w:sz w:val="22"/>
          <w:szCs w:val="22"/>
          <w:lang w:eastAsia="ko-KR"/>
        </w:rPr>
        <w:t>확인 사항과</w:t>
      </w:r>
      <w:r w:rsidR="00637306">
        <w:rPr>
          <w:rFonts w:asciiTheme="minorEastAsia" w:eastAsiaTheme="minorEastAsia" w:hAnsiTheme="minorEastAsia" w:cs="Arial" w:hint="eastAsia"/>
          <w:sz w:val="22"/>
          <w:szCs w:val="22"/>
          <w:lang w:eastAsia="ko-KR"/>
        </w:rPr>
        <w:t xml:space="preserve"> </w:t>
      </w:r>
      <w:r w:rsidRPr="0067134F">
        <w:rPr>
          <w:rFonts w:asciiTheme="minorEastAsia" w:eastAsiaTheme="minorEastAsia" w:hAnsiTheme="minorEastAsia" w:cs="Arial"/>
          <w:sz w:val="22"/>
          <w:szCs w:val="22"/>
          <w:lang w:eastAsia="ko-KR"/>
        </w:rPr>
        <w:t xml:space="preserve">개선점들을 </w:t>
      </w:r>
      <w:r w:rsidR="00285048">
        <w:rPr>
          <w:rFonts w:asciiTheme="minorEastAsia" w:eastAsiaTheme="minorEastAsia" w:hAnsiTheme="minorEastAsia" w:cs="Arial" w:hint="eastAsia"/>
          <w:sz w:val="22"/>
          <w:szCs w:val="22"/>
          <w:lang w:eastAsia="ko-KR"/>
        </w:rPr>
        <w:t xml:space="preserve">파악하기 </w:t>
      </w:r>
      <w:proofErr w:type="spellStart"/>
      <w:r w:rsidR="00285048">
        <w:rPr>
          <w:rFonts w:asciiTheme="minorEastAsia" w:eastAsiaTheme="minorEastAsia" w:hAnsiTheme="minorEastAsia" w:cs="Arial" w:hint="eastAsia"/>
          <w:sz w:val="22"/>
          <w:szCs w:val="22"/>
          <w:lang w:eastAsia="ko-KR"/>
        </w:rPr>
        <w:t>위함입니다</w:t>
      </w:r>
      <w:proofErr w:type="spellEnd"/>
      <w:r w:rsidR="00285048">
        <w:rPr>
          <w:rFonts w:asciiTheme="minorEastAsia" w:eastAsiaTheme="minorEastAsia" w:hAnsiTheme="minorEastAsia" w:cs="Arial" w:hint="eastAsia"/>
          <w:sz w:val="22"/>
          <w:szCs w:val="22"/>
          <w:lang w:eastAsia="ko-KR"/>
        </w:rPr>
        <w:t>.</w:t>
      </w:r>
    </w:p>
    <w:p w14:paraId="49FD66C6" w14:textId="77777777" w:rsidR="001D485C" w:rsidRPr="008F1D48" w:rsidRDefault="001D485C" w:rsidP="001D485C">
      <w:pPr>
        <w:pStyle w:val="a3"/>
        <w:spacing w:line="360" w:lineRule="auto"/>
        <w:rPr>
          <w:rFonts w:asciiTheme="minorEastAsia" w:eastAsiaTheme="minorEastAsia" w:hAnsiTheme="minorEastAsia" w:cs="Arial"/>
          <w:b/>
          <w:sz w:val="24"/>
          <w:szCs w:val="24"/>
          <w:lang w:eastAsia="ko-KR"/>
        </w:rPr>
      </w:pPr>
    </w:p>
    <w:p w14:paraId="195C8862" w14:textId="5EEEB41D" w:rsidR="001D485C" w:rsidRDefault="001D485C" w:rsidP="001D485C">
      <w:pPr>
        <w:pStyle w:val="a3"/>
        <w:numPr>
          <w:ilvl w:val="0"/>
          <w:numId w:val="14"/>
        </w:numPr>
        <w:spacing w:line="360" w:lineRule="auto"/>
        <w:rPr>
          <w:rFonts w:asciiTheme="minorEastAsia" w:eastAsiaTheme="minorEastAsia" w:hAnsiTheme="minorEastAsia" w:cs="Arial"/>
          <w:b/>
          <w:sz w:val="24"/>
          <w:szCs w:val="24"/>
          <w:lang w:eastAsia="ko-KR"/>
        </w:rPr>
      </w:pPr>
      <w:r w:rsidRPr="0067134F">
        <w:rPr>
          <w:rFonts w:asciiTheme="minorEastAsia" w:eastAsiaTheme="minorEastAsia" w:hAnsiTheme="minorEastAsia" w:cs="Arial"/>
          <w:b/>
          <w:sz w:val="24"/>
          <w:szCs w:val="24"/>
          <w:lang w:eastAsia="ko-KR"/>
        </w:rPr>
        <w:t xml:space="preserve">인터뷰 </w:t>
      </w:r>
      <w:proofErr w:type="gramStart"/>
      <w:r w:rsidRPr="0067134F">
        <w:rPr>
          <w:rFonts w:asciiTheme="minorEastAsia" w:eastAsiaTheme="minorEastAsia" w:hAnsiTheme="minorEastAsia" w:cs="Arial"/>
          <w:b/>
          <w:sz w:val="24"/>
          <w:szCs w:val="24"/>
          <w:lang w:eastAsia="ko-KR"/>
        </w:rPr>
        <w:t>진행  프로세스</w:t>
      </w:r>
      <w:proofErr w:type="gramEnd"/>
      <w:r w:rsidRPr="0067134F">
        <w:rPr>
          <w:rFonts w:asciiTheme="minorEastAsia" w:eastAsiaTheme="minorEastAsia" w:hAnsiTheme="minorEastAsia" w:cs="Arial"/>
          <w:b/>
          <w:sz w:val="24"/>
          <w:szCs w:val="24"/>
          <w:lang w:eastAsia="ko-KR"/>
        </w:rPr>
        <w:t xml:space="preserve"> (총 예상 소요시간 </w:t>
      </w:r>
      <w:r w:rsidR="006709FF">
        <w:rPr>
          <w:rFonts w:asciiTheme="minorEastAsia" w:eastAsiaTheme="minorEastAsia" w:hAnsiTheme="minorEastAsia" w:cs="Arial"/>
          <w:b/>
          <w:sz w:val="24"/>
          <w:szCs w:val="24"/>
          <w:lang w:eastAsia="ko-KR"/>
        </w:rPr>
        <w:t>4</w:t>
      </w:r>
      <w:r w:rsidR="007A7538">
        <w:rPr>
          <w:rFonts w:asciiTheme="minorEastAsia" w:eastAsiaTheme="minorEastAsia" w:hAnsiTheme="minorEastAsia" w:cs="Arial"/>
          <w:b/>
          <w:sz w:val="24"/>
          <w:szCs w:val="24"/>
          <w:lang w:eastAsia="ko-KR"/>
        </w:rPr>
        <w:t>0~</w:t>
      </w:r>
      <w:r w:rsidRPr="0067134F">
        <w:rPr>
          <w:rFonts w:asciiTheme="minorEastAsia" w:eastAsiaTheme="minorEastAsia" w:hAnsiTheme="minorEastAsia" w:cs="Arial" w:hint="eastAsia"/>
          <w:b/>
          <w:sz w:val="24"/>
          <w:szCs w:val="24"/>
          <w:lang w:eastAsia="ko-KR"/>
        </w:rPr>
        <w:t>6</w:t>
      </w:r>
      <w:r w:rsidRPr="0067134F">
        <w:rPr>
          <w:rFonts w:asciiTheme="minorEastAsia" w:eastAsiaTheme="minorEastAsia" w:hAnsiTheme="minorEastAsia" w:cs="Arial"/>
          <w:b/>
          <w:sz w:val="24"/>
          <w:szCs w:val="24"/>
          <w:lang w:eastAsia="ko-KR"/>
        </w:rPr>
        <w:t>0분)</w:t>
      </w:r>
    </w:p>
    <w:p w14:paraId="3A7D67A1" w14:textId="63F5F98F" w:rsidR="001D485C" w:rsidRPr="0064709F" w:rsidRDefault="001D485C" w:rsidP="001D485C">
      <w:pPr>
        <w:pStyle w:val="a3"/>
        <w:numPr>
          <w:ilvl w:val="1"/>
          <w:numId w:val="13"/>
        </w:numPr>
        <w:tabs>
          <w:tab w:val="clear" w:pos="4320"/>
          <w:tab w:val="center" w:pos="1560"/>
        </w:tabs>
        <w:spacing w:line="360" w:lineRule="auto"/>
        <w:ind w:hanging="26"/>
        <w:rPr>
          <w:rFonts w:asciiTheme="minorEastAsia" w:eastAsiaTheme="minorEastAsia" w:hAnsiTheme="minorEastAsia" w:cs="Arial"/>
          <w:b/>
          <w:sz w:val="22"/>
          <w:szCs w:val="22"/>
          <w:lang w:eastAsia="ko-KR"/>
        </w:rPr>
      </w:pPr>
      <w:r w:rsidRPr="0067134F">
        <w:rPr>
          <w:rFonts w:asciiTheme="minorEastAsia" w:eastAsiaTheme="minorEastAsia" w:hAnsiTheme="minorEastAsia" w:cs="Arial" w:hint="eastAsia"/>
          <w:b/>
          <w:sz w:val="22"/>
          <w:szCs w:val="22"/>
          <w:lang w:eastAsia="ko-KR"/>
        </w:rPr>
        <w:t xml:space="preserve">인터뷰 </w:t>
      </w:r>
      <w:r w:rsidRPr="0067134F">
        <w:rPr>
          <w:rFonts w:asciiTheme="minorEastAsia" w:eastAsiaTheme="minorEastAsia" w:hAnsiTheme="minorEastAsia" w:cs="Arial"/>
          <w:b/>
          <w:sz w:val="22"/>
          <w:szCs w:val="22"/>
          <w:lang w:eastAsia="ko-KR"/>
        </w:rPr>
        <w:t>개요 설명 (</w:t>
      </w:r>
      <w:r w:rsidR="006709FF">
        <w:rPr>
          <w:rFonts w:asciiTheme="minorEastAsia" w:eastAsiaTheme="minorEastAsia" w:hAnsiTheme="minorEastAsia" w:cs="Arial"/>
          <w:b/>
          <w:sz w:val="22"/>
          <w:szCs w:val="22"/>
          <w:lang w:eastAsia="ko-KR"/>
        </w:rPr>
        <w:t>3~5</w:t>
      </w:r>
      <w:r w:rsidRPr="0067134F">
        <w:rPr>
          <w:rFonts w:asciiTheme="minorEastAsia" w:eastAsiaTheme="minorEastAsia" w:hAnsiTheme="minorEastAsia" w:cs="Arial"/>
          <w:b/>
          <w:sz w:val="22"/>
          <w:szCs w:val="22"/>
          <w:lang w:eastAsia="ko-KR"/>
        </w:rPr>
        <w:t>분)</w:t>
      </w:r>
    </w:p>
    <w:p w14:paraId="4CC3B49B" w14:textId="08BDF646" w:rsidR="001D485C" w:rsidRPr="0064709F" w:rsidRDefault="001D485C" w:rsidP="00BA29E4">
      <w:pPr>
        <w:pStyle w:val="a3"/>
        <w:numPr>
          <w:ilvl w:val="1"/>
          <w:numId w:val="13"/>
        </w:numPr>
        <w:tabs>
          <w:tab w:val="clear" w:pos="4320"/>
          <w:tab w:val="center" w:pos="1560"/>
        </w:tabs>
        <w:spacing w:line="360" w:lineRule="auto"/>
        <w:ind w:hanging="26"/>
        <w:rPr>
          <w:rFonts w:asciiTheme="minorEastAsia" w:eastAsiaTheme="minorEastAsia" w:hAnsiTheme="minorEastAsia" w:cs="Arial"/>
          <w:b/>
          <w:sz w:val="22"/>
          <w:szCs w:val="22"/>
          <w:lang w:eastAsia="ko-KR"/>
        </w:rPr>
      </w:pPr>
      <w:r w:rsidRPr="0067134F">
        <w:rPr>
          <w:rFonts w:asciiTheme="minorEastAsia" w:eastAsiaTheme="minorEastAsia" w:hAnsiTheme="minorEastAsia" w:cs="Arial"/>
          <w:b/>
          <w:sz w:val="22"/>
          <w:szCs w:val="22"/>
          <w:lang w:eastAsia="ko-KR"/>
        </w:rPr>
        <w:t>질문 및 협의 (</w:t>
      </w:r>
      <w:r w:rsidR="006709FF">
        <w:rPr>
          <w:rFonts w:asciiTheme="minorEastAsia" w:eastAsiaTheme="minorEastAsia" w:hAnsiTheme="minorEastAsia" w:cs="Arial"/>
          <w:b/>
          <w:sz w:val="22"/>
          <w:szCs w:val="22"/>
          <w:lang w:eastAsia="ko-KR"/>
        </w:rPr>
        <w:t>3</w:t>
      </w:r>
      <w:r w:rsidR="007A7538">
        <w:rPr>
          <w:rFonts w:asciiTheme="minorEastAsia" w:eastAsiaTheme="minorEastAsia" w:hAnsiTheme="minorEastAsia" w:cs="Arial"/>
          <w:b/>
          <w:sz w:val="22"/>
          <w:szCs w:val="22"/>
          <w:lang w:eastAsia="ko-KR"/>
        </w:rPr>
        <w:t>0~</w:t>
      </w:r>
      <w:r w:rsidRPr="0067134F">
        <w:rPr>
          <w:rFonts w:asciiTheme="minorEastAsia" w:eastAsiaTheme="minorEastAsia" w:hAnsiTheme="minorEastAsia" w:cs="Arial" w:hint="eastAsia"/>
          <w:b/>
          <w:sz w:val="22"/>
          <w:szCs w:val="22"/>
          <w:lang w:eastAsia="ko-KR"/>
        </w:rPr>
        <w:t>4</w:t>
      </w:r>
      <w:r w:rsidRPr="0067134F">
        <w:rPr>
          <w:rFonts w:asciiTheme="minorEastAsia" w:eastAsiaTheme="minorEastAsia" w:hAnsiTheme="minorEastAsia" w:cs="Arial"/>
          <w:b/>
          <w:sz w:val="22"/>
          <w:szCs w:val="22"/>
          <w:lang w:eastAsia="ko-KR"/>
        </w:rPr>
        <w:t>0분)</w:t>
      </w:r>
    </w:p>
    <w:p w14:paraId="5E592AFE" w14:textId="46765C19" w:rsidR="001D485C" w:rsidRPr="0064709F" w:rsidRDefault="001D485C" w:rsidP="001D485C">
      <w:pPr>
        <w:pStyle w:val="a3"/>
        <w:numPr>
          <w:ilvl w:val="1"/>
          <w:numId w:val="13"/>
        </w:numPr>
        <w:tabs>
          <w:tab w:val="clear" w:pos="4320"/>
          <w:tab w:val="center" w:pos="1560"/>
        </w:tabs>
        <w:spacing w:line="360" w:lineRule="auto"/>
        <w:ind w:hanging="26"/>
        <w:rPr>
          <w:rFonts w:asciiTheme="minorEastAsia" w:eastAsiaTheme="minorEastAsia" w:hAnsiTheme="minorEastAsia" w:cs="Arial"/>
          <w:b/>
          <w:sz w:val="22"/>
          <w:szCs w:val="22"/>
          <w:lang w:eastAsia="ko-KR"/>
        </w:rPr>
      </w:pPr>
      <w:r w:rsidRPr="0067134F">
        <w:rPr>
          <w:rFonts w:asciiTheme="minorEastAsia" w:eastAsiaTheme="minorEastAsia" w:hAnsiTheme="minorEastAsia" w:cs="Arial"/>
          <w:b/>
          <w:sz w:val="22"/>
          <w:szCs w:val="22"/>
          <w:lang w:eastAsia="ko-KR"/>
        </w:rPr>
        <w:t>질문</w:t>
      </w:r>
      <w:r w:rsidR="006709FF">
        <w:rPr>
          <w:rFonts w:asciiTheme="minorEastAsia" w:eastAsiaTheme="minorEastAsia" w:hAnsiTheme="minorEastAsia" w:cs="Arial" w:hint="eastAsia"/>
          <w:b/>
          <w:sz w:val="22"/>
          <w:szCs w:val="22"/>
          <w:lang w:eastAsia="ko-KR"/>
        </w:rPr>
        <w:t xml:space="preserve"> </w:t>
      </w:r>
      <w:r w:rsidRPr="0067134F">
        <w:rPr>
          <w:rFonts w:asciiTheme="minorEastAsia" w:eastAsiaTheme="minorEastAsia" w:hAnsiTheme="minorEastAsia" w:cs="Arial"/>
          <w:b/>
          <w:sz w:val="22"/>
          <w:szCs w:val="22"/>
          <w:lang w:eastAsia="ko-KR"/>
        </w:rPr>
        <w:t>결과 요약 및 요구</w:t>
      </w:r>
      <w:r w:rsidR="006709FF">
        <w:rPr>
          <w:rFonts w:asciiTheme="minorEastAsia" w:eastAsiaTheme="minorEastAsia" w:hAnsiTheme="minorEastAsia" w:cs="Arial" w:hint="eastAsia"/>
          <w:b/>
          <w:sz w:val="22"/>
          <w:szCs w:val="22"/>
          <w:lang w:eastAsia="ko-KR"/>
        </w:rPr>
        <w:t xml:space="preserve"> </w:t>
      </w:r>
      <w:r w:rsidRPr="0067134F">
        <w:rPr>
          <w:rFonts w:asciiTheme="minorEastAsia" w:eastAsiaTheme="minorEastAsia" w:hAnsiTheme="minorEastAsia" w:cs="Arial"/>
          <w:b/>
          <w:sz w:val="22"/>
          <w:szCs w:val="22"/>
          <w:lang w:eastAsia="ko-KR"/>
        </w:rPr>
        <w:t>사항 협의</w:t>
      </w:r>
      <w:r w:rsidR="006709FF">
        <w:rPr>
          <w:rFonts w:asciiTheme="minorEastAsia" w:eastAsiaTheme="minorEastAsia" w:hAnsiTheme="minorEastAsia" w:cs="Arial" w:hint="eastAsia"/>
          <w:b/>
          <w:sz w:val="22"/>
          <w:szCs w:val="22"/>
          <w:lang w:eastAsia="ko-KR"/>
        </w:rPr>
        <w:t xml:space="preserve"> </w:t>
      </w:r>
      <w:r w:rsidRPr="0067134F">
        <w:rPr>
          <w:rFonts w:asciiTheme="minorEastAsia" w:eastAsiaTheme="minorEastAsia" w:hAnsiTheme="minorEastAsia" w:cs="Arial"/>
          <w:b/>
          <w:sz w:val="22"/>
          <w:szCs w:val="22"/>
          <w:lang w:eastAsia="ko-KR"/>
        </w:rPr>
        <w:t>(</w:t>
      </w:r>
      <w:r w:rsidR="007A7538">
        <w:rPr>
          <w:rFonts w:asciiTheme="minorEastAsia" w:eastAsiaTheme="minorEastAsia" w:hAnsiTheme="minorEastAsia" w:cs="Arial"/>
          <w:b/>
          <w:sz w:val="22"/>
          <w:szCs w:val="22"/>
          <w:lang w:eastAsia="ko-KR"/>
        </w:rPr>
        <w:t>5~</w:t>
      </w:r>
      <w:r w:rsidRPr="0067134F">
        <w:rPr>
          <w:rFonts w:asciiTheme="minorEastAsia" w:eastAsiaTheme="minorEastAsia" w:hAnsiTheme="minorEastAsia" w:cs="Arial"/>
          <w:b/>
          <w:sz w:val="22"/>
          <w:szCs w:val="22"/>
          <w:lang w:eastAsia="ko-KR"/>
        </w:rPr>
        <w:t>10분)</w:t>
      </w:r>
    </w:p>
    <w:p w14:paraId="1DD34DD5" w14:textId="77777777" w:rsidR="001D485C" w:rsidRPr="0067134F" w:rsidRDefault="001D485C" w:rsidP="001D485C">
      <w:pPr>
        <w:pStyle w:val="a3"/>
        <w:numPr>
          <w:ilvl w:val="2"/>
          <w:numId w:val="13"/>
        </w:numPr>
        <w:tabs>
          <w:tab w:val="clear" w:pos="4320"/>
          <w:tab w:val="clear" w:pos="8640"/>
          <w:tab w:val="right" w:pos="1843"/>
        </w:tabs>
        <w:spacing w:line="360" w:lineRule="auto"/>
        <w:ind w:leftChars="780" w:left="1560" w:rightChars="2" w:right="4"/>
        <w:rPr>
          <w:rFonts w:asciiTheme="minorEastAsia" w:eastAsiaTheme="minorEastAsia" w:hAnsiTheme="minorEastAsia" w:cs="Arial"/>
          <w:sz w:val="21"/>
          <w:szCs w:val="21"/>
          <w:lang w:eastAsia="ko-KR"/>
        </w:rPr>
      </w:pPr>
      <w:r w:rsidRPr="0067134F">
        <w:rPr>
          <w:rFonts w:asciiTheme="minorEastAsia" w:eastAsiaTheme="minorEastAsia" w:hAnsiTheme="minorEastAsia" w:cs="Arial"/>
          <w:sz w:val="21"/>
          <w:szCs w:val="21"/>
          <w:lang w:eastAsia="ko-KR"/>
        </w:rPr>
        <w:t>3-1. 각 항목별 응답 내용 요약</w:t>
      </w:r>
    </w:p>
    <w:p w14:paraId="69CFBB69" w14:textId="0680AC8F" w:rsidR="001D485C" w:rsidRDefault="001D485C" w:rsidP="00443D69">
      <w:pPr>
        <w:pStyle w:val="a3"/>
        <w:numPr>
          <w:ilvl w:val="2"/>
          <w:numId w:val="13"/>
        </w:numPr>
        <w:tabs>
          <w:tab w:val="clear" w:pos="4320"/>
          <w:tab w:val="clear" w:pos="8640"/>
          <w:tab w:val="right" w:pos="1843"/>
        </w:tabs>
        <w:spacing w:line="360" w:lineRule="auto"/>
        <w:ind w:leftChars="780" w:left="1560" w:rightChars="2" w:right="4"/>
        <w:rPr>
          <w:rFonts w:asciiTheme="minorEastAsia" w:eastAsiaTheme="minorEastAsia" w:hAnsiTheme="minorEastAsia" w:cs="Arial"/>
          <w:sz w:val="21"/>
          <w:szCs w:val="21"/>
          <w:lang w:eastAsia="ko-KR"/>
        </w:rPr>
      </w:pPr>
      <w:r w:rsidRPr="0067134F">
        <w:rPr>
          <w:rFonts w:asciiTheme="minorEastAsia" w:eastAsiaTheme="minorEastAsia" w:hAnsiTheme="minorEastAsia" w:cs="Arial"/>
          <w:sz w:val="21"/>
          <w:szCs w:val="21"/>
          <w:lang w:eastAsia="ko-KR"/>
        </w:rPr>
        <w:t>3-2. 기타 요구 사항 정리</w:t>
      </w:r>
    </w:p>
    <w:p w14:paraId="11688C45" w14:textId="3F065393" w:rsidR="00992BEB" w:rsidRDefault="00992BEB" w:rsidP="00992BEB">
      <w:pPr>
        <w:pStyle w:val="a3"/>
        <w:tabs>
          <w:tab w:val="clear" w:pos="4320"/>
          <w:tab w:val="clear" w:pos="8640"/>
          <w:tab w:val="right" w:pos="1843"/>
        </w:tabs>
        <w:spacing w:line="360" w:lineRule="auto"/>
        <w:ind w:rightChars="2" w:right="4"/>
        <w:rPr>
          <w:rFonts w:asciiTheme="minorEastAsia" w:eastAsiaTheme="minorEastAsia" w:hAnsiTheme="minorEastAsia" w:cs="Arial"/>
          <w:sz w:val="21"/>
          <w:szCs w:val="21"/>
          <w:lang w:eastAsia="ko-KR"/>
        </w:rPr>
      </w:pPr>
    </w:p>
    <w:p w14:paraId="70C1107B" w14:textId="77777777" w:rsidR="00992BEB" w:rsidRPr="006709FF" w:rsidRDefault="00992BEB" w:rsidP="00992BEB">
      <w:pPr>
        <w:pStyle w:val="a3"/>
        <w:tabs>
          <w:tab w:val="clear" w:pos="4320"/>
          <w:tab w:val="clear" w:pos="8640"/>
          <w:tab w:val="right" w:pos="1843"/>
        </w:tabs>
        <w:spacing w:line="360" w:lineRule="auto"/>
        <w:ind w:rightChars="2" w:right="4"/>
        <w:rPr>
          <w:rFonts w:asciiTheme="minorEastAsia" w:eastAsiaTheme="minorEastAsia" w:hAnsiTheme="minorEastAsia" w:cs="Arial"/>
          <w:sz w:val="21"/>
          <w:szCs w:val="21"/>
          <w:lang w:eastAsia="ko-KR"/>
        </w:rPr>
      </w:pPr>
    </w:p>
    <w:p w14:paraId="25A68F56" w14:textId="51B7E2B6" w:rsidR="00FA1CB7" w:rsidRPr="00D4502B" w:rsidRDefault="006709FF" w:rsidP="006709FF">
      <w:pPr>
        <w:pStyle w:val="a3"/>
        <w:numPr>
          <w:ilvl w:val="0"/>
          <w:numId w:val="14"/>
        </w:numPr>
        <w:spacing w:line="360" w:lineRule="auto"/>
        <w:rPr>
          <w:rFonts w:asciiTheme="minorEastAsia" w:eastAsiaTheme="minorEastAsia" w:hAnsiTheme="minorEastAsia" w:cs="Arial"/>
          <w:b/>
          <w:sz w:val="24"/>
          <w:szCs w:val="24"/>
          <w:lang w:eastAsia="ko-KR"/>
        </w:rPr>
      </w:pPr>
      <w:r>
        <w:rPr>
          <w:rFonts w:asciiTheme="minorEastAsia" w:eastAsiaTheme="minorEastAsia" w:hAnsiTheme="minorEastAsia" w:cs="Arial" w:hint="eastAsia"/>
          <w:b/>
          <w:sz w:val="24"/>
          <w:szCs w:val="24"/>
          <w:lang w:eastAsia="ko-KR"/>
        </w:rPr>
        <w:t>인터뷰 질문지</w:t>
      </w:r>
    </w:p>
    <w:p w14:paraId="05122D44" w14:textId="416B7DE4" w:rsidR="00F40C97" w:rsidRPr="00BC7E40" w:rsidRDefault="00F40C97" w:rsidP="00F40C97">
      <w:pPr>
        <w:pStyle w:val="a3"/>
        <w:spacing w:line="360" w:lineRule="auto"/>
        <w:rPr>
          <w:rFonts w:asciiTheme="minorEastAsia" w:eastAsiaTheme="minorEastAsia" w:hAnsiTheme="minorEastAsia" w:cs="Arial"/>
          <w:b/>
          <w:bCs/>
          <w:lang w:eastAsia="ko-KR"/>
        </w:rPr>
      </w:pPr>
      <w:r w:rsidRPr="00BC7E40">
        <w:rPr>
          <w:rFonts w:asciiTheme="minorEastAsia" w:eastAsiaTheme="minorEastAsia" w:hAnsiTheme="minorEastAsia" w:cs="Arial" w:hint="eastAsia"/>
          <w:b/>
          <w:bCs/>
          <w:lang w:eastAsia="ko-KR"/>
        </w:rPr>
        <w:t>[</w:t>
      </w:r>
      <w:r w:rsidR="00FF31E7">
        <w:rPr>
          <w:rFonts w:asciiTheme="minorEastAsia" w:eastAsiaTheme="minorEastAsia" w:hAnsiTheme="minorEastAsia" w:cs="Arial" w:hint="eastAsia"/>
          <w:b/>
          <w:bCs/>
          <w:lang w:eastAsia="ko-KR"/>
        </w:rPr>
        <w:t>1</w:t>
      </w:r>
      <w:r w:rsidRPr="00BC7E40">
        <w:rPr>
          <w:rFonts w:asciiTheme="minorEastAsia" w:eastAsiaTheme="minorEastAsia" w:hAnsiTheme="minorEastAsia" w:cs="Arial"/>
          <w:b/>
          <w:bCs/>
          <w:lang w:eastAsia="ko-KR"/>
        </w:rPr>
        <w:t xml:space="preserve">. </w:t>
      </w:r>
      <w:r w:rsidR="00FF31E7">
        <w:rPr>
          <w:rFonts w:asciiTheme="minorEastAsia" w:eastAsiaTheme="minorEastAsia" w:hAnsiTheme="minorEastAsia" w:cs="Arial" w:hint="eastAsia"/>
          <w:b/>
          <w:bCs/>
          <w:lang w:eastAsia="ko-KR"/>
        </w:rPr>
        <w:t>R&amp;R</w:t>
      </w:r>
      <w:r w:rsidRPr="00BC7E40">
        <w:rPr>
          <w:rFonts w:asciiTheme="minorEastAsia" w:eastAsiaTheme="minorEastAsia" w:hAnsiTheme="minorEastAsia" w:cs="Arial"/>
          <w:b/>
          <w:bCs/>
          <w:lang w:eastAsia="ko-KR"/>
        </w:rPr>
        <w:t xml:space="preserve">]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4"/>
        <w:gridCol w:w="8646"/>
      </w:tblGrid>
      <w:tr w:rsidR="00F40C97" w14:paraId="05CAF6E9" w14:textId="77777777" w:rsidTr="00125422">
        <w:tc>
          <w:tcPr>
            <w:tcW w:w="704" w:type="dxa"/>
            <w:shd w:val="clear" w:color="auto" w:fill="FEF6F0"/>
          </w:tcPr>
          <w:p w14:paraId="5ECE61F5" w14:textId="4EEF2D66" w:rsidR="00F40C97" w:rsidRPr="00FA1CB7" w:rsidRDefault="00FF31E7" w:rsidP="00AC25BA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1</w:t>
            </w:r>
          </w:p>
        </w:tc>
        <w:tc>
          <w:tcPr>
            <w:tcW w:w="8646" w:type="dxa"/>
            <w:shd w:val="clear" w:color="auto" w:fill="FEF6F0"/>
          </w:tcPr>
          <w:p w14:paraId="7D2A012E" w14:textId="6C8A7104" w:rsidR="001611C0" w:rsidRDefault="00BA01FD" w:rsidP="00AC25BA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 w:rsidRPr="00BA01FD"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솔루션 구축 관련 질문들에 앞서, 우선 </w:t>
            </w:r>
            <w:r w:rsidR="003A4524">
              <w:rPr>
                <w:rFonts w:asciiTheme="minorEastAsia" w:eastAsiaTheme="minorEastAsia" w:hAnsiTheme="minorEastAsia" w:cs="Arial" w:hint="eastAsia"/>
                <w:lang w:eastAsia="ko-KR"/>
              </w:rPr>
              <w:t>세일즈</w:t>
            </w:r>
            <w:r w:rsidR="00D4502B"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</w:t>
            </w:r>
            <w:r w:rsidR="00DA4FB1"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팀에서는 </w:t>
            </w:r>
            <w:r w:rsidR="00FF31E7">
              <w:rPr>
                <w:rFonts w:asciiTheme="minorEastAsia" w:eastAsiaTheme="minorEastAsia" w:hAnsiTheme="minorEastAsia" w:cs="Arial" w:hint="eastAsia"/>
                <w:lang w:eastAsia="ko-KR"/>
              </w:rPr>
              <w:t>어떤 업무</w:t>
            </w:r>
            <w:r w:rsidR="00DA4FB1"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들을 진행하고 </w:t>
            </w:r>
            <w:proofErr w:type="spellStart"/>
            <w:r w:rsidR="00DA4FB1">
              <w:rPr>
                <w:rFonts w:asciiTheme="minorEastAsia" w:eastAsiaTheme="minorEastAsia" w:hAnsiTheme="minorEastAsia" w:cs="Arial" w:hint="eastAsia"/>
                <w:lang w:eastAsia="ko-KR"/>
              </w:rPr>
              <w:t>계신지</w:t>
            </w:r>
            <w:proofErr w:type="spellEnd"/>
            <w:r w:rsidR="001611C0">
              <w:rPr>
                <w:rFonts w:asciiTheme="minorEastAsia" w:eastAsiaTheme="minorEastAsia" w:hAnsiTheme="minorEastAsia" w:cs="Arial" w:hint="eastAsia"/>
                <w:lang w:eastAsia="ko-KR"/>
              </w:rPr>
              <w:t>?</w:t>
            </w:r>
          </w:p>
          <w:p w14:paraId="2E90D869" w14:textId="2949A9F9" w:rsidR="00F40C97" w:rsidRDefault="008F1D48" w:rsidP="00AC25BA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업무 담당 범위와 부서 성과 측정 기준</w:t>
            </w:r>
            <w:r w:rsidR="00FF31E7">
              <w:rPr>
                <w:rFonts w:asciiTheme="minorEastAsia" w:eastAsiaTheme="minorEastAsia" w:hAnsiTheme="minorEastAsia" w:cs="Arial" w:hint="eastAsia"/>
                <w:lang w:eastAsia="ko-KR"/>
              </w:rPr>
              <w:t>(KPI)</w:t>
            </w:r>
            <w:r w:rsidR="001611C0">
              <w:rPr>
                <w:rFonts w:asciiTheme="minorEastAsia" w:eastAsiaTheme="minorEastAsia" w:hAnsiTheme="minorEastAsia" w:cs="Arial" w:hint="eastAsia"/>
                <w:lang w:eastAsia="ko-KR"/>
              </w:rPr>
              <w:t>은?</w:t>
            </w:r>
          </w:p>
        </w:tc>
      </w:tr>
      <w:tr w:rsidR="00F40C97" w14:paraId="71B7FFC7" w14:textId="77777777" w:rsidTr="00AC25BA">
        <w:tc>
          <w:tcPr>
            <w:tcW w:w="9350" w:type="dxa"/>
            <w:gridSpan w:val="2"/>
          </w:tcPr>
          <w:p w14:paraId="74F4E311" w14:textId="2805C861" w:rsidR="007B72B7" w:rsidRPr="007B72B7" w:rsidRDefault="007B72B7" w:rsidP="00405E78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</w:p>
        </w:tc>
      </w:tr>
    </w:tbl>
    <w:p w14:paraId="40AC43C9" w14:textId="77777777" w:rsidR="00FF31E7" w:rsidRDefault="00FF31E7" w:rsidP="00F40C97">
      <w:pPr>
        <w:pStyle w:val="a3"/>
        <w:spacing w:line="360" w:lineRule="auto"/>
        <w:rPr>
          <w:rFonts w:asciiTheme="minorEastAsia" w:eastAsiaTheme="minorEastAsia" w:hAnsiTheme="minorEastAsia" w:cs="Arial"/>
          <w:b/>
          <w:sz w:val="24"/>
          <w:szCs w:val="24"/>
          <w:lang w:eastAsia="ko-KR"/>
        </w:rPr>
      </w:pPr>
    </w:p>
    <w:p w14:paraId="2E264CA6" w14:textId="77777777" w:rsidR="003A4524" w:rsidRDefault="003A4524" w:rsidP="00F40C97">
      <w:pPr>
        <w:pStyle w:val="a3"/>
        <w:spacing w:line="360" w:lineRule="auto"/>
        <w:rPr>
          <w:rFonts w:asciiTheme="minorEastAsia" w:eastAsiaTheme="minorEastAsia" w:hAnsiTheme="minorEastAsia" w:cs="Arial"/>
          <w:b/>
          <w:sz w:val="24"/>
          <w:szCs w:val="24"/>
          <w:lang w:eastAsia="ko-KR"/>
        </w:rPr>
      </w:pPr>
    </w:p>
    <w:p w14:paraId="42982B86" w14:textId="77777777" w:rsidR="00BA01FD" w:rsidRDefault="00BA01FD" w:rsidP="00BC7E40">
      <w:pPr>
        <w:pStyle w:val="a3"/>
        <w:spacing w:line="360" w:lineRule="auto"/>
        <w:rPr>
          <w:rFonts w:asciiTheme="minorEastAsia" w:eastAsiaTheme="minorEastAsia" w:hAnsiTheme="minorEastAsia" w:cs="Arial"/>
          <w:b/>
          <w:bCs/>
          <w:lang w:eastAsia="ko-KR"/>
        </w:rPr>
      </w:pPr>
    </w:p>
    <w:p w14:paraId="264AEF21" w14:textId="2829B809" w:rsidR="00BC7E40" w:rsidRPr="00BC7E40" w:rsidRDefault="00BC7E40" w:rsidP="00BC7E40">
      <w:pPr>
        <w:pStyle w:val="a3"/>
        <w:spacing w:line="360" w:lineRule="auto"/>
        <w:rPr>
          <w:rFonts w:asciiTheme="minorEastAsia" w:eastAsiaTheme="minorEastAsia" w:hAnsiTheme="minorEastAsia" w:cs="Arial"/>
          <w:b/>
          <w:bCs/>
          <w:lang w:eastAsia="ko-KR"/>
        </w:rPr>
      </w:pPr>
      <w:r w:rsidRPr="00BC7E40">
        <w:rPr>
          <w:rFonts w:asciiTheme="minorEastAsia" w:eastAsiaTheme="minorEastAsia" w:hAnsiTheme="minorEastAsia" w:cs="Arial" w:hint="eastAsia"/>
          <w:b/>
          <w:bCs/>
          <w:lang w:eastAsia="ko-KR"/>
        </w:rPr>
        <w:t>[</w:t>
      </w:r>
      <w:r w:rsidR="00FF31E7">
        <w:rPr>
          <w:rFonts w:asciiTheme="minorEastAsia" w:eastAsiaTheme="minorEastAsia" w:hAnsiTheme="minorEastAsia" w:cs="Arial" w:hint="eastAsia"/>
          <w:b/>
          <w:bCs/>
          <w:lang w:eastAsia="ko-KR"/>
        </w:rPr>
        <w:t>2</w:t>
      </w:r>
      <w:r w:rsidRPr="00BC7E40">
        <w:rPr>
          <w:rFonts w:asciiTheme="minorEastAsia" w:eastAsiaTheme="minorEastAsia" w:hAnsiTheme="minorEastAsia" w:cs="Arial"/>
          <w:b/>
          <w:bCs/>
          <w:lang w:eastAsia="ko-KR"/>
        </w:rPr>
        <w:t xml:space="preserve">. </w:t>
      </w:r>
      <w:r w:rsidR="003A4524">
        <w:rPr>
          <w:rFonts w:asciiTheme="minorEastAsia" w:eastAsiaTheme="minorEastAsia" w:hAnsiTheme="minorEastAsia" w:cs="Arial" w:hint="eastAsia"/>
          <w:b/>
          <w:bCs/>
          <w:lang w:eastAsia="ko-KR"/>
        </w:rPr>
        <w:t>채널</w:t>
      </w:r>
      <w:r w:rsidRPr="00BC7E40">
        <w:rPr>
          <w:rFonts w:asciiTheme="minorEastAsia" w:eastAsiaTheme="minorEastAsia" w:hAnsiTheme="minorEastAsia" w:cs="Arial"/>
          <w:b/>
          <w:bCs/>
          <w:lang w:eastAsia="ko-KR"/>
        </w:rPr>
        <w:t xml:space="preserve">]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4"/>
        <w:gridCol w:w="8646"/>
      </w:tblGrid>
      <w:tr w:rsidR="00BC7E40" w14:paraId="4AD9CFDD" w14:textId="77777777" w:rsidTr="00125422">
        <w:tc>
          <w:tcPr>
            <w:tcW w:w="704" w:type="dxa"/>
            <w:shd w:val="clear" w:color="auto" w:fill="FEF6F0"/>
          </w:tcPr>
          <w:p w14:paraId="23C48B46" w14:textId="0AB65F22" w:rsidR="00BC7E40" w:rsidRPr="00FA1CB7" w:rsidRDefault="00BC7E40" w:rsidP="003A4524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 w:rsidRPr="00FA1CB7"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1</w:t>
            </w:r>
          </w:p>
        </w:tc>
        <w:tc>
          <w:tcPr>
            <w:tcW w:w="8646" w:type="dxa"/>
            <w:shd w:val="clear" w:color="auto" w:fill="FEF6F0"/>
          </w:tcPr>
          <w:p w14:paraId="00DD87D9" w14:textId="24F26ADE" w:rsidR="003A4524" w:rsidRPr="003A4524" w:rsidRDefault="003A4524" w:rsidP="003A4524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운영 및 담당하고 있는 채널(플랫폼)이 어떤 게 있</w:t>
            </w:r>
            <w:r w:rsidR="00B732FD">
              <w:rPr>
                <w:rFonts w:asciiTheme="minorEastAsia" w:eastAsiaTheme="minorEastAsia" w:hAnsiTheme="minorEastAsia" w:cs="Arial" w:hint="eastAsia"/>
                <w:lang w:eastAsia="ko-KR"/>
              </w:rPr>
              <w:t>는지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>? 대략적인 트래픽 량은?</w:t>
            </w:r>
          </w:p>
          <w:p w14:paraId="461FBE71" w14:textId="71587756" w:rsidR="00FF31E7" w:rsidRDefault="003A4524" w:rsidP="00AC25BA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(예. </w:t>
            </w:r>
            <w:r w:rsidR="00125422">
              <w:rPr>
                <w:rFonts w:asciiTheme="minorEastAsia" w:eastAsiaTheme="minorEastAsia" w:hAnsiTheme="minorEastAsia" w:cs="Arial" w:hint="eastAsia"/>
                <w:lang w:eastAsia="ko-KR"/>
              </w:rPr>
              <w:t>온라인 플랫폼, DMS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>)</w:t>
            </w:r>
          </w:p>
        </w:tc>
      </w:tr>
      <w:tr w:rsidR="00BC7E40" w14:paraId="630EE2A2" w14:textId="77777777" w:rsidTr="00AC25BA">
        <w:tc>
          <w:tcPr>
            <w:tcW w:w="9350" w:type="dxa"/>
            <w:gridSpan w:val="2"/>
          </w:tcPr>
          <w:p w14:paraId="56DC78B0" w14:textId="7BC15471" w:rsidR="003C1266" w:rsidRPr="00E034E2" w:rsidRDefault="003C1266" w:rsidP="00405E78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</w:p>
        </w:tc>
      </w:tr>
    </w:tbl>
    <w:p w14:paraId="2B032428" w14:textId="1DA84DEF" w:rsidR="0008306D" w:rsidRPr="0008306D" w:rsidRDefault="0008306D" w:rsidP="00BC7E40">
      <w:pPr>
        <w:pStyle w:val="a3"/>
        <w:spacing w:line="360" w:lineRule="auto"/>
        <w:rPr>
          <w:rFonts w:asciiTheme="minorEastAsia" w:eastAsiaTheme="minorEastAsia" w:hAnsiTheme="minorEastAsia" w:cs="Arial"/>
          <w:b/>
          <w:bCs/>
          <w:lang w:eastAsia="ko-KR"/>
        </w:rPr>
      </w:pPr>
      <w:r w:rsidRPr="00BC7E40">
        <w:rPr>
          <w:rFonts w:asciiTheme="minorEastAsia" w:eastAsiaTheme="minorEastAsia" w:hAnsiTheme="minorEastAsia" w:cs="Arial"/>
          <w:b/>
          <w:bCs/>
          <w:lang w:eastAsia="ko-KR"/>
        </w:rPr>
        <w:t xml:space="preserve">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680"/>
        <w:gridCol w:w="8670"/>
      </w:tblGrid>
      <w:tr w:rsidR="00BC7E40" w:rsidRPr="00FF31E7" w14:paraId="482AC76E" w14:textId="77777777" w:rsidTr="003A4524">
        <w:tc>
          <w:tcPr>
            <w:tcW w:w="680" w:type="dxa"/>
            <w:shd w:val="clear" w:color="auto" w:fill="FEF6F0"/>
          </w:tcPr>
          <w:p w14:paraId="32451C2F" w14:textId="454D370B" w:rsidR="003A4524" w:rsidRPr="00FA1CB7" w:rsidRDefault="00BC7E40" w:rsidP="003A4524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  <w:t>2</w:t>
            </w:r>
            <w:r w:rsidR="003A4524"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-1</w:t>
            </w:r>
          </w:p>
        </w:tc>
        <w:tc>
          <w:tcPr>
            <w:tcW w:w="8670" w:type="dxa"/>
            <w:shd w:val="clear" w:color="auto" w:fill="FEF6F0"/>
          </w:tcPr>
          <w:p w14:paraId="2DAAA50B" w14:textId="31EF76F4" w:rsidR="000E5038" w:rsidRDefault="003A4524" w:rsidP="00AC25BA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운영하고 있는 커뮤니케이션(CRM) 채널과 대략적인 성과는 어떻게 되는지?</w:t>
            </w:r>
          </w:p>
          <w:p w14:paraId="2057176F" w14:textId="76B21153" w:rsidR="003A4524" w:rsidRDefault="003A4524" w:rsidP="00AC25BA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(예. 이메일- 월 평균 000건, LMS- 월 평균 000건, 카카오톡- 월 평균 000건)</w:t>
            </w:r>
          </w:p>
        </w:tc>
      </w:tr>
      <w:tr w:rsidR="00BC7E40" w14:paraId="422F327F" w14:textId="77777777" w:rsidTr="00AC25BA">
        <w:tc>
          <w:tcPr>
            <w:tcW w:w="9350" w:type="dxa"/>
            <w:gridSpan w:val="2"/>
          </w:tcPr>
          <w:p w14:paraId="522074D7" w14:textId="4A405A3A" w:rsidR="00F32933" w:rsidRPr="00F32933" w:rsidRDefault="00F32933" w:rsidP="00AC25BA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</w:t>
            </w:r>
          </w:p>
        </w:tc>
      </w:tr>
    </w:tbl>
    <w:p w14:paraId="62939E52" w14:textId="77777777" w:rsidR="003A4524" w:rsidRPr="0008306D" w:rsidRDefault="003A4524" w:rsidP="003A4524">
      <w:pPr>
        <w:pStyle w:val="a3"/>
        <w:spacing w:line="360" w:lineRule="auto"/>
        <w:rPr>
          <w:rFonts w:asciiTheme="minorEastAsia" w:eastAsiaTheme="minorEastAsia" w:hAnsiTheme="minorEastAsia" w:cs="Arial"/>
          <w:b/>
          <w:bCs/>
          <w:lang w:eastAsia="ko-KR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4"/>
        <w:gridCol w:w="8646"/>
      </w:tblGrid>
      <w:tr w:rsidR="003A4524" w:rsidRPr="00FF31E7" w14:paraId="4FB9E9CD" w14:textId="77777777" w:rsidTr="00DC10EA">
        <w:tc>
          <w:tcPr>
            <w:tcW w:w="704" w:type="dxa"/>
            <w:shd w:val="clear" w:color="auto" w:fill="FEF6F0"/>
          </w:tcPr>
          <w:p w14:paraId="76278791" w14:textId="7B0E1609" w:rsidR="003A4524" w:rsidRPr="00FA1CB7" w:rsidRDefault="003A4524" w:rsidP="003A4524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  <w:t>2</w:t>
            </w: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-2</w:t>
            </w:r>
          </w:p>
        </w:tc>
        <w:tc>
          <w:tcPr>
            <w:tcW w:w="8646" w:type="dxa"/>
            <w:shd w:val="clear" w:color="auto" w:fill="FEF6F0"/>
          </w:tcPr>
          <w:p w14:paraId="385D9662" w14:textId="0B6B6432" w:rsidR="003A4524" w:rsidRDefault="003A4524" w:rsidP="00E71BB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커뮤니케이션(CRM) 채널별 주요 커뮤니케이션 목적과 주기는</w:t>
            </w:r>
            <w:r w:rsidR="0087125A"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어떻게 되는지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>?</w:t>
            </w:r>
          </w:p>
          <w:p w14:paraId="47FCFE70" w14:textId="33A59ED1" w:rsidR="003A4524" w:rsidRDefault="003A4524" w:rsidP="00E71BB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(예. 공지, 개인화 안내, 프로모션 홍보 등)</w:t>
            </w:r>
          </w:p>
        </w:tc>
      </w:tr>
      <w:tr w:rsidR="003A4524" w14:paraId="21DDD203" w14:textId="77777777" w:rsidTr="00E71BB0">
        <w:tc>
          <w:tcPr>
            <w:tcW w:w="9350" w:type="dxa"/>
            <w:gridSpan w:val="2"/>
          </w:tcPr>
          <w:p w14:paraId="2A4B3285" w14:textId="77777777" w:rsidR="003A4524" w:rsidRPr="00F32933" w:rsidRDefault="003A4524" w:rsidP="00E71BB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</w:t>
            </w:r>
          </w:p>
        </w:tc>
      </w:tr>
    </w:tbl>
    <w:p w14:paraId="49573B8F" w14:textId="77777777" w:rsidR="00BC7E40" w:rsidRDefault="00BC7E40" w:rsidP="00BC7E40">
      <w:pPr>
        <w:pStyle w:val="a3"/>
        <w:spacing w:line="360" w:lineRule="auto"/>
        <w:rPr>
          <w:rFonts w:asciiTheme="minorEastAsia" w:eastAsiaTheme="minorEastAsia" w:hAnsiTheme="minorEastAsia" w:cs="Arial"/>
          <w:lang w:eastAsia="ko-KR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4"/>
        <w:gridCol w:w="8646"/>
      </w:tblGrid>
      <w:tr w:rsidR="00BC7E40" w14:paraId="27FCF818" w14:textId="77777777" w:rsidTr="00DC10EA">
        <w:tc>
          <w:tcPr>
            <w:tcW w:w="704" w:type="dxa"/>
            <w:shd w:val="clear" w:color="auto" w:fill="FEF6F0"/>
          </w:tcPr>
          <w:p w14:paraId="3294C2B4" w14:textId="29C02963" w:rsidR="00BC7E40" w:rsidRPr="00FA1CB7" w:rsidRDefault="000E5038" w:rsidP="00AC25BA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2</w:t>
            </w:r>
            <w:r w:rsidR="003A4524"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-3</w:t>
            </w:r>
          </w:p>
        </w:tc>
        <w:tc>
          <w:tcPr>
            <w:tcW w:w="8646" w:type="dxa"/>
            <w:shd w:val="clear" w:color="auto" w:fill="FEF6F0"/>
          </w:tcPr>
          <w:p w14:paraId="0FFE407F" w14:textId="4AB34F99" w:rsidR="00BC7E40" w:rsidRPr="0061317F" w:rsidRDefault="003A4524" w:rsidP="000E5038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전체 캠페인 관점에서 커뮤니케이션 채널별 활용 비중은 어떻게 되는지?</w:t>
            </w:r>
          </w:p>
        </w:tc>
      </w:tr>
      <w:tr w:rsidR="00BC7E40" w14:paraId="51B25A88" w14:textId="77777777" w:rsidTr="00AC25BA">
        <w:tc>
          <w:tcPr>
            <w:tcW w:w="9350" w:type="dxa"/>
            <w:gridSpan w:val="2"/>
          </w:tcPr>
          <w:p w14:paraId="66151422" w14:textId="21D2418F" w:rsidR="007C19FF" w:rsidRPr="000D423B" w:rsidRDefault="007C19FF" w:rsidP="00AC25BA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i/>
                <w:iCs/>
                <w:lang w:eastAsia="ko-KR"/>
              </w:rPr>
            </w:pPr>
          </w:p>
        </w:tc>
      </w:tr>
    </w:tbl>
    <w:p w14:paraId="5AC11544" w14:textId="77777777" w:rsidR="003A4524" w:rsidRDefault="003A4524" w:rsidP="003A4524">
      <w:pPr>
        <w:pStyle w:val="a3"/>
        <w:spacing w:line="360" w:lineRule="auto"/>
        <w:rPr>
          <w:rFonts w:asciiTheme="minorEastAsia" w:eastAsiaTheme="minorEastAsia" w:hAnsiTheme="minorEastAsia" w:cs="Arial"/>
          <w:b/>
          <w:bCs/>
          <w:lang w:eastAsia="ko-KR"/>
        </w:rPr>
      </w:pPr>
    </w:p>
    <w:p w14:paraId="3C59A89F" w14:textId="1CFA70C2" w:rsidR="003A4524" w:rsidRPr="00BC7E40" w:rsidRDefault="003A4524" w:rsidP="003A4524">
      <w:pPr>
        <w:pStyle w:val="a3"/>
        <w:spacing w:line="360" w:lineRule="auto"/>
        <w:rPr>
          <w:rFonts w:asciiTheme="minorEastAsia" w:eastAsiaTheme="minorEastAsia" w:hAnsiTheme="minorEastAsia" w:cs="Arial"/>
          <w:b/>
          <w:bCs/>
          <w:lang w:eastAsia="ko-KR"/>
        </w:rPr>
      </w:pPr>
      <w:r w:rsidRPr="00BC7E40">
        <w:rPr>
          <w:rFonts w:asciiTheme="minorEastAsia" w:eastAsiaTheme="minorEastAsia" w:hAnsiTheme="minorEastAsia" w:cs="Arial" w:hint="eastAsia"/>
          <w:b/>
          <w:bCs/>
          <w:lang w:eastAsia="ko-KR"/>
        </w:rPr>
        <w:t>[</w:t>
      </w:r>
      <w:r>
        <w:rPr>
          <w:rFonts w:asciiTheme="minorEastAsia" w:eastAsiaTheme="minorEastAsia" w:hAnsiTheme="minorEastAsia" w:cs="Arial" w:hint="eastAsia"/>
          <w:b/>
          <w:bCs/>
          <w:lang w:eastAsia="ko-KR"/>
        </w:rPr>
        <w:t>3</w:t>
      </w:r>
      <w:r w:rsidRPr="00BC7E40">
        <w:rPr>
          <w:rFonts w:asciiTheme="minorEastAsia" w:eastAsiaTheme="minorEastAsia" w:hAnsiTheme="minorEastAsia" w:cs="Arial"/>
          <w:b/>
          <w:bCs/>
          <w:lang w:eastAsia="ko-KR"/>
        </w:rPr>
        <w:t xml:space="preserve">. </w:t>
      </w:r>
      <w:r>
        <w:rPr>
          <w:rFonts w:asciiTheme="minorEastAsia" w:eastAsiaTheme="minorEastAsia" w:hAnsiTheme="minorEastAsia" w:cs="Arial" w:hint="eastAsia"/>
          <w:b/>
          <w:bCs/>
          <w:lang w:eastAsia="ko-KR"/>
        </w:rPr>
        <w:t>캠페인</w:t>
      </w:r>
      <w:r w:rsidRPr="00BC7E40">
        <w:rPr>
          <w:rFonts w:asciiTheme="minorEastAsia" w:eastAsiaTheme="minorEastAsia" w:hAnsiTheme="minorEastAsia" w:cs="Arial"/>
          <w:b/>
          <w:bCs/>
          <w:lang w:eastAsia="ko-KR"/>
        </w:rPr>
        <w:t xml:space="preserve">]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4"/>
        <w:gridCol w:w="8646"/>
      </w:tblGrid>
      <w:tr w:rsidR="003A4524" w14:paraId="35ED78CA" w14:textId="77777777" w:rsidTr="00DC10EA">
        <w:tc>
          <w:tcPr>
            <w:tcW w:w="704" w:type="dxa"/>
            <w:shd w:val="clear" w:color="auto" w:fill="FEF6F0"/>
          </w:tcPr>
          <w:p w14:paraId="56A6AA36" w14:textId="2D2DA5CA" w:rsidR="003A4524" w:rsidRPr="00FA1CB7" w:rsidRDefault="003A4524" w:rsidP="00E71BB0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 w:rsidRPr="00FA1CB7"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1</w:t>
            </w: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-1</w:t>
            </w:r>
          </w:p>
        </w:tc>
        <w:tc>
          <w:tcPr>
            <w:tcW w:w="8646" w:type="dxa"/>
            <w:shd w:val="clear" w:color="auto" w:fill="FEF6F0"/>
          </w:tcPr>
          <w:p w14:paraId="2F87A650" w14:textId="5C017C11" w:rsidR="003A4524" w:rsidRDefault="003A4524" w:rsidP="00E71BB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운영하고 있는 정기 및 </w:t>
            </w:r>
            <w:proofErr w:type="spellStart"/>
            <w:r>
              <w:rPr>
                <w:rFonts w:asciiTheme="minorEastAsia" w:eastAsiaTheme="minorEastAsia" w:hAnsiTheme="minorEastAsia" w:cs="Arial" w:hint="eastAsia"/>
                <w:lang w:eastAsia="ko-KR"/>
              </w:rPr>
              <w:t>비정기</w:t>
            </w:r>
            <w:proofErr w:type="spellEnd"/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캠페인의 종류 및 내용이 어떻게 되는지?</w:t>
            </w:r>
          </w:p>
          <w:p w14:paraId="78E2F567" w14:textId="6C2F62D1" w:rsidR="003A4524" w:rsidRDefault="003A4524" w:rsidP="00E71BB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(예. 뉴스레터, 프로모션, 박람회 행사, 증정 안내, 신차 출시, 브랜딩 정기)</w:t>
            </w:r>
          </w:p>
        </w:tc>
      </w:tr>
      <w:tr w:rsidR="003A4524" w14:paraId="0F0372CD" w14:textId="77777777" w:rsidTr="00E71BB0">
        <w:tc>
          <w:tcPr>
            <w:tcW w:w="9350" w:type="dxa"/>
            <w:gridSpan w:val="2"/>
          </w:tcPr>
          <w:p w14:paraId="723FA756" w14:textId="77777777" w:rsidR="003A4524" w:rsidRPr="00E034E2" w:rsidRDefault="003A4524" w:rsidP="00E71BB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</w:p>
        </w:tc>
      </w:tr>
    </w:tbl>
    <w:p w14:paraId="008DA905" w14:textId="77777777" w:rsidR="003A4524" w:rsidRPr="0008306D" w:rsidRDefault="003A4524" w:rsidP="003A4524">
      <w:pPr>
        <w:pStyle w:val="a3"/>
        <w:spacing w:line="360" w:lineRule="auto"/>
        <w:rPr>
          <w:rFonts w:asciiTheme="minorEastAsia" w:eastAsiaTheme="minorEastAsia" w:hAnsiTheme="minorEastAsia" w:cs="Arial"/>
          <w:b/>
          <w:bCs/>
          <w:lang w:eastAsia="ko-KR"/>
        </w:rPr>
      </w:pPr>
      <w:r w:rsidRPr="00BC7E40">
        <w:rPr>
          <w:rFonts w:asciiTheme="minorEastAsia" w:eastAsiaTheme="minorEastAsia" w:hAnsiTheme="minorEastAsia" w:cs="Arial"/>
          <w:b/>
          <w:bCs/>
          <w:lang w:eastAsia="ko-KR"/>
        </w:rPr>
        <w:t xml:space="preserve">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4"/>
        <w:gridCol w:w="8646"/>
      </w:tblGrid>
      <w:tr w:rsidR="004408F1" w14:paraId="18A9F6DC" w14:textId="77777777" w:rsidTr="00DC10EA">
        <w:tc>
          <w:tcPr>
            <w:tcW w:w="704" w:type="dxa"/>
            <w:shd w:val="clear" w:color="auto" w:fill="FEF6F0"/>
          </w:tcPr>
          <w:p w14:paraId="6A69446B" w14:textId="2441341A" w:rsidR="004408F1" w:rsidRPr="00FA1CB7" w:rsidRDefault="004408F1" w:rsidP="00E71BB0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 w:rsidRPr="00FA1CB7"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1</w:t>
            </w: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-2</w:t>
            </w:r>
          </w:p>
        </w:tc>
        <w:tc>
          <w:tcPr>
            <w:tcW w:w="8646" w:type="dxa"/>
            <w:shd w:val="clear" w:color="auto" w:fill="FEF6F0"/>
          </w:tcPr>
          <w:p w14:paraId="3F09C09C" w14:textId="13AD4E2B" w:rsidR="004408F1" w:rsidRDefault="004408F1" w:rsidP="00E71BB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각 캠페인</w:t>
            </w:r>
            <w:r w:rsidR="00B732FD">
              <w:rPr>
                <w:rFonts w:asciiTheme="minorEastAsia" w:eastAsiaTheme="minorEastAsia" w:hAnsiTheme="minorEastAsia" w:cs="Arial" w:hint="eastAsia"/>
                <w:lang w:eastAsia="ko-KR"/>
              </w:rPr>
              <w:t>에서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달성하고자 하는 목표는 무엇인지?</w:t>
            </w:r>
          </w:p>
          <w:p w14:paraId="403A53B4" w14:textId="6963320C" w:rsidR="004408F1" w:rsidRDefault="004408F1" w:rsidP="00E71BB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(예. 신차 출시 홍보, 박람회 행사 </w:t>
            </w:r>
            <w:proofErr w:type="spellStart"/>
            <w:r>
              <w:rPr>
                <w:rFonts w:asciiTheme="minorEastAsia" w:eastAsiaTheme="minorEastAsia" w:hAnsiTheme="minorEastAsia" w:cs="Arial" w:hint="eastAsia"/>
                <w:lang w:eastAsia="ko-KR"/>
              </w:rPr>
              <w:t>모객</w:t>
            </w:r>
            <w:proofErr w:type="spellEnd"/>
            <w:r>
              <w:rPr>
                <w:rFonts w:asciiTheme="minorEastAsia" w:eastAsiaTheme="minorEastAsia" w:hAnsiTheme="minorEastAsia" w:cs="Arial" w:hint="eastAsia"/>
                <w:lang w:eastAsia="ko-KR"/>
              </w:rPr>
              <w:t>, 브랜드 이미지 제고)</w:t>
            </w:r>
          </w:p>
        </w:tc>
      </w:tr>
      <w:tr w:rsidR="004408F1" w14:paraId="27ABF71F" w14:textId="77777777" w:rsidTr="00E71BB0">
        <w:tc>
          <w:tcPr>
            <w:tcW w:w="9350" w:type="dxa"/>
            <w:gridSpan w:val="2"/>
          </w:tcPr>
          <w:p w14:paraId="4B7020ED" w14:textId="77777777" w:rsidR="004408F1" w:rsidRPr="00E034E2" w:rsidRDefault="004408F1" w:rsidP="00E71BB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</w:p>
        </w:tc>
      </w:tr>
    </w:tbl>
    <w:p w14:paraId="3E51E9AD" w14:textId="6B5010A6" w:rsidR="006B18DA" w:rsidRPr="0008306D" w:rsidRDefault="004408F1" w:rsidP="006B18DA">
      <w:pPr>
        <w:pStyle w:val="a3"/>
        <w:spacing w:line="360" w:lineRule="auto"/>
        <w:rPr>
          <w:rFonts w:asciiTheme="minorEastAsia" w:eastAsiaTheme="minorEastAsia" w:hAnsiTheme="minorEastAsia" w:cs="Arial"/>
          <w:b/>
          <w:bCs/>
          <w:lang w:eastAsia="ko-KR"/>
        </w:rPr>
      </w:pPr>
      <w:r w:rsidRPr="00BC7E40">
        <w:rPr>
          <w:rFonts w:asciiTheme="minorEastAsia" w:eastAsiaTheme="minorEastAsia" w:hAnsiTheme="minorEastAsia" w:cs="Arial"/>
          <w:b/>
          <w:bCs/>
          <w:lang w:eastAsia="ko-KR"/>
        </w:rPr>
        <w:t xml:space="preserve">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4"/>
        <w:gridCol w:w="8646"/>
      </w:tblGrid>
      <w:tr w:rsidR="006B18DA" w14:paraId="6BD1630D" w14:textId="77777777" w:rsidTr="00DC10EA">
        <w:tc>
          <w:tcPr>
            <w:tcW w:w="704" w:type="dxa"/>
            <w:shd w:val="clear" w:color="auto" w:fill="FEF6F0"/>
          </w:tcPr>
          <w:p w14:paraId="677E64A4" w14:textId="03942C0C" w:rsidR="006B18DA" w:rsidRPr="00FA1CB7" w:rsidRDefault="006B18DA" w:rsidP="00E71BB0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 xml:space="preserve"> 2</w:t>
            </w:r>
            <w:r w:rsidR="00450846"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-1</w:t>
            </w:r>
          </w:p>
        </w:tc>
        <w:tc>
          <w:tcPr>
            <w:tcW w:w="8646" w:type="dxa"/>
            <w:shd w:val="clear" w:color="auto" w:fill="FEF6F0"/>
          </w:tcPr>
          <w:p w14:paraId="76E7DCC3" w14:textId="13BECFEB" w:rsidR="006B18DA" w:rsidRDefault="006B18DA" w:rsidP="006B18DA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주요 캠페인의 운영 방식은 어떻게 되는지?</w:t>
            </w:r>
          </w:p>
          <w:p w14:paraId="380D2857" w14:textId="7A9C75EC" w:rsidR="006B18DA" w:rsidRDefault="006B18DA" w:rsidP="006B18DA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(예. 대행사/직접 운영 여부, 타겟팅/성과 데이터 어떻게 관리하는지)</w:t>
            </w:r>
          </w:p>
        </w:tc>
      </w:tr>
      <w:tr w:rsidR="006B18DA" w14:paraId="3ED4BFC7" w14:textId="77777777" w:rsidTr="00E71BB0">
        <w:tc>
          <w:tcPr>
            <w:tcW w:w="9350" w:type="dxa"/>
            <w:gridSpan w:val="2"/>
          </w:tcPr>
          <w:p w14:paraId="5AD1D492" w14:textId="77777777" w:rsidR="006B18DA" w:rsidRPr="00E034E2" w:rsidRDefault="006B18DA" w:rsidP="00E71BB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</w:p>
        </w:tc>
      </w:tr>
    </w:tbl>
    <w:p w14:paraId="301ABCD3" w14:textId="77777777" w:rsidR="00450846" w:rsidRPr="0008306D" w:rsidRDefault="00450846" w:rsidP="00450846">
      <w:pPr>
        <w:pStyle w:val="a3"/>
        <w:spacing w:line="360" w:lineRule="auto"/>
        <w:rPr>
          <w:rFonts w:asciiTheme="minorEastAsia" w:eastAsiaTheme="minorEastAsia" w:hAnsiTheme="minorEastAsia" w:cs="Arial"/>
          <w:b/>
          <w:bCs/>
          <w:lang w:eastAsia="ko-KR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4"/>
        <w:gridCol w:w="8646"/>
      </w:tblGrid>
      <w:tr w:rsidR="00450846" w14:paraId="18E9061A" w14:textId="77777777" w:rsidTr="00790766">
        <w:tc>
          <w:tcPr>
            <w:tcW w:w="704" w:type="dxa"/>
            <w:shd w:val="clear" w:color="auto" w:fill="FEF6F0"/>
          </w:tcPr>
          <w:p w14:paraId="0CCAC013" w14:textId="1F0F078E" w:rsidR="00450846" w:rsidRPr="00FA1CB7" w:rsidRDefault="00450846" w:rsidP="00790766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 xml:space="preserve"> 2</w:t>
            </w: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-2</w:t>
            </w:r>
          </w:p>
        </w:tc>
        <w:tc>
          <w:tcPr>
            <w:tcW w:w="8646" w:type="dxa"/>
            <w:shd w:val="clear" w:color="auto" w:fill="FEF6F0"/>
          </w:tcPr>
          <w:p w14:paraId="39E17241" w14:textId="1B73420A" w:rsidR="00450846" w:rsidRDefault="00450846" w:rsidP="00790766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 w:rsidRPr="00450846">
              <w:rPr>
                <w:rFonts w:asciiTheme="minorEastAsia" w:eastAsiaTheme="minorEastAsia" w:hAnsiTheme="minorEastAsia" w:cs="Arial"/>
                <w:lang w:eastAsia="ko-KR"/>
              </w:rPr>
              <w:t xml:space="preserve">현재 </w:t>
            </w:r>
            <w:proofErr w:type="spellStart"/>
            <w:r w:rsidRPr="00450846">
              <w:rPr>
                <w:rFonts w:asciiTheme="minorEastAsia" w:eastAsiaTheme="minorEastAsia" w:hAnsiTheme="minorEastAsia" w:cs="Arial"/>
                <w:lang w:eastAsia="ko-KR"/>
              </w:rPr>
              <w:t>알림톡</w:t>
            </w:r>
            <w:proofErr w:type="spellEnd"/>
            <w:r w:rsidRPr="00450846">
              <w:rPr>
                <w:rFonts w:asciiTheme="minorEastAsia" w:eastAsiaTheme="minorEastAsia" w:hAnsiTheme="minorEastAsia" w:cs="Arial"/>
                <w:lang w:eastAsia="ko-KR"/>
              </w:rPr>
              <w:t>(</w:t>
            </w:r>
            <w:proofErr w:type="spellStart"/>
            <w:proofErr w:type="gramStart"/>
            <w:r w:rsidRPr="00450846">
              <w:rPr>
                <w:rFonts w:asciiTheme="minorEastAsia" w:eastAsiaTheme="minorEastAsia" w:hAnsiTheme="minorEastAsia" w:cs="Arial"/>
                <w:lang w:eastAsia="ko-KR"/>
              </w:rPr>
              <w:t>알림톡</w:t>
            </w:r>
            <w:proofErr w:type="spellEnd"/>
            <w:r w:rsidRPr="00450846">
              <w:rPr>
                <w:rFonts w:asciiTheme="minorEastAsia" w:eastAsiaTheme="minorEastAsia" w:hAnsiTheme="minorEastAsia" w:cs="Arial"/>
                <w:lang w:eastAsia="ko-KR"/>
              </w:rPr>
              <w:t>/ SMS</w:t>
            </w:r>
            <w:proofErr w:type="gramEnd"/>
            <w:r w:rsidRPr="00450846">
              <w:rPr>
                <w:rFonts w:asciiTheme="minorEastAsia" w:eastAsiaTheme="minorEastAsia" w:hAnsiTheme="minorEastAsia" w:cs="Arial"/>
                <w:lang w:eastAsia="ko-KR"/>
              </w:rPr>
              <w:t xml:space="preserve">), </w:t>
            </w:r>
            <w:proofErr w:type="spellStart"/>
            <w:r w:rsidRPr="00450846">
              <w:rPr>
                <w:rFonts w:asciiTheme="minorEastAsia" w:eastAsiaTheme="minorEastAsia" w:hAnsiTheme="minorEastAsia" w:cs="Arial"/>
                <w:lang w:eastAsia="ko-KR"/>
              </w:rPr>
              <w:t>친구톡</w:t>
            </w:r>
            <w:proofErr w:type="spellEnd"/>
            <w:r w:rsidRPr="00450846">
              <w:rPr>
                <w:rFonts w:asciiTheme="minorEastAsia" w:eastAsiaTheme="minorEastAsia" w:hAnsiTheme="minorEastAsia" w:cs="Arial"/>
                <w:lang w:eastAsia="ko-KR"/>
              </w:rPr>
              <w:t xml:space="preserve"> 발송을 하고 있다면 관리/운영하는 업체가 따로 있는지?</w:t>
            </w:r>
          </w:p>
        </w:tc>
      </w:tr>
      <w:tr w:rsidR="00450846" w14:paraId="7972FA2B" w14:textId="77777777" w:rsidTr="00790766">
        <w:tc>
          <w:tcPr>
            <w:tcW w:w="9350" w:type="dxa"/>
            <w:gridSpan w:val="2"/>
          </w:tcPr>
          <w:p w14:paraId="3E9BC8CB" w14:textId="77777777" w:rsidR="00450846" w:rsidRPr="00E034E2" w:rsidRDefault="00450846" w:rsidP="00790766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</w:p>
        </w:tc>
      </w:tr>
    </w:tbl>
    <w:p w14:paraId="1998536E" w14:textId="77777777" w:rsidR="00450846" w:rsidRPr="0008306D" w:rsidRDefault="00450846" w:rsidP="00450846">
      <w:pPr>
        <w:pStyle w:val="a3"/>
        <w:spacing w:line="360" w:lineRule="auto"/>
        <w:rPr>
          <w:rFonts w:asciiTheme="minorEastAsia" w:eastAsiaTheme="minorEastAsia" w:hAnsiTheme="minorEastAsia" w:cs="Arial"/>
          <w:b/>
          <w:bCs/>
          <w:lang w:eastAsia="ko-KR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4"/>
        <w:gridCol w:w="8646"/>
      </w:tblGrid>
      <w:tr w:rsidR="00450846" w14:paraId="32E3E495" w14:textId="77777777" w:rsidTr="00790766">
        <w:tc>
          <w:tcPr>
            <w:tcW w:w="704" w:type="dxa"/>
            <w:shd w:val="clear" w:color="auto" w:fill="FEF6F0"/>
          </w:tcPr>
          <w:p w14:paraId="03C57157" w14:textId="356D27D0" w:rsidR="00450846" w:rsidRPr="00FA1CB7" w:rsidRDefault="00450846" w:rsidP="00790766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 xml:space="preserve"> 2</w:t>
            </w: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-3</w:t>
            </w:r>
          </w:p>
        </w:tc>
        <w:tc>
          <w:tcPr>
            <w:tcW w:w="8646" w:type="dxa"/>
            <w:shd w:val="clear" w:color="auto" w:fill="FEF6F0"/>
          </w:tcPr>
          <w:p w14:paraId="4EE4998F" w14:textId="7A97A2EF" w:rsidR="00450846" w:rsidRDefault="00450846" w:rsidP="00790766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 w:rsidRPr="00450846">
              <w:rPr>
                <w:rFonts w:asciiTheme="minorEastAsia" w:eastAsiaTheme="minorEastAsia" w:hAnsiTheme="minorEastAsia" w:cs="Arial"/>
                <w:lang w:eastAsia="ko-KR"/>
              </w:rPr>
              <w:t xml:space="preserve">앱 </w:t>
            </w:r>
            <w:proofErr w:type="spellStart"/>
            <w:r w:rsidRPr="00450846">
              <w:rPr>
                <w:rFonts w:asciiTheme="minorEastAsia" w:eastAsiaTheme="minorEastAsia" w:hAnsiTheme="minorEastAsia" w:cs="Arial"/>
                <w:lang w:eastAsia="ko-KR"/>
              </w:rPr>
              <w:t>푸시를</w:t>
            </w:r>
            <w:proofErr w:type="spellEnd"/>
            <w:r w:rsidRPr="00450846">
              <w:rPr>
                <w:rFonts w:asciiTheme="minorEastAsia" w:eastAsiaTheme="minorEastAsia" w:hAnsiTheme="minorEastAsia" w:cs="Arial"/>
                <w:lang w:eastAsia="ko-KR"/>
              </w:rPr>
              <w:t xml:space="preserve"> 활용하는 캠페인이 예정되어 있는지?</w:t>
            </w:r>
          </w:p>
        </w:tc>
      </w:tr>
      <w:tr w:rsidR="00450846" w14:paraId="7E0F0E1A" w14:textId="77777777" w:rsidTr="00790766">
        <w:tc>
          <w:tcPr>
            <w:tcW w:w="9350" w:type="dxa"/>
            <w:gridSpan w:val="2"/>
          </w:tcPr>
          <w:p w14:paraId="6BC4F59A" w14:textId="77777777" w:rsidR="00450846" w:rsidRPr="00E034E2" w:rsidRDefault="00450846" w:rsidP="00790766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</w:p>
        </w:tc>
      </w:tr>
    </w:tbl>
    <w:p w14:paraId="229CF0B6" w14:textId="77777777" w:rsidR="00450846" w:rsidRDefault="00450846" w:rsidP="00450846">
      <w:pPr>
        <w:pStyle w:val="a3"/>
        <w:spacing w:line="360" w:lineRule="auto"/>
        <w:rPr>
          <w:rFonts w:asciiTheme="minorEastAsia" w:eastAsiaTheme="minorEastAsia" w:hAnsiTheme="minorEastAsia" w:cs="Arial"/>
          <w:lang w:eastAsia="ko-KR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4"/>
        <w:gridCol w:w="8646"/>
      </w:tblGrid>
      <w:tr w:rsidR="006B18DA" w14:paraId="73AF086B" w14:textId="77777777" w:rsidTr="00DC10EA">
        <w:tc>
          <w:tcPr>
            <w:tcW w:w="704" w:type="dxa"/>
            <w:shd w:val="clear" w:color="auto" w:fill="FEF6F0"/>
          </w:tcPr>
          <w:p w14:paraId="20FD8E96" w14:textId="2F525AE7" w:rsidR="006B18DA" w:rsidRPr="00FA1CB7" w:rsidRDefault="006B18DA" w:rsidP="00E71BB0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3-1</w:t>
            </w:r>
          </w:p>
        </w:tc>
        <w:tc>
          <w:tcPr>
            <w:tcW w:w="8646" w:type="dxa"/>
            <w:shd w:val="clear" w:color="auto" w:fill="FEF6F0"/>
          </w:tcPr>
          <w:p w14:paraId="76BB4359" w14:textId="1957D8F1" w:rsidR="006B18DA" w:rsidRDefault="006B18DA" w:rsidP="00E71BB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캠페인 운영 시 타겟팅에 주</w:t>
            </w:r>
            <w:r w:rsidR="00DC10EA">
              <w:rPr>
                <w:rFonts w:asciiTheme="minorEastAsia" w:eastAsiaTheme="minorEastAsia" w:hAnsiTheme="minorEastAsia" w:cs="Arial" w:hint="eastAsia"/>
                <w:lang w:eastAsia="ko-KR"/>
              </w:rPr>
              <w:t>로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사용하는 데이터는 무엇이 있는지?</w:t>
            </w:r>
          </w:p>
          <w:p w14:paraId="3A2D374B" w14:textId="7A7CA3B6" w:rsidR="006B18DA" w:rsidRPr="006B18DA" w:rsidRDefault="006B18DA" w:rsidP="00E71BB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(예. 오프라인 행사에서 생성된 </w:t>
            </w:r>
            <w:r w:rsidR="00D126FB">
              <w:rPr>
                <w:rFonts w:asciiTheme="minorEastAsia" w:eastAsiaTheme="minorEastAsia" w:hAnsiTheme="minorEastAsia" w:cs="Arial" w:hint="eastAsia"/>
                <w:lang w:eastAsia="ko-KR"/>
              </w:rPr>
              <w:t>리드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>, 신차 출시 알림 구독을 한 고객 등)</w:t>
            </w:r>
          </w:p>
        </w:tc>
      </w:tr>
      <w:tr w:rsidR="006B18DA" w14:paraId="4592A254" w14:textId="77777777" w:rsidTr="00E71BB0">
        <w:tc>
          <w:tcPr>
            <w:tcW w:w="9350" w:type="dxa"/>
            <w:gridSpan w:val="2"/>
          </w:tcPr>
          <w:p w14:paraId="1CE2D859" w14:textId="77777777" w:rsidR="006B18DA" w:rsidRPr="00E034E2" w:rsidRDefault="006B18DA" w:rsidP="00E71BB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</w:p>
        </w:tc>
      </w:tr>
    </w:tbl>
    <w:p w14:paraId="5903B8D8" w14:textId="77777777" w:rsidR="006B18DA" w:rsidRDefault="006B18DA" w:rsidP="000E5038">
      <w:pPr>
        <w:pStyle w:val="a3"/>
        <w:spacing w:line="360" w:lineRule="auto"/>
        <w:rPr>
          <w:rFonts w:asciiTheme="minorEastAsia" w:eastAsiaTheme="minorEastAsia" w:hAnsiTheme="minorEastAsia" w:cs="Arial"/>
          <w:lang w:eastAsia="ko-KR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4"/>
        <w:gridCol w:w="8646"/>
      </w:tblGrid>
      <w:tr w:rsidR="006B18DA" w14:paraId="1B2E37AC" w14:textId="77777777" w:rsidTr="00DC10EA">
        <w:tc>
          <w:tcPr>
            <w:tcW w:w="704" w:type="dxa"/>
            <w:shd w:val="clear" w:color="auto" w:fill="FEF6F0"/>
          </w:tcPr>
          <w:p w14:paraId="50365E27" w14:textId="086A03AA" w:rsidR="006B18DA" w:rsidRPr="00FA1CB7" w:rsidRDefault="006B18DA" w:rsidP="00E71BB0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lastRenderedPageBreak/>
              <w:t>3-2</w:t>
            </w:r>
          </w:p>
        </w:tc>
        <w:tc>
          <w:tcPr>
            <w:tcW w:w="8646" w:type="dxa"/>
            <w:shd w:val="clear" w:color="auto" w:fill="FEF6F0"/>
          </w:tcPr>
          <w:p w14:paraId="503C6861" w14:textId="77777777" w:rsidR="006B18DA" w:rsidRDefault="006B18DA" w:rsidP="00E71BB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타겟팅 데이터의 출처는 무엇인지, 어떻게 추출하는지?</w:t>
            </w:r>
          </w:p>
          <w:p w14:paraId="797BBDD3" w14:textId="7B8CCAAD" w:rsidR="00DC10EA" w:rsidRPr="006B18DA" w:rsidRDefault="00DC10EA" w:rsidP="00E71BB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(예. </w:t>
            </w:r>
            <w:r w:rsidR="00EE7B8A"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온라인 플랫폼 </w:t>
            </w:r>
            <w:proofErr w:type="gramStart"/>
            <w:r w:rsidR="00EE7B8A">
              <w:rPr>
                <w:rFonts w:asciiTheme="minorEastAsia" w:eastAsiaTheme="minorEastAsia" w:hAnsiTheme="minorEastAsia" w:cs="Arial" w:hint="eastAsia"/>
                <w:lang w:eastAsia="ko-KR"/>
              </w:rPr>
              <w:t>데이터 /</w:t>
            </w:r>
            <w:proofErr w:type="gramEnd"/>
            <w:r w:rsidR="00EE7B8A"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>서버에서 추출, IT팀에 요청)</w:t>
            </w:r>
          </w:p>
        </w:tc>
      </w:tr>
      <w:tr w:rsidR="006B18DA" w14:paraId="30362E50" w14:textId="77777777" w:rsidTr="00E71BB0">
        <w:tc>
          <w:tcPr>
            <w:tcW w:w="9350" w:type="dxa"/>
            <w:gridSpan w:val="2"/>
          </w:tcPr>
          <w:p w14:paraId="571A8A3D" w14:textId="77777777" w:rsidR="006B18DA" w:rsidRPr="00E034E2" w:rsidRDefault="006B18DA" w:rsidP="00E71BB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</w:p>
        </w:tc>
      </w:tr>
    </w:tbl>
    <w:p w14:paraId="34A2DB85" w14:textId="77777777" w:rsidR="00EE7B8A" w:rsidRDefault="00EE7B8A" w:rsidP="00EE7B8A">
      <w:pPr>
        <w:pStyle w:val="a3"/>
        <w:spacing w:line="360" w:lineRule="auto"/>
        <w:rPr>
          <w:rFonts w:asciiTheme="minorEastAsia" w:eastAsiaTheme="minorEastAsia" w:hAnsiTheme="minorEastAsia" w:cs="Arial"/>
          <w:lang w:eastAsia="ko-KR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4"/>
        <w:gridCol w:w="8646"/>
      </w:tblGrid>
      <w:tr w:rsidR="00EE7B8A" w14:paraId="30F9BF91" w14:textId="77777777" w:rsidTr="00AD38E8">
        <w:tc>
          <w:tcPr>
            <w:tcW w:w="704" w:type="dxa"/>
            <w:shd w:val="clear" w:color="auto" w:fill="FEF6F0"/>
          </w:tcPr>
          <w:p w14:paraId="66CC514F" w14:textId="5D50E68A" w:rsidR="00EE7B8A" w:rsidRPr="00FA1CB7" w:rsidRDefault="00EE7B8A" w:rsidP="00AD38E8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3-</w:t>
            </w:r>
            <w:r w:rsidR="00802E99"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3</w:t>
            </w:r>
          </w:p>
        </w:tc>
        <w:tc>
          <w:tcPr>
            <w:tcW w:w="8646" w:type="dxa"/>
            <w:shd w:val="clear" w:color="auto" w:fill="FEF6F0"/>
          </w:tcPr>
          <w:p w14:paraId="1E013FD0" w14:textId="0F059664" w:rsidR="00EE7B8A" w:rsidRPr="006B18DA" w:rsidRDefault="00EE7B8A" w:rsidP="00AD38E8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타겟팅 데이터의 기준 시점은 주로 어떻게 되는지</w:t>
            </w:r>
            <w:r w:rsidR="00802E99">
              <w:rPr>
                <w:rFonts w:asciiTheme="minorEastAsia" w:eastAsiaTheme="minorEastAsia" w:hAnsiTheme="minorEastAsia" w:cs="Arial" w:hint="eastAsia"/>
                <w:lang w:eastAsia="ko-KR"/>
              </w:rPr>
              <w:t>?</w:t>
            </w:r>
            <w:r w:rsidR="005C6848"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>(</w:t>
            </w:r>
            <w:r w:rsidR="00802E99">
              <w:rPr>
                <w:rFonts w:asciiTheme="minorEastAsia" w:eastAsiaTheme="minorEastAsia" w:hAnsiTheme="minorEastAsia" w:cs="Arial" w:hint="eastAsia"/>
                <w:lang w:eastAsia="ko-KR"/>
              </w:rPr>
              <w:t>예.</w:t>
            </w:r>
            <w:r w:rsidR="005C6848"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>실시간 기준, 전체 기준, 전일 기준 등)</w:t>
            </w:r>
          </w:p>
        </w:tc>
      </w:tr>
      <w:tr w:rsidR="00EE7B8A" w14:paraId="6E91A255" w14:textId="77777777" w:rsidTr="00AD38E8">
        <w:tc>
          <w:tcPr>
            <w:tcW w:w="9350" w:type="dxa"/>
            <w:gridSpan w:val="2"/>
          </w:tcPr>
          <w:p w14:paraId="7836EF92" w14:textId="77777777" w:rsidR="00EE7B8A" w:rsidRPr="00E034E2" w:rsidRDefault="00EE7B8A" w:rsidP="00AD38E8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</w:p>
        </w:tc>
      </w:tr>
    </w:tbl>
    <w:p w14:paraId="6150726E" w14:textId="77777777" w:rsidR="00EE7B8A" w:rsidRDefault="00EE7B8A" w:rsidP="006B18DA">
      <w:pPr>
        <w:pStyle w:val="a3"/>
        <w:spacing w:line="360" w:lineRule="auto"/>
        <w:rPr>
          <w:rFonts w:asciiTheme="minorEastAsia" w:eastAsiaTheme="minorEastAsia" w:hAnsiTheme="minorEastAsia" w:cs="Arial"/>
          <w:lang w:eastAsia="ko-KR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4"/>
        <w:gridCol w:w="8646"/>
      </w:tblGrid>
      <w:tr w:rsidR="006B18DA" w14:paraId="4BB02EB4" w14:textId="77777777" w:rsidTr="00802E99">
        <w:tc>
          <w:tcPr>
            <w:tcW w:w="704" w:type="dxa"/>
            <w:shd w:val="clear" w:color="auto" w:fill="FEF6F0"/>
          </w:tcPr>
          <w:p w14:paraId="75159B98" w14:textId="0987717A" w:rsidR="006B18DA" w:rsidRPr="00FA1CB7" w:rsidRDefault="006B18DA" w:rsidP="00E71BB0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 xml:space="preserve"> 4-1</w:t>
            </w:r>
          </w:p>
        </w:tc>
        <w:tc>
          <w:tcPr>
            <w:tcW w:w="8646" w:type="dxa"/>
            <w:shd w:val="clear" w:color="auto" w:fill="FEF6F0"/>
          </w:tcPr>
          <w:p w14:paraId="0C311F72" w14:textId="77777777" w:rsidR="00802E99" w:rsidRDefault="006B18DA" w:rsidP="00E71BB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리드 생성부터 고객 여정이 어떻게 되는지? </w:t>
            </w:r>
          </w:p>
          <w:p w14:paraId="58FF0D5B" w14:textId="66A51225" w:rsidR="006B18DA" w:rsidRPr="006B18DA" w:rsidRDefault="006B18DA" w:rsidP="00E71BB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(*</w:t>
            </w:r>
            <w:r w:rsidR="005C6848"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lang w:eastAsia="ko-KR"/>
              </w:rPr>
              <w:t>전체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lang w:eastAsia="ko-KR"/>
              </w:rPr>
              <w:t>마케팅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>, 고객 여정 관점의 리드 생성이 어떻게 이</w:t>
            </w:r>
            <w:r w:rsidR="0087125A">
              <w:rPr>
                <w:rFonts w:asciiTheme="minorEastAsia" w:eastAsiaTheme="minorEastAsia" w:hAnsiTheme="minorEastAsia" w:cs="Arial" w:hint="eastAsia"/>
                <w:lang w:eastAsia="ko-KR"/>
              </w:rPr>
              <w:t>뤄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>지는지)</w:t>
            </w:r>
          </w:p>
        </w:tc>
      </w:tr>
      <w:tr w:rsidR="006B18DA" w14:paraId="352BF6F5" w14:textId="77777777" w:rsidTr="00E71BB0">
        <w:tc>
          <w:tcPr>
            <w:tcW w:w="9350" w:type="dxa"/>
            <w:gridSpan w:val="2"/>
          </w:tcPr>
          <w:p w14:paraId="40FC96A4" w14:textId="77777777" w:rsidR="006B18DA" w:rsidRPr="00E034E2" w:rsidRDefault="006B18DA" w:rsidP="00E71BB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</w:p>
        </w:tc>
      </w:tr>
    </w:tbl>
    <w:p w14:paraId="373429EE" w14:textId="77777777" w:rsidR="006B18DA" w:rsidRDefault="006B18DA" w:rsidP="006B18DA">
      <w:pPr>
        <w:pStyle w:val="a3"/>
        <w:spacing w:line="360" w:lineRule="auto"/>
        <w:rPr>
          <w:rFonts w:asciiTheme="minorEastAsia" w:eastAsiaTheme="minorEastAsia" w:hAnsiTheme="minorEastAsia" w:cs="Arial"/>
          <w:lang w:eastAsia="ko-KR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680"/>
        <w:gridCol w:w="8670"/>
      </w:tblGrid>
      <w:tr w:rsidR="006B18DA" w14:paraId="646238A2" w14:textId="77777777" w:rsidTr="006B18DA">
        <w:tc>
          <w:tcPr>
            <w:tcW w:w="680" w:type="dxa"/>
            <w:shd w:val="clear" w:color="auto" w:fill="FEF6F0"/>
          </w:tcPr>
          <w:p w14:paraId="67395538" w14:textId="2C190307" w:rsidR="006B18DA" w:rsidRPr="00FA1CB7" w:rsidRDefault="006B18DA" w:rsidP="00E71BB0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 xml:space="preserve"> 4-2</w:t>
            </w:r>
          </w:p>
        </w:tc>
        <w:tc>
          <w:tcPr>
            <w:tcW w:w="8670" w:type="dxa"/>
            <w:shd w:val="clear" w:color="auto" w:fill="FEF6F0"/>
          </w:tcPr>
          <w:p w14:paraId="1D87234E" w14:textId="57DE832D" w:rsidR="006B18DA" w:rsidRPr="006B18DA" w:rsidRDefault="006B18DA" w:rsidP="00E71BB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고객 여정 중 중요하게 보는 지표는 어떤 게 있는지?</w:t>
            </w:r>
          </w:p>
        </w:tc>
      </w:tr>
      <w:tr w:rsidR="006B18DA" w14:paraId="174FCAAC" w14:textId="77777777" w:rsidTr="00E71BB0">
        <w:tc>
          <w:tcPr>
            <w:tcW w:w="9350" w:type="dxa"/>
            <w:gridSpan w:val="2"/>
          </w:tcPr>
          <w:p w14:paraId="27237BC4" w14:textId="77777777" w:rsidR="006B18DA" w:rsidRPr="00E034E2" w:rsidRDefault="006B18DA" w:rsidP="00E71BB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</w:p>
        </w:tc>
      </w:tr>
    </w:tbl>
    <w:p w14:paraId="33FF3C40" w14:textId="77777777" w:rsidR="006B18DA" w:rsidRDefault="006B18DA" w:rsidP="006B18DA">
      <w:pPr>
        <w:pStyle w:val="a3"/>
        <w:spacing w:line="360" w:lineRule="auto"/>
        <w:rPr>
          <w:rFonts w:asciiTheme="minorEastAsia" w:eastAsiaTheme="minorEastAsia" w:hAnsiTheme="minorEastAsia" w:cs="Arial"/>
          <w:lang w:eastAsia="ko-KR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4"/>
        <w:gridCol w:w="8646"/>
      </w:tblGrid>
      <w:tr w:rsidR="006B18DA" w14:paraId="38DAA8DD" w14:textId="77777777" w:rsidTr="00802E99">
        <w:tc>
          <w:tcPr>
            <w:tcW w:w="704" w:type="dxa"/>
            <w:shd w:val="clear" w:color="auto" w:fill="FEF6F0"/>
          </w:tcPr>
          <w:p w14:paraId="61B730CD" w14:textId="2FFDD710" w:rsidR="006B18DA" w:rsidRPr="00FA1CB7" w:rsidRDefault="006B18DA" w:rsidP="00E71BB0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 xml:space="preserve"> 4-3</w:t>
            </w:r>
          </w:p>
        </w:tc>
        <w:tc>
          <w:tcPr>
            <w:tcW w:w="8646" w:type="dxa"/>
            <w:shd w:val="clear" w:color="auto" w:fill="FEF6F0"/>
          </w:tcPr>
          <w:p w14:paraId="1A01D071" w14:textId="77777777" w:rsidR="003B6783" w:rsidRDefault="006B18DA" w:rsidP="00E71BB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고객 </w:t>
            </w:r>
            <w:r w:rsidRPr="00802E99">
              <w:rPr>
                <w:rFonts w:asciiTheme="minorEastAsia" w:eastAsiaTheme="minorEastAsia" w:hAnsiTheme="minorEastAsia" w:cs="Arial" w:hint="eastAsia"/>
                <w:b/>
                <w:bCs/>
                <w:highlight w:val="yellow"/>
                <w:lang w:eastAsia="ko-KR"/>
              </w:rPr>
              <w:t>행동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지표 중 어떤 걸 주로 확인하</w:t>
            </w:r>
            <w:r w:rsidR="00B732FD">
              <w:rPr>
                <w:rFonts w:asciiTheme="minorEastAsia" w:eastAsiaTheme="minorEastAsia" w:hAnsiTheme="minorEastAsia" w:cs="Arial" w:hint="eastAsia"/>
                <w:lang w:eastAsia="ko-KR"/>
              </w:rPr>
              <w:t>는지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? (예. </w:t>
            </w:r>
            <w:r w:rsidR="009D3E69"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특정 페이지 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>방문로그</w:t>
            </w:r>
            <w:r w:rsidR="002021A8">
              <w:rPr>
                <w:rFonts w:asciiTheme="minorEastAsia" w:eastAsiaTheme="minorEastAsia" w:hAnsiTheme="minorEastAsia" w:cs="Arial" w:hint="eastAsia"/>
                <w:lang w:eastAsia="ko-KR"/>
              </w:rPr>
              <w:t>, 클릭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>)</w:t>
            </w:r>
          </w:p>
          <w:p w14:paraId="4BD8023D" w14:textId="15FCDFF9" w:rsidR="006B18DA" w:rsidRPr="006B18DA" w:rsidRDefault="003B6783" w:rsidP="00E71BB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 w:rsidRPr="003B6783">
              <w:rPr>
                <w:rFonts w:asciiTheme="minorEastAsia" w:eastAsiaTheme="minorEastAsia" w:hAnsiTheme="minorEastAsia" w:cs="Arial"/>
                <w:lang w:eastAsia="ko-KR"/>
              </w:rPr>
              <w:t>행동 지표를 수집하려는 채널은? (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예. </w:t>
            </w:r>
            <w:proofErr w:type="spellStart"/>
            <w:r w:rsidRPr="003B6783">
              <w:rPr>
                <w:rFonts w:asciiTheme="minorEastAsia" w:eastAsiaTheme="minorEastAsia" w:hAnsiTheme="minorEastAsia" w:cs="Arial"/>
                <w:lang w:eastAsia="ko-KR"/>
              </w:rPr>
              <w:t>혼다코리아</w:t>
            </w:r>
            <w:proofErr w:type="spellEnd"/>
            <w:r w:rsidRPr="003B6783">
              <w:rPr>
                <w:rFonts w:asciiTheme="minorEastAsia" w:eastAsiaTheme="minorEastAsia" w:hAnsiTheme="minorEastAsia" w:cs="Arial"/>
                <w:lang w:eastAsia="ko-KR"/>
              </w:rPr>
              <w:t xml:space="preserve"> 사이트, </w:t>
            </w:r>
            <w:proofErr w:type="spellStart"/>
            <w:r w:rsidRPr="003B6783">
              <w:rPr>
                <w:rFonts w:asciiTheme="minorEastAsia" w:eastAsiaTheme="minorEastAsia" w:hAnsiTheme="minorEastAsia" w:cs="Arial"/>
                <w:lang w:eastAsia="ko-KR"/>
              </w:rPr>
              <w:t>MyHonda</w:t>
            </w:r>
            <w:proofErr w:type="spellEnd"/>
            <w:r w:rsidRPr="003B6783">
              <w:rPr>
                <w:rFonts w:asciiTheme="minorEastAsia" w:eastAsiaTheme="minorEastAsia" w:hAnsiTheme="minorEastAsia" w:cs="Arial"/>
                <w:lang w:eastAsia="ko-KR"/>
              </w:rPr>
              <w:t xml:space="preserve"> 앱 등)</w:t>
            </w:r>
          </w:p>
        </w:tc>
      </w:tr>
      <w:tr w:rsidR="006B18DA" w14:paraId="37D776F6" w14:textId="77777777" w:rsidTr="00E71BB0">
        <w:tc>
          <w:tcPr>
            <w:tcW w:w="9350" w:type="dxa"/>
            <w:gridSpan w:val="2"/>
          </w:tcPr>
          <w:p w14:paraId="378D03CC" w14:textId="77777777" w:rsidR="006B18DA" w:rsidRPr="00E034E2" w:rsidRDefault="006B18DA" w:rsidP="00E71BB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</w:p>
        </w:tc>
      </w:tr>
    </w:tbl>
    <w:p w14:paraId="7C53A7DE" w14:textId="77777777" w:rsidR="006B18DA" w:rsidRDefault="006B18DA" w:rsidP="006B18DA">
      <w:pPr>
        <w:pStyle w:val="a3"/>
        <w:spacing w:line="360" w:lineRule="auto"/>
        <w:rPr>
          <w:rFonts w:asciiTheme="minorEastAsia" w:eastAsiaTheme="minorEastAsia" w:hAnsiTheme="minorEastAsia" w:cs="Arial"/>
          <w:lang w:eastAsia="ko-KR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4"/>
        <w:gridCol w:w="8646"/>
      </w:tblGrid>
      <w:tr w:rsidR="006B18DA" w14:paraId="4C335180" w14:textId="77777777" w:rsidTr="00802E99">
        <w:tc>
          <w:tcPr>
            <w:tcW w:w="704" w:type="dxa"/>
            <w:shd w:val="clear" w:color="auto" w:fill="FEF6F0"/>
          </w:tcPr>
          <w:p w14:paraId="305BECB4" w14:textId="12E4CA12" w:rsidR="006B18DA" w:rsidRPr="00FA1CB7" w:rsidRDefault="006B18DA" w:rsidP="00E71BB0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 xml:space="preserve"> 4-4</w:t>
            </w:r>
          </w:p>
        </w:tc>
        <w:tc>
          <w:tcPr>
            <w:tcW w:w="8646" w:type="dxa"/>
            <w:shd w:val="clear" w:color="auto" w:fill="FEF6F0"/>
          </w:tcPr>
          <w:p w14:paraId="32327B53" w14:textId="1C283A8A" w:rsidR="001E241C" w:rsidRDefault="006B18DA" w:rsidP="00E71BB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고객 </w:t>
            </w:r>
            <w:r w:rsidRPr="00802E99">
              <w:rPr>
                <w:rFonts w:asciiTheme="minorEastAsia" w:eastAsiaTheme="minorEastAsia" w:hAnsiTheme="minorEastAsia" w:cs="Arial" w:hint="eastAsia"/>
                <w:b/>
                <w:bCs/>
                <w:highlight w:val="yellow"/>
                <w:lang w:eastAsia="ko-KR"/>
              </w:rPr>
              <w:t>참여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지표 중 어떤 걸 주로 확인하</w:t>
            </w:r>
            <w:r w:rsidR="00B732FD">
              <w:rPr>
                <w:rFonts w:asciiTheme="minorEastAsia" w:eastAsiaTheme="minorEastAsia" w:hAnsiTheme="minorEastAsia" w:cs="Arial" w:hint="eastAsia"/>
                <w:lang w:eastAsia="ko-KR"/>
              </w:rPr>
              <w:t>는지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? </w:t>
            </w:r>
          </w:p>
          <w:p w14:paraId="5194955F" w14:textId="10128985" w:rsidR="006B18DA" w:rsidRPr="006B18DA" w:rsidRDefault="006B18DA" w:rsidP="00E71BB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(예. </w:t>
            </w:r>
            <w:r w:rsidR="009D3E69">
              <w:rPr>
                <w:rFonts w:asciiTheme="minorEastAsia" w:eastAsiaTheme="minorEastAsia" w:hAnsiTheme="minorEastAsia" w:cs="Arial" w:hint="eastAsia"/>
                <w:lang w:eastAsia="ko-KR"/>
              </w:rPr>
              <w:t>견적 신청, 시승 예약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, </w:t>
            </w:r>
            <w:r w:rsidR="001E241C"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오프라인 행사 참여 등 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>리드 생성)</w:t>
            </w:r>
          </w:p>
        </w:tc>
      </w:tr>
      <w:tr w:rsidR="006B18DA" w14:paraId="5E0CD061" w14:textId="77777777" w:rsidTr="00E71BB0">
        <w:tc>
          <w:tcPr>
            <w:tcW w:w="9350" w:type="dxa"/>
            <w:gridSpan w:val="2"/>
          </w:tcPr>
          <w:p w14:paraId="67CA7C3B" w14:textId="77777777" w:rsidR="006B18DA" w:rsidRPr="00E034E2" w:rsidRDefault="006B18DA" w:rsidP="00E71BB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</w:p>
        </w:tc>
      </w:tr>
    </w:tbl>
    <w:p w14:paraId="40C5AA92" w14:textId="77777777" w:rsidR="006B18DA" w:rsidRDefault="006B18DA" w:rsidP="006B18DA">
      <w:pPr>
        <w:pStyle w:val="a3"/>
        <w:spacing w:line="360" w:lineRule="auto"/>
        <w:rPr>
          <w:rFonts w:asciiTheme="minorEastAsia" w:eastAsiaTheme="minorEastAsia" w:hAnsiTheme="minorEastAsia" w:cs="Arial"/>
          <w:lang w:eastAsia="ko-KR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680"/>
        <w:gridCol w:w="8670"/>
      </w:tblGrid>
      <w:tr w:rsidR="006B18DA" w14:paraId="7CFEF691" w14:textId="77777777" w:rsidTr="006B18DA">
        <w:tc>
          <w:tcPr>
            <w:tcW w:w="680" w:type="dxa"/>
            <w:shd w:val="clear" w:color="auto" w:fill="FEF6F0"/>
          </w:tcPr>
          <w:p w14:paraId="7A2D893D" w14:textId="5695F5BD" w:rsidR="006B18DA" w:rsidRPr="00FA1CB7" w:rsidRDefault="006B18DA" w:rsidP="00E71BB0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 xml:space="preserve"> 5</w:t>
            </w:r>
          </w:p>
        </w:tc>
        <w:tc>
          <w:tcPr>
            <w:tcW w:w="8670" w:type="dxa"/>
            <w:shd w:val="clear" w:color="auto" w:fill="FEF6F0"/>
          </w:tcPr>
          <w:p w14:paraId="34703F14" w14:textId="034B86A5" w:rsidR="006B18DA" w:rsidRDefault="006B18DA" w:rsidP="00E71BB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리드(고객 데이터)</w:t>
            </w:r>
            <w:r w:rsidR="001A15CD">
              <w:rPr>
                <w:rFonts w:asciiTheme="minorEastAsia" w:eastAsiaTheme="minorEastAsia" w:hAnsiTheme="minorEastAsia" w:cs="Arial" w:hint="eastAsia"/>
                <w:lang w:eastAsia="ko-KR"/>
              </w:rPr>
              <w:t>가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생성되는 프로모션(캠페인)이나 채널은 무엇이 있는지?</w:t>
            </w:r>
          </w:p>
          <w:p w14:paraId="3FF6E012" w14:textId="7326D80D" w:rsidR="006B18DA" w:rsidRPr="006B18DA" w:rsidRDefault="006B18DA" w:rsidP="00E71BB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(예. 시승센터, 행사 </w:t>
            </w:r>
            <w:proofErr w:type="spellStart"/>
            <w:r>
              <w:rPr>
                <w:rFonts w:asciiTheme="minorEastAsia" w:eastAsiaTheme="minorEastAsia" w:hAnsiTheme="minorEastAsia" w:cs="Arial" w:hint="eastAsia"/>
                <w:lang w:eastAsia="ko-KR"/>
              </w:rPr>
              <w:t>딜러샵</w:t>
            </w:r>
            <w:proofErr w:type="spellEnd"/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구매 등 캠페인 관점에서 리드 생성 방법)</w:t>
            </w:r>
          </w:p>
        </w:tc>
      </w:tr>
      <w:tr w:rsidR="006B18DA" w14:paraId="05470351" w14:textId="77777777" w:rsidTr="00E71BB0">
        <w:tc>
          <w:tcPr>
            <w:tcW w:w="9350" w:type="dxa"/>
            <w:gridSpan w:val="2"/>
          </w:tcPr>
          <w:p w14:paraId="5C460552" w14:textId="77777777" w:rsidR="006B18DA" w:rsidRPr="00E034E2" w:rsidRDefault="006B18DA" w:rsidP="00E71BB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</w:p>
        </w:tc>
      </w:tr>
    </w:tbl>
    <w:p w14:paraId="6498549C" w14:textId="77777777" w:rsidR="006B18DA" w:rsidRDefault="006B18DA" w:rsidP="006B18DA">
      <w:pPr>
        <w:pStyle w:val="a3"/>
        <w:spacing w:line="360" w:lineRule="auto"/>
        <w:rPr>
          <w:rFonts w:asciiTheme="minorEastAsia" w:eastAsiaTheme="minorEastAsia" w:hAnsiTheme="minorEastAsia" w:cs="Arial"/>
          <w:lang w:eastAsia="ko-KR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4"/>
        <w:gridCol w:w="8646"/>
      </w:tblGrid>
      <w:tr w:rsidR="006B18DA" w14:paraId="603A31AC" w14:textId="77777777" w:rsidTr="00802E99">
        <w:tc>
          <w:tcPr>
            <w:tcW w:w="704" w:type="dxa"/>
            <w:shd w:val="clear" w:color="auto" w:fill="FEF6F0"/>
          </w:tcPr>
          <w:p w14:paraId="42F2DE0E" w14:textId="52013777" w:rsidR="006B18DA" w:rsidRPr="00FA1CB7" w:rsidRDefault="006B18DA" w:rsidP="00E71BB0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 xml:space="preserve"> 6</w:t>
            </w:r>
          </w:p>
        </w:tc>
        <w:tc>
          <w:tcPr>
            <w:tcW w:w="8646" w:type="dxa"/>
            <w:shd w:val="clear" w:color="auto" w:fill="FEF6F0"/>
          </w:tcPr>
          <w:p w14:paraId="7A3DA2D0" w14:textId="03256A67" w:rsidR="006B18DA" w:rsidRDefault="006B18DA" w:rsidP="00E71BB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진행이 필요하지만, 진행하고 있지 못한 캠페인이 있</w:t>
            </w:r>
            <w:r w:rsidR="00B732FD">
              <w:rPr>
                <w:rFonts w:asciiTheme="minorEastAsia" w:eastAsiaTheme="minorEastAsia" w:hAnsiTheme="minorEastAsia" w:cs="Arial" w:hint="eastAsia"/>
                <w:lang w:eastAsia="ko-KR"/>
              </w:rPr>
              <w:t>는지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여부와, 그 이유는?</w:t>
            </w:r>
          </w:p>
          <w:p w14:paraId="299BFCB3" w14:textId="5A6F4210" w:rsidR="006B18DA" w:rsidRPr="006B18DA" w:rsidRDefault="006B18DA" w:rsidP="00E71BB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(예. 오프라인 행사로 수집한 </w:t>
            </w:r>
            <w:r w:rsidR="00440745">
              <w:rPr>
                <w:rFonts w:asciiTheme="minorEastAsia" w:eastAsiaTheme="minorEastAsia" w:hAnsiTheme="minorEastAsia" w:cs="Arial" w:hint="eastAsia"/>
                <w:lang w:eastAsia="ko-KR"/>
              </w:rPr>
              <w:t>리드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>에 특정 캠페인을 실행하고 싶으나, DB 미통합으로 고객 데이터 추출 환경이 제공되지 않음.)</w:t>
            </w:r>
          </w:p>
        </w:tc>
      </w:tr>
      <w:tr w:rsidR="006B18DA" w14:paraId="48C163AD" w14:textId="77777777" w:rsidTr="00E71BB0">
        <w:tc>
          <w:tcPr>
            <w:tcW w:w="9350" w:type="dxa"/>
            <w:gridSpan w:val="2"/>
          </w:tcPr>
          <w:p w14:paraId="33907ABD" w14:textId="77777777" w:rsidR="006B18DA" w:rsidRPr="00E034E2" w:rsidRDefault="006B18DA" w:rsidP="00E71BB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</w:p>
        </w:tc>
      </w:tr>
    </w:tbl>
    <w:p w14:paraId="2A160285" w14:textId="77777777" w:rsidR="00565E60" w:rsidRDefault="00565E60" w:rsidP="00565E60">
      <w:pPr>
        <w:pStyle w:val="a3"/>
        <w:spacing w:line="360" w:lineRule="auto"/>
        <w:rPr>
          <w:rFonts w:asciiTheme="minorEastAsia" w:eastAsiaTheme="minorEastAsia" w:hAnsiTheme="minorEastAsia" w:cs="Arial"/>
          <w:lang w:eastAsia="ko-KR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4"/>
        <w:gridCol w:w="8646"/>
      </w:tblGrid>
      <w:tr w:rsidR="00565E60" w:rsidRPr="00A5013D" w14:paraId="7D5BACC3" w14:textId="77777777" w:rsidTr="00802E99">
        <w:tc>
          <w:tcPr>
            <w:tcW w:w="704" w:type="dxa"/>
            <w:shd w:val="clear" w:color="auto" w:fill="FEF6F0"/>
          </w:tcPr>
          <w:p w14:paraId="296B67C8" w14:textId="35E2618D" w:rsidR="00565E60" w:rsidRPr="00FA1CB7" w:rsidRDefault="00565E60" w:rsidP="00E71BB0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 xml:space="preserve"> </w:t>
            </w:r>
            <w:r w:rsidR="00B878D3"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7</w:t>
            </w:r>
          </w:p>
        </w:tc>
        <w:tc>
          <w:tcPr>
            <w:tcW w:w="8646" w:type="dxa"/>
            <w:shd w:val="clear" w:color="auto" w:fill="FEF6F0"/>
          </w:tcPr>
          <w:p w14:paraId="62871F2F" w14:textId="563A6E2B" w:rsidR="00565E60" w:rsidRDefault="00565E60" w:rsidP="00E71BB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캠페인(혹은 발송) 결과를 어떻게 분석하고 </w:t>
            </w:r>
            <w:r w:rsidR="00802E99"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관리하고 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>있는지?</w:t>
            </w:r>
          </w:p>
          <w:p w14:paraId="187937BB" w14:textId="72B87E46" w:rsidR="00B878D3" w:rsidRPr="006B18DA" w:rsidRDefault="00B878D3" w:rsidP="00E71BB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(예. 캠페인 결과 관리 </w:t>
            </w:r>
            <w:r>
              <w:rPr>
                <w:rFonts w:asciiTheme="minorEastAsia" w:eastAsiaTheme="minorEastAsia" w:hAnsiTheme="minorEastAsia" w:cs="Arial"/>
                <w:lang w:eastAsia="ko-KR"/>
              </w:rPr>
              <w:t>–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글로벌 본사에 공유, 유관 부서에 전달, 사후 활용 등)</w:t>
            </w:r>
          </w:p>
        </w:tc>
      </w:tr>
      <w:tr w:rsidR="00565E60" w14:paraId="2E4F8778" w14:textId="77777777" w:rsidTr="00E71BB0">
        <w:tc>
          <w:tcPr>
            <w:tcW w:w="9350" w:type="dxa"/>
            <w:gridSpan w:val="2"/>
          </w:tcPr>
          <w:p w14:paraId="40FFBF02" w14:textId="77777777" w:rsidR="00565E60" w:rsidRPr="00E034E2" w:rsidRDefault="00565E60" w:rsidP="00E71BB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</w:p>
        </w:tc>
      </w:tr>
    </w:tbl>
    <w:p w14:paraId="7DCF20F4" w14:textId="77777777" w:rsidR="00565E60" w:rsidRDefault="00565E60" w:rsidP="00565E60">
      <w:pPr>
        <w:pStyle w:val="a3"/>
        <w:spacing w:line="360" w:lineRule="auto"/>
        <w:rPr>
          <w:rFonts w:asciiTheme="minorEastAsia" w:eastAsiaTheme="minorEastAsia" w:hAnsiTheme="minorEastAsia" w:cs="Arial"/>
          <w:lang w:eastAsia="ko-KR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4"/>
        <w:gridCol w:w="8646"/>
      </w:tblGrid>
      <w:tr w:rsidR="00565E60" w14:paraId="20861BD8" w14:textId="77777777" w:rsidTr="00802E99">
        <w:tc>
          <w:tcPr>
            <w:tcW w:w="704" w:type="dxa"/>
            <w:shd w:val="clear" w:color="auto" w:fill="FEF6F0"/>
          </w:tcPr>
          <w:p w14:paraId="0E30399E" w14:textId="52719F0F" w:rsidR="00565E60" w:rsidRPr="00FA1CB7" w:rsidRDefault="00565E60" w:rsidP="00E71BB0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 xml:space="preserve"> </w:t>
            </w:r>
            <w:r w:rsidR="00B878D3"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8</w:t>
            </w:r>
          </w:p>
        </w:tc>
        <w:tc>
          <w:tcPr>
            <w:tcW w:w="8646" w:type="dxa"/>
            <w:shd w:val="clear" w:color="auto" w:fill="FEF6F0"/>
          </w:tcPr>
          <w:p w14:paraId="03256E3B" w14:textId="2B8A68FA" w:rsidR="00565E60" w:rsidRDefault="00565E60" w:rsidP="00E71BB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구현하고 싶은 개인화 화면이 있는지?</w:t>
            </w:r>
          </w:p>
          <w:p w14:paraId="6B1F0816" w14:textId="1414BF8F" w:rsidR="00565E60" w:rsidRPr="006B18DA" w:rsidRDefault="00565E60" w:rsidP="00E71BB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(예. 타겟</w:t>
            </w:r>
            <w:r w:rsidR="00802E99"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</w:t>
            </w:r>
            <w:r w:rsidR="00802E99">
              <w:rPr>
                <w:rFonts w:asciiTheme="minorEastAsia" w:eastAsiaTheme="minorEastAsia" w:hAnsiTheme="minorEastAsia" w:cs="Arial"/>
                <w:lang w:eastAsia="ko-KR"/>
              </w:rPr>
              <w:t>–</w:t>
            </w:r>
            <w:r w:rsidR="00802E99"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견적 신청자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>, 트리거</w:t>
            </w:r>
            <w:r w:rsidR="00802E99"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</w:t>
            </w:r>
            <w:r w:rsidR="00802E99">
              <w:rPr>
                <w:rFonts w:asciiTheme="minorEastAsia" w:eastAsiaTheme="minorEastAsia" w:hAnsiTheme="minorEastAsia" w:cs="Arial"/>
                <w:lang w:eastAsia="ko-KR"/>
              </w:rPr>
              <w:t>–</w:t>
            </w:r>
            <w:r w:rsidR="00802E99"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000 페이지 조회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>, 화면 유형</w:t>
            </w:r>
            <w:r w:rsidR="00802E99"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- 팝업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등)</w:t>
            </w:r>
          </w:p>
        </w:tc>
      </w:tr>
      <w:tr w:rsidR="00565E60" w14:paraId="5FABC368" w14:textId="77777777" w:rsidTr="00E71BB0">
        <w:tc>
          <w:tcPr>
            <w:tcW w:w="9350" w:type="dxa"/>
            <w:gridSpan w:val="2"/>
          </w:tcPr>
          <w:p w14:paraId="53E6FE04" w14:textId="77777777" w:rsidR="00565E60" w:rsidRPr="00802E99" w:rsidRDefault="00565E60" w:rsidP="00E71BB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</w:p>
        </w:tc>
      </w:tr>
    </w:tbl>
    <w:p w14:paraId="50B01EBF" w14:textId="77777777" w:rsidR="00565E60" w:rsidRDefault="00565E60" w:rsidP="00565E60">
      <w:pPr>
        <w:pStyle w:val="a3"/>
        <w:spacing w:line="360" w:lineRule="auto"/>
        <w:rPr>
          <w:rFonts w:asciiTheme="minorEastAsia" w:eastAsiaTheme="minorEastAsia" w:hAnsiTheme="minorEastAsia" w:cs="Arial"/>
          <w:lang w:eastAsia="ko-KR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680"/>
        <w:gridCol w:w="8670"/>
      </w:tblGrid>
      <w:tr w:rsidR="00565E60" w14:paraId="1753FA69" w14:textId="77777777" w:rsidTr="00E71BB0">
        <w:tc>
          <w:tcPr>
            <w:tcW w:w="680" w:type="dxa"/>
            <w:shd w:val="clear" w:color="auto" w:fill="FEF6F0"/>
          </w:tcPr>
          <w:p w14:paraId="0F986C0B" w14:textId="36B05BB3" w:rsidR="00565E60" w:rsidRPr="00FA1CB7" w:rsidRDefault="00565E60" w:rsidP="00E71BB0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 xml:space="preserve"> </w:t>
            </w:r>
            <w:r w:rsidR="00B878D3"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9</w:t>
            </w:r>
          </w:p>
        </w:tc>
        <w:tc>
          <w:tcPr>
            <w:tcW w:w="8670" w:type="dxa"/>
            <w:shd w:val="clear" w:color="auto" w:fill="FEF6F0"/>
          </w:tcPr>
          <w:p w14:paraId="65758FA0" w14:textId="77E9FDAF" w:rsidR="00565E60" w:rsidRDefault="00565E60" w:rsidP="00E71BB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구현하고 싶은 개인화 커뮤니케이션 메시지가 있는지?</w:t>
            </w:r>
          </w:p>
          <w:p w14:paraId="6A13DEB7" w14:textId="2EC90E1E" w:rsidR="00565E60" w:rsidRPr="006B18DA" w:rsidRDefault="00565E60" w:rsidP="00E71BB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(예. </w:t>
            </w:r>
            <w:r w:rsidR="00802E99">
              <w:rPr>
                <w:rFonts w:asciiTheme="minorEastAsia" w:eastAsiaTheme="minorEastAsia" w:hAnsiTheme="minorEastAsia" w:cs="Arial" w:hint="eastAsia"/>
                <w:lang w:eastAsia="ko-KR"/>
              </w:rPr>
              <w:t>타겟 - 시승 참여자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, </w:t>
            </w:r>
            <w:r w:rsidR="00802E99">
              <w:rPr>
                <w:rFonts w:asciiTheme="minorEastAsia" w:eastAsiaTheme="minorEastAsia" w:hAnsiTheme="minorEastAsia" w:cs="Arial" w:hint="eastAsia"/>
                <w:lang w:eastAsia="ko-KR"/>
              </w:rPr>
              <w:t>트리거 - 000한 후 3일 후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>, 메시지 등)</w:t>
            </w:r>
          </w:p>
        </w:tc>
      </w:tr>
      <w:tr w:rsidR="00565E60" w14:paraId="031566B5" w14:textId="77777777" w:rsidTr="00E71BB0">
        <w:tc>
          <w:tcPr>
            <w:tcW w:w="9350" w:type="dxa"/>
            <w:gridSpan w:val="2"/>
          </w:tcPr>
          <w:p w14:paraId="0BBA3F27" w14:textId="77777777" w:rsidR="00565E60" w:rsidRPr="00E034E2" w:rsidRDefault="00565E60" w:rsidP="00E71BB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</w:p>
        </w:tc>
      </w:tr>
    </w:tbl>
    <w:p w14:paraId="28515197" w14:textId="77777777" w:rsidR="00565E60" w:rsidRDefault="00565E60" w:rsidP="00565E60">
      <w:pPr>
        <w:pStyle w:val="a3"/>
        <w:spacing w:line="360" w:lineRule="auto"/>
        <w:rPr>
          <w:rFonts w:asciiTheme="minorEastAsia" w:eastAsiaTheme="minorEastAsia" w:hAnsiTheme="minorEastAsia" w:cs="Arial"/>
          <w:lang w:eastAsia="ko-KR"/>
        </w:rPr>
      </w:pPr>
    </w:p>
    <w:p w14:paraId="28C554BF" w14:textId="77777777" w:rsidR="00565E60" w:rsidRDefault="00565E60" w:rsidP="00565E60">
      <w:pPr>
        <w:pStyle w:val="a3"/>
        <w:spacing w:line="360" w:lineRule="auto"/>
        <w:rPr>
          <w:rFonts w:asciiTheme="minorEastAsia" w:eastAsiaTheme="minorEastAsia" w:hAnsiTheme="minorEastAsia" w:cs="Arial"/>
          <w:lang w:eastAsia="ko-KR"/>
        </w:rPr>
      </w:pPr>
    </w:p>
    <w:p w14:paraId="378643E7" w14:textId="77777777" w:rsidR="006B18DA" w:rsidRDefault="006B18DA" w:rsidP="006B18DA">
      <w:pPr>
        <w:pStyle w:val="a3"/>
        <w:spacing w:line="360" w:lineRule="auto"/>
        <w:rPr>
          <w:rFonts w:asciiTheme="minorEastAsia" w:eastAsiaTheme="minorEastAsia" w:hAnsiTheme="minorEastAsia" w:cs="Arial"/>
          <w:lang w:eastAsia="ko-KR"/>
        </w:rPr>
      </w:pPr>
    </w:p>
    <w:p w14:paraId="46314A87" w14:textId="77777777" w:rsidR="00565E60" w:rsidRDefault="00565E60" w:rsidP="00565E60">
      <w:pPr>
        <w:pStyle w:val="a3"/>
        <w:spacing w:line="360" w:lineRule="auto"/>
        <w:rPr>
          <w:rFonts w:asciiTheme="minorEastAsia" w:eastAsiaTheme="minorEastAsia" w:hAnsiTheme="minorEastAsia" w:cs="Arial"/>
          <w:b/>
          <w:bCs/>
          <w:lang w:eastAsia="ko-KR"/>
        </w:rPr>
      </w:pPr>
    </w:p>
    <w:p w14:paraId="6C04E545" w14:textId="0B177621" w:rsidR="00565E60" w:rsidRPr="00BC7E40" w:rsidRDefault="00565E60" w:rsidP="00565E60">
      <w:pPr>
        <w:pStyle w:val="a3"/>
        <w:spacing w:line="360" w:lineRule="auto"/>
        <w:rPr>
          <w:rFonts w:asciiTheme="minorEastAsia" w:eastAsiaTheme="minorEastAsia" w:hAnsiTheme="minorEastAsia" w:cs="Arial"/>
          <w:b/>
          <w:bCs/>
          <w:lang w:eastAsia="ko-KR"/>
        </w:rPr>
      </w:pPr>
      <w:r w:rsidRPr="00BC7E40">
        <w:rPr>
          <w:rFonts w:asciiTheme="minorEastAsia" w:eastAsiaTheme="minorEastAsia" w:hAnsiTheme="minorEastAsia" w:cs="Arial" w:hint="eastAsia"/>
          <w:b/>
          <w:bCs/>
          <w:lang w:eastAsia="ko-KR"/>
        </w:rPr>
        <w:t>[</w:t>
      </w:r>
      <w:r>
        <w:rPr>
          <w:rFonts w:asciiTheme="minorEastAsia" w:eastAsiaTheme="minorEastAsia" w:hAnsiTheme="minorEastAsia" w:cs="Arial" w:hint="eastAsia"/>
          <w:b/>
          <w:bCs/>
          <w:lang w:eastAsia="ko-KR"/>
        </w:rPr>
        <w:t>4</w:t>
      </w:r>
      <w:r w:rsidRPr="00BC7E40">
        <w:rPr>
          <w:rFonts w:asciiTheme="minorEastAsia" w:eastAsiaTheme="minorEastAsia" w:hAnsiTheme="minorEastAsia" w:cs="Arial"/>
          <w:b/>
          <w:bCs/>
          <w:lang w:eastAsia="ko-KR"/>
        </w:rPr>
        <w:t xml:space="preserve">. </w:t>
      </w:r>
      <w:r>
        <w:rPr>
          <w:rFonts w:asciiTheme="minorEastAsia" w:eastAsiaTheme="minorEastAsia" w:hAnsiTheme="minorEastAsia" w:cs="Arial" w:hint="eastAsia"/>
          <w:b/>
          <w:bCs/>
          <w:lang w:eastAsia="ko-KR"/>
        </w:rPr>
        <w:t>데이터</w:t>
      </w:r>
      <w:r w:rsidRPr="00BC7E40">
        <w:rPr>
          <w:rFonts w:asciiTheme="minorEastAsia" w:eastAsiaTheme="minorEastAsia" w:hAnsiTheme="minorEastAsia" w:cs="Arial"/>
          <w:b/>
          <w:bCs/>
          <w:lang w:eastAsia="ko-KR"/>
        </w:rPr>
        <w:t xml:space="preserve">]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4"/>
        <w:gridCol w:w="8646"/>
      </w:tblGrid>
      <w:tr w:rsidR="00565E60" w14:paraId="25978162" w14:textId="77777777" w:rsidTr="00DC10EA">
        <w:tc>
          <w:tcPr>
            <w:tcW w:w="704" w:type="dxa"/>
            <w:shd w:val="clear" w:color="auto" w:fill="FEF6F0"/>
          </w:tcPr>
          <w:p w14:paraId="12DC8C2B" w14:textId="639EF1BF" w:rsidR="00565E60" w:rsidRPr="00FA1CB7" w:rsidRDefault="00565E60" w:rsidP="00E71BB0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 w:rsidRPr="00FA1CB7"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1</w:t>
            </w: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-1</w:t>
            </w:r>
          </w:p>
        </w:tc>
        <w:tc>
          <w:tcPr>
            <w:tcW w:w="8646" w:type="dxa"/>
            <w:shd w:val="clear" w:color="auto" w:fill="FEF6F0"/>
          </w:tcPr>
          <w:p w14:paraId="3293FCEB" w14:textId="52EEBC7B" w:rsidR="00565E60" w:rsidRDefault="00565E60" w:rsidP="00E71BB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세일즈 팀에서 주로 조회하는 고객 데이터 종류는 </w:t>
            </w:r>
            <w:r w:rsidR="0087125A">
              <w:rPr>
                <w:rFonts w:asciiTheme="minorEastAsia" w:eastAsiaTheme="minorEastAsia" w:hAnsiTheme="minorEastAsia" w:cs="Arial" w:hint="eastAsia"/>
                <w:lang w:eastAsia="ko-KR"/>
              </w:rPr>
              <w:t>무엇인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>지?</w:t>
            </w:r>
          </w:p>
          <w:p w14:paraId="6061DE3C" w14:textId="53D13B35" w:rsidR="00565E60" w:rsidRDefault="00565E60" w:rsidP="00E71BB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lastRenderedPageBreak/>
              <w:t>(예. 차량 견적, 시승 이력, 딜러 상담 이력, 행사 참여 이력 등)</w:t>
            </w:r>
          </w:p>
        </w:tc>
      </w:tr>
      <w:tr w:rsidR="00565E60" w14:paraId="26E53764" w14:textId="77777777" w:rsidTr="00E71BB0">
        <w:tc>
          <w:tcPr>
            <w:tcW w:w="9350" w:type="dxa"/>
            <w:gridSpan w:val="2"/>
          </w:tcPr>
          <w:p w14:paraId="404B616C" w14:textId="77777777" w:rsidR="00565E60" w:rsidRPr="00E034E2" w:rsidRDefault="00565E60" w:rsidP="00E71BB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</w:p>
        </w:tc>
      </w:tr>
    </w:tbl>
    <w:p w14:paraId="17A783EE" w14:textId="77777777" w:rsidR="00565E60" w:rsidRPr="00BC7E40" w:rsidRDefault="00565E60" w:rsidP="00565E60">
      <w:pPr>
        <w:pStyle w:val="a3"/>
        <w:spacing w:line="360" w:lineRule="auto"/>
        <w:rPr>
          <w:rFonts w:asciiTheme="minorEastAsia" w:eastAsiaTheme="minorEastAsia" w:hAnsiTheme="minorEastAsia" w:cs="Arial"/>
          <w:b/>
          <w:bCs/>
          <w:lang w:eastAsia="ko-KR"/>
        </w:rPr>
      </w:pPr>
      <w:r w:rsidRPr="00BC7E40">
        <w:rPr>
          <w:rFonts w:asciiTheme="minorEastAsia" w:eastAsiaTheme="minorEastAsia" w:hAnsiTheme="minorEastAsia" w:cs="Arial"/>
          <w:b/>
          <w:bCs/>
          <w:lang w:eastAsia="ko-KR"/>
        </w:rPr>
        <w:t xml:space="preserve">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4"/>
        <w:gridCol w:w="8646"/>
      </w:tblGrid>
      <w:tr w:rsidR="00565E60" w14:paraId="0778561E" w14:textId="77777777" w:rsidTr="00DC10EA">
        <w:tc>
          <w:tcPr>
            <w:tcW w:w="704" w:type="dxa"/>
            <w:shd w:val="clear" w:color="auto" w:fill="FEF6F0"/>
          </w:tcPr>
          <w:p w14:paraId="107CF59D" w14:textId="4097DAC7" w:rsidR="00565E60" w:rsidRPr="00FA1CB7" w:rsidRDefault="00565E60" w:rsidP="00E71BB0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 w:rsidRPr="00FA1CB7"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1</w:t>
            </w: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-2</w:t>
            </w:r>
          </w:p>
        </w:tc>
        <w:tc>
          <w:tcPr>
            <w:tcW w:w="8646" w:type="dxa"/>
            <w:shd w:val="clear" w:color="auto" w:fill="FEF6F0"/>
          </w:tcPr>
          <w:p w14:paraId="584FC653" w14:textId="3E6B3517" w:rsidR="00565E60" w:rsidRDefault="00A441BE" w:rsidP="00E71BB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[</w:t>
            </w:r>
            <w:r w:rsidR="00565E60">
              <w:rPr>
                <w:rFonts w:asciiTheme="minorEastAsia" w:eastAsiaTheme="minorEastAsia" w:hAnsiTheme="minorEastAsia" w:cs="Arial" w:hint="eastAsia"/>
                <w:lang w:eastAsia="ko-KR"/>
              </w:rPr>
              <w:t>데이터 취합 방법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>]</w:t>
            </w:r>
            <w:r w:rsidR="00565E60"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고객 데이터 조회는 어떻게 하고 있는지? 업무 유형별로 어떤 방식으로 조회하는지?</w:t>
            </w:r>
          </w:p>
        </w:tc>
      </w:tr>
      <w:tr w:rsidR="00565E60" w14:paraId="5BA35159" w14:textId="77777777" w:rsidTr="00E71BB0">
        <w:tc>
          <w:tcPr>
            <w:tcW w:w="9350" w:type="dxa"/>
            <w:gridSpan w:val="2"/>
          </w:tcPr>
          <w:p w14:paraId="2E8C68F5" w14:textId="77777777" w:rsidR="00565E60" w:rsidRPr="00E034E2" w:rsidRDefault="00565E60" w:rsidP="00E71BB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</w:p>
        </w:tc>
      </w:tr>
    </w:tbl>
    <w:p w14:paraId="49396B9D" w14:textId="77777777" w:rsidR="00565E60" w:rsidRPr="00BC7E40" w:rsidRDefault="00565E60" w:rsidP="00565E60">
      <w:pPr>
        <w:pStyle w:val="a3"/>
        <w:spacing w:line="360" w:lineRule="auto"/>
        <w:rPr>
          <w:rFonts w:asciiTheme="minorEastAsia" w:eastAsiaTheme="minorEastAsia" w:hAnsiTheme="minorEastAsia" w:cs="Arial"/>
          <w:b/>
          <w:bCs/>
          <w:lang w:eastAsia="ko-KR"/>
        </w:rPr>
      </w:pPr>
      <w:r w:rsidRPr="00BC7E40">
        <w:rPr>
          <w:rFonts w:asciiTheme="minorEastAsia" w:eastAsiaTheme="minorEastAsia" w:hAnsiTheme="minorEastAsia" w:cs="Arial"/>
          <w:b/>
          <w:bCs/>
          <w:lang w:eastAsia="ko-KR"/>
        </w:rPr>
        <w:t xml:space="preserve">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4"/>
        <w:gridCol w:w="8646"/>
      </w:tblGrid>
      <w:tr w:rsidR="00565E60" w14:paraId="0B14973D" w14:textId="77777777" w:rsidTr="00DC10EA">
        <w:tc>
          <w:tcPr>
            <w:tcW w:w="704" w:type="dxa"/>
            <w:shd w:val="clear" w:color="auto" w:fill="FEF6F0"/>
          </w:tcPr>
          <w:p w14:paraId="3AE24199" w14:textId="26246E25" w:rsidR="00565E60" w:rsidRPr="00FA1CB7" w:rsidRDefault="00565E60" w:rsidP="00E71BB0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 w:rsidRPr="00FA1CB7"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1</w:t>
            </w: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-3</w:t>
            </w:r>
          </w:p>
        </w:tc>
        <w:tc>
          <w:tcPr>
            <w:tcW w:w="8646" w:type="dxa"/>
            <w:shd w:val="clear" w:color="auto" w:fill="FEF6F0"/>
          </w:tcPr>
          <w:p w14:paraId="59CF1CA2" w14:textId="1FB59B87" w:rsidR="00565E60" w:rsidRDefault="00A441BE" w:rsidP="00E71BB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[</w:t>
            </w:r>
            <w:r w:rsidR="00565E60">
              <w:rPr>
                <w:rFonts w:asciiTheme="minorEastAsia" w:eastAsiaTheme="minorEastAsia" w:hAnsiTheme="minorEastAsia" w:cs="Arial" w:hint="eastAsia"/>
                <w:lang w:eastAsia="ko-KR"/>
              </w:rPr>
              <w:t>데이터 출처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>]</w:t>
            </w:r>
            <w:r w:rsidR="00565E60"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취합하는 고객 데이터의 출처가 어떻게 되는지?</w:t>
            </w:r>
          </w:p>
          <w:p w14:paraId="14FB6313" w14:textId="406142B2" w:rsidR="00565E60" w:rsidRDefault="00565E60" w:rsidP="00E71BB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(예. 각 </w:t>
            </w:r>
            <w:proofErr w:type="spellStart"/>
            <w:r>
              <w:rPr>
                <w:rFonts w:asciiTheme="minorEastAsia" w:eastAsiaTheme="minorEastAsia" w:hAnsiTheme="minorEastAsia" w:cs="Arial" w:hint="eastAsia"/>
                <w:lang w:eastAsia="ko-KR"/>
              </w:rPr>
              <w:t>딜러사</w:t>
            </w:r>
            <w:proofErr w:type="spellEnd"/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, 시승 데이터, </w:t>
            </w:r>
            <w:proofErr w:type="spellStart"/>
            <w:r>
              <w:rPr>
                <w:rFonts w:asciiTheme="minorEastAsia" w:eastAsiaTheme="minorEastAsia" w:hAnsiTheme="minorEastAsia" w:cs="Arial" w:hint="eastAsia"/>
                <w:lang w:eastAsia="ko-KR"/>
              </w:rPr>
              <w:t>MyHonda</w:t>
            </w:r>
            <w:proofErr w:type="spellEnd"/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등)</w:t>
            </w:r>
          </w:p>
        </w:tc>
      </w:tr>
      <w:tr w:rsidR="00565E60" w14:paraId="3F30EE0F" w14:textId="77777777" w:rsidTr="00E71BB0">
        <w:tc>
          <w:tcPr>
            <w:tcW w:w="9350" w:type="dxa"/>
            <w:gridSpan w:val="2"/>
          </w:tcPr>
          <w:p w14:paraId="2FFAAFA4" w14:textId="77777777" w:rsidR="00565E60" w:rsidRPr="00E034E2" w:rsidRDefault="00565E60" w:rsidP="00E71BB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</w:p>
        </w:tc>
      </w:tr>
    </w:tbl>
    <w:p w14:paraId="5AABD95E" w14:textId="77777777" w:rsidR="00A441BE" w:rsidRPr="00BC7E40" w:rsidRDefault="00565E60" w:rsidP="00A441BE">
      <w:pPr>
        <w:pStyle w:val="a3"/>
        <w:spacing w:line="360" w:lineRule="auto"/>
        <w:rPr>
          <w:rFonts w:asciiTheme="minorEastAsia" w:eastAsiaTheme="minorEastAsia" w:hAnsiTheme="minorEastAsia" w:cs="Arial"/>
          <w:b/>
          <w:bCs/>
          <w:lang w:eastAsia="ko-KR"/>
        </w:rPr>
      </w:pPr>
      <w:r w:rsidRPr="00BC7E40">
        <w:rPr>
          <w:rFonts w:asciiTheme="minorEastAsia" w:eastAsiaTheme="minorEastAsia" w:hAnsiTheme="minorEastAsia" w:cs="Arial"/>
          <w:b/>
          <w:bCs/>
          <w:lang w:eastAsia="ko-KR"/>
        </w:rPr>
        <w:t xml:space="preserve">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4"/>
        <w:gridCol w:w="8646"/>
      </w:tblGrid>
      <w:tr w:rsidR="00A441BE" w14:paraId="041C0E68" w14:textId="77777777" w:rsidTr="00AD38E8">
        <w:tc>
          <w:tcPr>
            <w:tcW w:w="704" w:type="dxa"/>
            <w:shd w:val="clear" w:color="auto" w:fill="FEF6F0"/>
          </w:tcPr>
          <w:p w14:paraId="0DBED181" w14:textId="2E48C7EA" w:rsidR="00A441BE" w:rsidRPr="00FA1CB7" w:rsidRDefault="00A441BE" w:rsidP="00AD38E8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 w:rsidRPr="00FA1CB7"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1</w:t>
            </w: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-4</w:t>
            </w:r>
          </w:p>
        </w:tc>
        <w:tc>
          <w:tcPr>
            <w:tcW w:w="8646" w:type="dxa"/>
            <w:shd w:val="clear" w:color="auto" w:fill="FEF6F0"/>
          </w:tcPr>
          <w:p w14:paraId="6C77F9FB" w14:textId="2FCF8DE0" w:rsidR="00A441BE" w:rsidRDefault="00A441BE" w:rsidP="00AD38E8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[데이터 가공] </w:t>
            </w:r>
            <w:r w:rsidR="00440745"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세일즈 팀 내에서 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>고객 데이터 가공은 어떻게 하고 있는지</w:t>
            </w:r>
            <w:r w:rsidR="00440745">
              <w:rPr>
                <w:rFonts w:asciiTheme="minorEastAsia" w:eastAsiaTheme="minorEastAsia" w:hAnsiTheme="minorEastAsia" w:cs="Arial" w:hint="eastAsia"/>
                <w:lang w:eastAsia="ko-KR"/>
              </w:rPr>
              <w:t>?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</w:t>
            </w:r>
          </w:p>
          <w:p w14:paraId="51BE1442" w14:textId="57067365" w:rsidR="00A441BE" w:rsidRDefault="00A441BE" w:rsidP="00AD38E8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(예. A 데이터와 B 데이터 </w:t>
            </w:r>
            <w:proofErr w:type="spellStart"/>
            <w:r>
              <w:rPr>
                <w:rFonts w:asciiTheme="minorEastAsia" w:eastAsiaTheme="minorEastAsia" w:hAnsiTheme="minorEastAsia" w:cs="Arial" w:hint="eastAsia"/>
                <w:lang w:eastAsia="ko-KR"/>
              </w:rPr>
              <w:t>Vloo</w:t>
            </w:r>
            <w:r w:rsidR="00A5013D">
              <w:rPr>
                <w:rFonts w:asciiTheme="minorEastAsia" w:eastAsiaTheme="minorEastAsia" w:hAnsiTheme="minorEastAsia" w:cs="Arial" w:hint="eastAsia"/>
                <w:lang w:eastAsia="ko-KR"/>
              </w:rPr>
              <w:t>k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>up</w:t>
            </w:r>
            <w:proofErr w:type="spellEnd"/>
            <w:r>
              <w:rPr>
                <w:rFonts w:asciiTheme="minorEastAsia" w:eastAsiaTheme="minorEastAsia" w:hAnsiTheme="minorEastAsia" w:cs="Arial" w:hint="eastAsia"/>
                <w:lang w:eastAsia="ko-KR"/>
              </w:rPr>
              <w:t>하여 가공)</w:t>
            </w:r>
          </w:p>
        </w:tc>
      </w:tr>
      <w:tr w:rsidR="00A441BE" w14:paraId="0B4DC49B" w14:textId="77777777" w:rsidTr="00AD38E8">
        <w:tc>
          <w:tcPr>
            <w:tcW w:w="9350" w:type="dxa"/>
            <w:gridSpan w:val="2"/>
          </w:tcPr>
          <w:p w14:paraId="43616ADF" w14:textId="77777777" w:rsidR="00A441BE" w:rsidRPr="00E034E2" w:rsidRDefault="00A441BE" w:rsidP="00AD38E8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</w:p>
        </w:tc>
      </w:tr>
    </w:tbl>
    <w:p w14:paraId="2270FACC" w14:textId="392A164E" w:rsidR="00565E60" w:rsidRPr="00BC7E40" w:rsidRDefault="00A441BE" w:rsidP="00565E60">
      <w:pPr>
        <w:pStyle w:val="a3"/>
        <w:spacing w:line="360" w:lineRule="auto"/>
        <w:rPr>
          <w:rFonts w:asciiTheme="minorEastAsia" w:eastAsiaTheme="minorEastAsia" w:hAnsiTheme="minorEastAsia" w:cs="Arial"/>
          <w:b/>
          <w:bCs/>
          <w:lang w:eastAsia="ko-KR"/>
        </w:rPr>
      </w:pPr>
      <w:r w:rsidRPr="00BC7E40">
        <w:rPr>
          <w:rFonts w:asciiTheme="minorEastAsia" w:eastAsiaTheme="minorEastAsia" w:hAnsiTheme="minorEastAsia" w:cs="Arial"/>
          <w:b/>
          <w:bCs/>
          <w:lang w:eastAsia="ko-KR"/>
        </w:rPr>
        <w:t xml:space="preserve">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4"/>
        <w:gridCol w:w="8646"/>
      </w:tblGrid>
      <w:tr w:rsidR="00565E60" w14:paraId="754A516B" w14:textId="77777777" w:rsidTr="00DC10EA">
        <w:tc>
          <w:tcPr>
            <w:tcW w:w="704" w:type="dxa"/>
            <w:shd w:val="clear" w:color="auto" w:fill="FEF6F0"/>
          </w:tcPr>
          <w:p w14:paraId="6352351B" w14:textId="54038F0E" w:rsidR="00565E60" w:rsidRPr="00FA1CB7" w:rsidRDefault="00565E60" w:rsidP="00E71BB0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 w:rsidRPr="00FA1CB7"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1</w:t>
            </w: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-</w:t>
            </w:r>
            <w:r w:rsidR="00A441BE"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5</w:t>
            </w:r>
          </w:p>
        </w:tc>
        <w:tc>
          <w:tcPr>
            <w:tcW w:w="8646" w:type="dxa"/>
            <w:shd w:val="clear" w:color="auto" w:fill="FEF6F0"/>
          </w:tcPr>
          <w:p w14:paraId="0C181140" w14:textId="0D41DA69" w:rsidR="007D4D08" w:rsidRDefault="00565E60" w:rsidP="00E71BB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데이터 조회</w:t>
            </w:r>
            <w:r w:rsidR="00786A72"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혹은 가공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시 당면한 어려움은 없었는지? </w:t>
            </w:r>
          </w:p>
          <w:p w14:paraId="2BFBC892" w14:textId="25255D6F" w:rsidR="00565E60" w:rsidRDefault="00565E60" w:rsidP="00E71BB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(예. Key 값 일치여부, 고객 식별자</w:t>
            </w:r>
            <w:r w:rsidR="007D4D08">
              <w:rPr>
                <w:rFonts w:asciiTheme="minorEastAsia" w:eastAsiaTheme="minorEastAsia" w:hAnsiTheme="minorEastAsia" w:cs="Arial" w:hint="eastAsia"/>
                <w:lang w:eastAsia="ko-KR"/>
              </w:rPr>
              <w:t>(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>이메일 &amp; 전화번호</w:t>
            </w:r>
            <w:r w:rsidR="007D4D08">
              <w:rPr>
                <w:rFonts w:asciiTheme="minorEastAsia" w:eastAsiaTheme="minorEastAsia" w:hAnsiTheme="minorEastAsia" w:cs="Arial" w:hint="eastAsia"/>
                <w:lang w:eastAsia="ko-KR"/>
              </w:rPr>
              <w:t>) 완결성 여부 등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>)</w:t>
            </w:r>
          </w:p>
        </w:tc>
      </w:tr>
      <w:tr w:rsidR="00565E60" w14:paraId="2504EC16" w14:textId="77777777" w:rsidTr="00E71BB0">
        <w:tc>
          <w:tcPr>
            <w:tcW w:w="9350" w:type="dxa"/>
            <w:gridSpan w:val="2"/>
          </w:tcPr>
          <w:p w14:paraId="3F22618B" w14:textId="77777777" w:rsidR="00565E60" w:rsidRPr="00E034E2" w:rsidRDefault="00565E60" w:rsidP="00E71BB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</w:p>
        </w:tc>
      </w:tr>
    </w:tbl>
    <w:p w14:paraId="37436132" w14:textId="31BF4DDC" w:rsidR="00565E60" w:rsidRPr="00BC7E40" w:rsidRDefault="00565E60" w:rsidP="00565E60">
      <w:pPr>
        <w:pStyle w:val="a3"/>
        <w:spacing w:line="360" w:lineRule="auto"/>
        <w:rPr>
          <w:rFonts w:asciiTheme="minorEastAsia" w:eastAsiaTheme="minorEastAsia" w:hAnsiTheme="minorEastAsia" w:cs="Arial"/>
          <w:b/>
          <w:bCs/>
          <w:lang w:eastAsia="ko-KR"/>
        </w:rPr>
      </w:pPr>
      <w:r w:rsidRPr="00BC7E40">
        <w:rPr>
          <w:rFonts w:asciiTheme="minorEastAsia" w:eastAsiaTheme="minorEastAsia" w:hAnsiTheme="minorEastAsia" w:cs="Arial"/>
          <w:b/>
          <w:bCs/>
          <w:lang w:eastAsia="ko-KR"/>
        </w:rPr>
        <w:t xml:space="preserve">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4"/>
        <w:gridCol w:w="8646"/>
      </w:tblGrid>
      <w:tr w:rsidR="00565E60" w14:paraId="0A1FA4BB" w14:textId="77777777" w:rsidTr="00DC10EA">
        <w:tc>
          <w:tcPr>
            <w:tcW w:w="704" w:type="dxa"/>
            <w:shd w:val="clear" w:color="auto" w:fill="FEF6F0"/>
          </w:tcPr>
          <w:p w14:paraId="2EF49C7F" w14:textId="0E4BBBDC" w:rsidR="00565E60" w:rsidRPr="00FA1CB7" w:rsidRDefault="00565E60" w:rsidP="00E71BB0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 xml:space="preserve"> 2-1</w:t>
            </w:r>
          </w:p>
        </w:tc>
        <w:tc>
          <w:tcPr>
            <w:tcW w:w="8646" w:type="dxa"/>
            <w:shd w:val="clear" w:color="auto" w:fill="FEF6F0"/>
          </w:tcPr>
          <w:p w14:paraId="5FEA9075" w14:textId="77777777" w:rsidR="004A638E" w:rsidRDefault="00051353" w:rsidP="004A638E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[</w:t>
            </w:r>
            <w:r w:rsidR="00565E60">
              <w:rPr>
                <w:rFonts w:asciiTheme="minorEastAsia" w:eastAsiaTheme="minorEastAsia" w:hAnsiTheme="minorEastAsia" w:cs="Arial" w:hint="eastAsia"/>
                <w:lang w:eastAsia="ko-KR"/>
              </w:rPr>
              <w:t>데이터 공유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>]</w:t>
            </w:r>
            <w:r w:rsidR="00565E60"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</w:t>
            </w:r>
            <w:r w:rsidR="004A638E"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타 부서와 </w:t>
            </w:r>
            <w:proofErr w:type="spellStart"/>
            <w:r w:rsidR="004A638E">
              <w:rPr>
                <w:rFonts w:asciiTheme="minorEastAsia" w:eastAsiaTheme="minorEastAsia" w:hAnsiTheme="minorEastAsia" w:cs="Arial" w:hint="eastAsia"/>
                <w:lang w:eastAsia="ko-KR"/>
              </w:rPr>
              <w:t>공유받는</w:t>
            </w:r>
            <w:proofErr w:type="spellEnd"/>
            <w:r w:rsidR="004A638E"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데이터 및 공유주는 데이터 종류가 어떻게 되는지?</w:t>
            </w:r>
          </w:p>
          <w:p w14:paraId="79248C19" w14:textId="44B4CCF1" w:rsidR="00565E60" w:rsidRDefault="00565E60" w:rsidP="00E71BB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(예. </w:t>
            </w:r>
            <w:r w:rsidR="00DC10EA">
              <w:rPr>
                <w:rFonts w:asciiTheme="minorEastAsia" w:eastAsiaTheme="minorEastAsia" w:hAnsiTheme="minorEastAsia" w:cs="Arial"/>
                <w:lang w:eastAsia="ko-KR"/>
              </w:rPr>
              <w:t>시승</w:t>
            </w:r>
            <w:r w:rsidR="00DC10EA"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</w:t>
            </w:r>
            <w:r w:rsidR="00DC10EA">
              <w:rPr>
                <w:rFonts w:asciiTheme="minorEastAsia" w:eastAsiaTheme="minorEastAsia" w:hAnsiTheme="minorEastAsia" w:cs="Arial"/>
                <w:lang w:eastAsia="ko-KR"/>
              </w:rPr>
              <w:t>데이터</w:t>
            </w:r>
            <w:r w:rsidR="00DC10EA"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</w:t>
            </w:r>
            <w:proofErr w:type="gramStart"/>
            <w:r w:rsidR="00DC10EA">
              <w:rPr>
                <w:rFonts w:asciiTheme="minorEastAsia" w:eastAsiaTheme="minorEastAsia" w:hAnsiTheme="minorEastAsia" w:cs="Arial" w:hint="eastAsia"/>
                <w:lang w:eastAsia="ko-KR"/>
              </w:rPr>
              <w:t>등 /</w:t>
            </w:r>
            <w:proofErr w:type="gramEnd"/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데이터 연계성 </w:t>
            </w:r>
            <w:r w:rsidR="00DC10EA">
              <w:rPr>
                <w:rFonts w:asciiTheme="minorEastAsia" w:eastAsiaTheme="minorEastAsia" w:hAnsiTheme="minorEastAsia" w:cs="Arial" w:hint="eastAsia"/>
                <w:lang w:eastAsia="ko-KR"/>
              </w:rPr>
              <w:t>파악을 위함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>)</w:t>
            </w:r>
          </w:p>
        </w:tc>
      </w:tr>
      <w:tr w:rsidR="00565E60" w14:paraId="2D6C5C49" w14:textId="77777777" w:rsidTr="00E71BB0">
        <w:tc>
          <w:tcPr>
            <w:tcW w:w="9350" w:type="dxa"/>
            <w:gridSpan w:val="2"/>
          </w:tcPr>
          <w:p w14:paraId="7AFF40F8" w14:textId="77777777" w:rsidR="00565E60" w:rsidRPr="00E034E2" w:rsidRDefault="00565E60" w:rsidP="00E71BB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</w:p>
        </w:tc>
      </w:tr>
    </w:tbl>
    <w:p w14:paraId="2CD806B0" w14:textId="6C1EE9DD" w:rsidR="00565E60" w:rsidRPr="00BC7E40" w:rsidRDefault="00565E60" w:rsidP="00565E60">
      <w:pPr>
        <w:pStyle w:val="a3"/>
        <w:spacing w:line="360" w:lineRule="auto"/>
        <w:rPr>
          <w:rFonts w:asciiTheme="minorEastAsia" w:eastAsiaTheme="minorEastAsia" w:hAnsiTheme="minorEastAsia" w:cs="Arial"/>
          <w:b/>
          <w:bCs/>
          <w:lang w:eastAsia="ko-KR"/>
        </w:rPr>
      </w:pPr>
      <w:r w:rsidRPr="00BC7E40">
        <w:rPr>
          <w:rFonts w:asciiTheme="minorEastAsia" w:eastAsiaTheme="minorEastAsia" w:hAnsiTheme="minorEastAsia" w:cs="Arial"/>
          <w:b/>
          <w:bCs/>
          <w:lang w:eastAsia="ko-KR"/>
        </w:rPr>
        <w:t xml:space="preserve">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637"/>
        <w:gridCol w:w="8713"/>
      </w:tblGrid>
      <w:tr w:rsidR="00565E60" w14:paraId="1B1C93B7" w14:textId="77777777" w:rsidTr="00827ACF">
        <w:tc>
          <w:tcPr>
            <w:tcW w:w="637" w:type="dxa"/>
            <w:shd w:val="clear" w:color="auto" w:fill="FEF6F0"/>
          </w:tcPr>
          <w:p w14:paraId="768564A0" w14:textId="528E64D9" w:rsidR="00565E60" w:rsidRPr="00FA1CB7" w:rsidRDefault="00565E60" w:rsidP="00E71BB0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2-2</w:t>
            </w:r>
          </w:p>
        </w:tc>
        <w:tc>
          <w:tcPr>
            <w:tcW w:w="8713" w:type="dxa"/>
            <w:shd w:val="clear" w:color="auto" w:fill="FEF6F0"/>
          </w:tcPr>
          <w:p w14:paraId="6CD85399" w14:textId="74083F87" w:rsidR="00565E60" w:rsidRDefault="00565E60" w:rsidP="00E71BB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데이터 공유 시 어떻게 요청하거나 전달하는지?</w:t>
            </w:r>
          </w:p>
          <w:p w14:paraId="76725465" w14:textId="5EB54B8E" w:rsidR="00565E60" w:rsidRDefault="00565E60" w:rsidP="00E71BB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lastRenderedPageBreak/>
              <w:t xml:space="preserve">(예. 엑셀 파일, csv 형식, 추출 </w:t>
            </w:r>
            <w:proofErr w:type="spellStart"/>
            <w:r>
              <w:rPr>
                <w:rFonts w:asciiTheme="minorEastAsia" w:eastAsiaTheme="minorEastAsia" w:hAnsiTheme="minorEastAsia" w:cs="Arial" w:hint="eastAsia"/>
                <w:lang w:eastAsia="ko-KR"/>
              </w:rPr>
              <w:t>쿼리문</w:t>
            </w:r>
            <w:proofErr w:type="spellEnd"/>
            <w:r w:rsidR="00827ACF"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>등)</w:t>
            </w:r>
          </w:p>
        </w:tc>
      </w:tr>
      <w:tr w:rsidR="00565E60" w14:paraId="7DFEA388" w14:textId="77777777" w:rsidTr="00E71BB0">
        <w:tc>
          <w:tcPr>
            <w:tcW w:w="9350" w:type="dxa"/>
            <w:gridSpan w:val="2"/>
          </w:tcPr>
          <w:p w14:paraId="325B920C" w14:textId="77777777" w:rsidR="00565E60" w:rsidRPr="00E034E2" w:rsidRDefault="00565E60" w:rsidP="00E71BB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</w:p>
        </w:tc>
      </w:tr>
    </w:tbl>
    <w:p w14:paraId="650908AD" w14:textId="77777777" w:rsidR="00827ACF" w:rsidRPr="00BC7E40" w:rsidRDefault="00827ACF" w:rsidP="00827ACF">
      <w:pPr>
        <w:pStyle w:val="a3"/>
        <w:spacing w:line="360" w:lineRule="auto"/>
        <w:rPr>
          <w:rFonts w:asciiTheme="minorEastAsia" w:eastAsiaTheme="minorEastAsia" w:hAnsiTheme="minorEastAsia" w:cs="Arial"/>
          <w:b/>
          <w:bCs/>
          <w:lang w:eastAsia="ko-KR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637"/>
        <w:gridCol w:w="8713"/>
      </w:tblGrid>
      <w:tr w:rsidR="00827ACF" w14:paraId="28DE59C7" w14:textId="77777777" w:rsidTr="00827ACF">
        <w:tc>
          <w:tcPr>
            <w:tcW w:w="637" w:type="dxa"/>
            <w:shd w:val="clear" w:color="auto" w:fill="FEF6F0"/>
          </w:tcPr>
          <w:p w14:paraId="269EC817" w14:textId="06C8DBC8" w:rsidR="00827ACF" w:rsidRPr="00FA1CB7" w:rsidRDefault="00827ACF" w:rsidP="00E71BB0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3-1</w:t>
            </w:r>
          </w:p>
        </w:tc>
        <w:tc>
          <w:tcPr>
            <w:tcW w:w="8713" w:type="dxa"/>
            <w:shd w:val="clear" w:color="auto" w:fill="FEF6F0"/>
          </w:tcPr>
          <w:p w14:paraId="7E79201C" w14:textId="7B7A02F8" w:rsidR="00827ACF" w:rsidRDefault="00827ACF" w:rsidP="00E71BB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고객 데이터는 언제, 어떻게 업데이트 되고 있는지?</w:t>
            </w:r>
          </w:p>
          <w:p w14:paraId="1BF1DE00" w14:textId="307AE3C3" w:rsidR="00827ACF" w:rsidRDefault="00827ACF" w:rsidP="00E71BB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(예. 업데이트가 자주 발생하는 항목/채널/캠페인은 어떤 게 있</w:t>
            </w:r>
            <w:r w:rsidR="00B732FD">
              <w:rPr>
                <w:rFonts w:asciiTheme="minorEastAsia" w:eastAsiaTheme="minorEastAsia" w:hAnsiTheme="minorEastAsia" w:cs="Arial" w:hint="eastAsia"/>
                <w:lang w:eastAsia="ko-KR"/>
              </w:rPr>
              <w:t>는지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>? 업데이트 주로 발생하는 시즌이 따로 있</w:t>
            </w:r>
            <w:r w:rsidR="00B732FD">
              <w:rPr>
                <w:rFonts w:asciiTheme="minorEastAsia" w:eastAsiaTheme="minorEastAsia" w:hAnsiTheme="minorEastAsia" w:cs="Arial" w:hint="eastAsia"/>
                <w:lang w:eastAsia="ko-KR"/>
              </w:rPr>
              <w:t>는지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>?)</w:t>
            </w:r>
          </w:p>
        </w:tc>
      </w:tr>
      <w:tr w:rsidR="00827ACF" w14:paraId="71978739" w14:textId="77777777" w:rsidTr="00E71BB0">
        <w:tc>
          <w:tcPr>
            <w:tcW w:w="9350" w:type="dxa"/>
            <w:gridSpan w:val="2"/>
          </w:tcPr>
          <w:p w14:paraId="7526EE79" w14:textId="77777777" w:rsidR="00827ACF" w:rsidRPr="00E034E2" w:rsidRDefault="00827ACF" w:rsidP="00E71BB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</w:p>
        </w:tc>
      </w:tr>
    </w:tbl>
    <w:p w14:paraId="72CDC8BC" w14:textId="77777777" w:rsidR="00827ACF" w:rsidRPr="00BC7E40" w:rsidRDefault="00827ACF" w:rsidP="00827ACF">
      <w:pPr>
        <w:pStyle w:val="a3"/>
        <w:spacing w:line="360" w:lineRule="auto"/>
        <w:rPr>
          <w:rFonts w:asciiTheme="minorEastAsia" w:eastAsiaTheme="minorEastAsia" w:hAnsiTheme="minorEastAsia" w:cs="Arial"/>
          <w:b/>
          <w:bCs/>
          <w:lang w:eastAsia="ko-KR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680"/>
        <w:gridCol w:w="8670"/>
      </w:tblGrid>
      <w:tr w:rsidR="00827ACF" w14:paraId="5301A19F" w14:textId="77777777" w:rsidTr="005A2302">
        <w:tc>
          <w:tcPr>
            <w:tcW w:w="680" w:type="dxa"/>
            <w:shd w:val="clear" w:color="auto" w:fill="FEF6F0"/>
          </w:tcPr>
          <w:p w14:paraId="5B9AD2ED" w14:textId="43FE4B30" w:rsidR="00827ACF" w:rsidRPr="00FA1CB7" w:rsidRDefault="00827ACF" w:rsidP="00E71BB0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3-2</w:t>
            </w:r>
          </w:p>
        </w:tc>
        <w:tc>
          <w:tcPr>
            <w:tcW w:w="8670" w:type="dxa"/>
            <w:shd w:val="clear" w:color="auto" w:fill="FEF6F0"/>
          </w:tcPr>
          <w:p w14:paraId="07846400" w14:textId="718B6F17" w:rsidR="00827ACF" w:rsidRDefault="00827ACF" w:rsidP="00E71BB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마케팅 수신동의는 어떤 방법, 어떤 주기로 </w:t>
            </w:r>
            <w:r w:rsidR="00744A5D">
              <w:rPr>
                <w:rFonts w:asciiTheme="minorEastAsia" w:eastAsiaTheme="minorEastAsia" w:hAnsiTheme="minorEastAsia" w:cs="Arial" w:hint="eastAsia"/>
                <w:lang w:eastAsia="ko-KR"/>
              </w:rPr>
              <w:t>수집 및 업데이트되고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있는지?</w:t>
            </w:r>
          </w:p>
          <w:p w14:paraId="1106F56A" w14:textId="34ED2C19" w:rsidR="00827ACF" w:rsidRDefault="00827ACF" w:rsidP="00E71BB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(예. 특정 행사 참여 고객 데이터에서 온라인 또는 오프라인 식별자로 수신동의 여부를 조인한 뒤 캠페인 발송 진행)</w:t>
            </w:r>
          </w:p>
        </w:tc>
      </w:tr>
      <w:tr w:rsidR="00827ACF" w14:paraId="6B9EE134" w14:textId="77777777" w:rsidTr="00E71BB0">
        <w:tc>
          <w:tcPr>
            <w:tcW w:w="9350" w:type="dxa"/>
            <w:gridSpan w:val="2"/>
          </w:tcPr>
          <w:p w14:paraId="00A240DC" w14:textId="77777777" w:rsidR="00827ACF" w:rsidRPr="00E034E2" w:rsidRDefault="00827ACF" w:rsidP="00E71BB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</w:p>
        </w:tc>
      </w:tr>
    </w:tbl>
    <w:p w14:paraId="6E3F8453" w14:textId="77777777" w:rsidR="005A2302" w:rsidRPr="00BC7E40" w:rsidRDefault="005A2302" w:rsidP="005A2302">
      <w:pPr>
        <w:pStyle w:val="a3"/>
        <w:spacing w:line="360" w:lineRule="auto"/>
        <w:rPr>
          <w:rFonts w:asciiTheme="minorEastAsia" w:eastAsiaTheme="minorEastAsia" w:hAnsiTheme="minorEastAsia" w:cs="Arial"/>
          <w:b/>
          <w:bCs/>
          <w:lang w:eastAsia="ko-KR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4"/>
        <w:gridCol w:w="8646"/>
      </w:tblGrid>
      <w:tr w:rsidR="005A2302" w14:paraId="1C18F108" w14:textId="77777777" w:rsidTr="00DC10EA">
        <w:tc>
          <w:tcPr>
            <w:tcW w:w="704" w:type="dxa"/>
            <w:shd w:val="clear" w:color="auto" w:fill="FEF6F0"/>
          </w:tcPr>
          <w:p w14:paraId="15C45572" w14:textId="2BAC9822" w:rsidR="005A2302" w:rsidRPr="00FA1CB7" w:rsidRDefault="005A2302" w:rsidP="00E71BB0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4</w:t>
            </w:r>
          </w:p>
        </w:tc>
        <w:tc>
          <w:tcPr>
            <w:tcW w:w="8646" w:type="dxa"/>
            <w:shd w:val="clear" w:color="auto" w:fill="FEF6F0"/>
          </w:tcPr>
          <w:p w14:paraId="2BE369B8" w14:textId="6210F636" w:rsidR="005A2302" w:rsidRDefault="00051353" w:rsidP="00E71BB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[딜러] </w:t>
            </w:r>
            <w:proofErr w:type="spellStart"/>
            <w:r w:rsidR="005A2302">
              <w:rPr>
                <w:rFonts w:asciiTheme="minorEastAsia" w:eastAsiaTheme="minorEastAsia" w:hAnsiTheme="minorEastAsia" w:cs="Arial" w:hint="eastAsia"/>
                <w:lang w:eastAsia="ko-KR"/>
              </w:rPr>
              <w:t>딜러샵</w:t>
            </w:r>
            <w:proofErr w:type="spellEnd"/>
            <w:r w:rsidR="005A2302"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데이터는 어떻게 적재되고 있는지? (예. 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>DMS 적재 + 수기 관리 혼합</w:t>
            </w:r>
            <w:r w:rsidR="005A2302"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등)</w:t>
            </w:r>
          </w:p>
          <w:p w14:paraId="59473714" w14:textId="5EC72E89" w:rsidR="005A2302" w:rsidRDefault="005A2302" w:rsidP="00E71BB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세일즈 팀에서는 어떤 방법으로 조회하고 있</w:t>
            </w:r>
            <w:r w:rsidR="00B732FD">
              <w:rPr>
                <w:rFonts w:asciiTheme="minorEastAsia" w:eastAsiaTheme="minorEastAsia" w:hAnsiTheme="minorEastAsia" w:cs="Arial" w:hint="eastAsia"/>
                <w:lang w:eastAsia="ko-KR"/>
              </w:rPr>
              <w:t>는지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? (예. 특정 </w:t>
            </w:r>
            <w:proofErr w:type="gramStart"/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DB </w:t>
            </w:r>
            <w:r w:rsidR="00051353">
              <w:rPr>
                <w:rFonts w:asciiTheme="minorEastAsia" w:eastAsiaTheme="minorEastAsia" w:hAnsiTheme="minorEastAsia" w:cs="Arial" w:hint="eastAsia"/>
                <w:lang w:eastAsia="ko-KR"/>
              </w:rPr>
              <w:t>/</w:t>
            </w:r>
            <w:proofErr w:type="gramEnd"/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특정 플랫폼에서 추출 등)</w:t>
            </w:r>
          </w:p>
        </w:tc>
      </w:tr>
      <w:tr w:rsidR="005A2302" w14:paraId="473BAEDE" w14:textId="77777777" w:rsidTr="00E71BB0">
        <w:tc>
          <w:tcPr>
            <w:tcW w:w="9350" w:type="dxa"/>
            <w:gridSpan w:val="2"/>
          </w:tcPr>
          <w:p w14:paraId="03E36F91" w14:textId="77777777" w:rsidR="005A2302" w:rsidRPr="00E034E2" w:rsidRDefault="005A2302" w:rsidP="00E71BB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</w:p>
        </w:tc>
      </w:tr>
    </w:tbl>
    <w:p w14:paraId="4E6D65A3" w14:textId="77777777" w:rsidR="005A2302" w:rsidRPr="00BC7E40" w:rsidRDefault="005A2302" w:rsidP="005A2302">
      <w:pPr>
        <w:pStyle w:val="a3"/>
        <w:spacing w:line="360" w:lineRule="auto"/>
        <w:rPr>
          <w:rFonts w:asciiTheme="minorEastAsia" w:eastAsiaTheme="minorEastAsia" w:hAnsiTheme="minorEastAsia" w:cs="Arial"/>
          <w:b/>
          <w:bCs/>
          <w:lang w:eastAsia="ko-KR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4"/>
        <w:gridCol w:w="8646"/>
      </w:tblGrid>
      <w:tr w:rsidR="005A2302" w14:paraId="4A9C4306" w14:textId="77777777" w:rsidTr="00DC10EA">
        <w:tc>
          <w:tcPr>
            <w:tcW w:w="704" w:type="dxa"/>
            <w:shd w:val="clear" w:color="auto" w:fill="FEF6F0"/>
          </w:tcPr>
          <w:p w14:paraId="55E0EBEA" w14:textId="4FC7A986" w:rsidR="005A2302" w:rsidRPr="00FA1CB7" w:rsidRDefault="005A2302" w:rsidP="00E71BB0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5</w:t>
            </w:r>
          </w:p>
        </w:tc>
        <w:tc>
          <w:tcPr>
            <w:tcW w:w="8646" w:type="dxa"/>
            <w:shd w:val="clear" w:color="auto" w:fill="FEF6F0"/>
          </w:tcPr>
          <w:p w14:paraId="6A7CA394" w14:textId="38F45471" w:rsidR="005A2302" w:rsidRDefault="00051353" w:rsidP="00E71BB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[딜러] </w:t>
            </w:r>
            <w:proofErr w:type="spellStart"/>
            <w:r w:rsidR="005A2302">
              <w:rPr>
                <w:rFonts w:asciiTheme="minorEastAsia" w:eastAsiaTheme="minorEastAsia" w:hAnsiTheme="minorEastAsia" w:cs="Arial" w:hint="eastAsia"/>
                <w:lang w:eastAsia="ko-KR"/>
              </w:rPr>
              <w:t>딜러별</w:t>
            </w:r>
            <w:proofErr w:type="spellEnd"/>
            <w:r w:rsidR="005A2302"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영업 성과 관리는 어떻게 하고 있</w:t>
            </w:r>
            <w:r w:rsidR="00B732FD">
              <w:rPr>
                <w:rFonts w:asciiTheme="minorEastAsia" w:eastAsiaTheme="minorEastAsia" w:hAnsiTheme="minorEastAsia" w:cs="Arial" w:hint="eastAsia"/>
                <w:lang w:eastAsia="ko-KR"/>
              </w:rPr>
              <w:t>는지</w:t>
            </w:r>
            <w:r w:rsidR="005A2302">
              <w:rPr>
                <w:rFonts w:asciiTheme="minorEastAsia" w:eastAsiaTheme="minorEastAsia" w:hAnsiTheme="minorEastAsia" w:cs="Arial" w:hint="eastAsia"/>
                <w:lang w:eastAsia="ko-KR"/>
              </w:rPr>
              <w:t>? 어떤 지표를 통해, 어떤 주기로 조회하며, 어떤 보고서를 구성해서 확인하는지?</w:t>
            </w:r>
          </w:p>
        </w:tc>
      </w:tr>
      <w:tr w:rsidR="005A2302" w14:paraId="6B998B1F" w14:textId="77777777" w:rsidTr="00E71BB0">
        <w:tc>
          <w:tcPr>
            <w:tcW w:w="9350" w:type="dxa"/>
            <w:gridSpan w:val="2"/>
          </w:tcPr>
          <w:p w14:paraId="67C42A59" w14:textId="77777777" w:rsidR="005A2302" w:rsidRPr="00E034E2" w:rsidRDefault="005A2302" w:rsidP="00E71BB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</w:p>
        </w:tc>
      </w:tr>
    </w:tbl>
    <w:p w14:paraId="1BDBE24F" w14:textId="77777777" w:rsidR="005A2302" w:rsidRPr="00BC7E40" w:rsidRDefault="005A2302" w:rsidP="005A2302">
      <w:pPr>
        <w:pStyle w:val="a3"/>
        <w:spacing w:line="360" w:lineRule="auto"/>
        <w:rPr>
          <w:rFonts w:asciiTheme="minorEastAsia" w:eastAsiaTheme="minorEastAsia" w:hAnsiTheme="minorEastAsia" w:cs="Arial"/>
          <w:b/>
          <w:bCs/>
          <w:lang w:eastAsia="ko-KR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645"/>
        <w:gridCol w:w="8705"/>
      </w:tblGrid>
      <w:tr w:rsidR="005A2302" w14:paraId="41BA1471" w14:textId="77777777" w:rsidTr="0087125A">
        <w:tc>
          <w:tcPr>
            <w:tcW w:w="645" w:type="dxa"/>
            <w:shd w:val="clear" w:color="auto" w:fill="FEF6F0"/>
          </w:tcPr>
          <w:p w14:paraId="5D85A898" w14:textId="321553CB" w:rsidR="0087125A" w:rsidRPr="00FA1CB7" w:rsidRDefault="0087125A" w:rsidP="00DC10EA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6</w:t>
            </w:r>
          </w:p>
        </w:tc>
        <w:tc>
          <w:tcPr>
            <w:tcW w:w="8705" w:type="dxa"/>
            <w:shd w:val="clear" w:color="auto" w:fill="FEF6F0"/>
          </w:tcPr>
          <w:p w14:paraId="36C514C2" w14:textId="6572D90F" w:rsidR="005A2302" w:rsidRDefault="0087125A" w:rsidP="00E71BB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GA 사용 여부와 현재 조회하고 있는 보고서 항목은 어떤 게 있는지?</w:t>
            </w:r>
          </w:p>
        </w:tc>
      </w:tr>
      <w:tr w:rsidR="005A2302" w14:paraId="49CD6A25" w14:textId="77777777" w:rsidTr="00E71BB0">
        <w:tc>
          <w:tcPr>
            <w:tcW w:w="9350" w:type="dxa"/>
            <w:gridSpan w:val="2"/>
          </w:tcPr>
          <w:p w14:paraId="1AAF1536" w14:textId="77777777" w:rsidR="005A2302" w:rsidRPr="00E034E2" w:rsidRDefault="005A2302" w:rsidP="00E71BB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</w:p>
        </w:tc>
      </w:tr>
    </w:tbl>
    <w:p w14:paraId="5FBBC1EB" w14:textId="77777777" w:rsidR="0087125A" w:rsidRPr="00BC7E40" w:rsidRDefault="0087125A" w:rsidP="0087125A">
      <w:pPr>
        <w:pStyle w:val="a3"/>
        <w:spacing w:line="360" w:lineRule="auto"/>
        <w:rPr>
          <w:rFonts w:asciiTheme="minorEastAsia" w:eastAsiaTheme="minorEastAsia" w:hAnsiTheme="minorEastAsia" w:cs="Arial"/>
          <w:b/>
          <w:bCs/>
          <w:lang w:eastAsia="ko-KR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637"/>
        <w:gridCol w:w="8713"/>
      </w:tblGrid>
      <w:tr w:rsidR="0087125A" w14:paraId="1359B328" w14:textId="77777777" w:rsidTr="0087125A">
        <w:tc>
          <w:tcPr>
            <w:tcW w:w="637" w:type="dxa"/>
            <w:shd w:val="clear" w:color="auto" w:fill="FEF6F0"/>
          </w:tcPr>
          <w:p w14:paraId="696DCBF2" w14:textId="58D46682" w:rsidR="0087125A" w:rsidRPr="00FA1CB7" w:rsidRDefault="0087125A" w:rsidP="00DC10EA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lastRenderedPageBreak/>
              <w:t>7</w:t>
            </w:r>
          </w:p>
        </w:tc>
        <w:tc>
          <w:tcPr>
            <w:tcW w:w="8713" w:type="dxa"/>
            <w:shd w:val="clear" w:color="auto" w:fill="FEF6F0"/>
          </w:tcPr>
          <w:p w14:paraId="3435E9DE" w14:textId="59904E96" w:rsidR="0087125A" w:rsidRDefault="00051353" w:rsidP="00E71BB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[오프라인] </w:t>
            </w:r>
            <w:r w:rsidR="0087125A">
              <w:rPr>
                <w:rFonts w:asciiTheme="minorEastAsia" w:eastAsiaTheme="minorEastAsia" w:hAnsiTheme="minorEastAsia" w:cs="Arial" w:hint="eastAsia"/>
                <w:lang w:eastAsia="ko-KR"/>
              </w:rPr>
              <w:t>고객 타겟팅 혹은 캠페인 실행에서, 오프라인 데이터 활용해본 적 있는지? 있다면 어떻게 활용했는지?</w:t>
            </w:r>
          </w:p>
        </w:tc>
      </w:tr>
      <w:tr w:rsidR="0087125A" w14:paraId="2FEF26DB" w14:textId="77777777" w:rsidTr="00E71BB0">
        <w:tc>
          <w:tcPr>
            <w:tcW w:w="9350" w:type="dxa"/>
            <w:gridSpan w:val="2"/>
          </w:tcPr>
          <w:p w14:paraId="733AC046" w14:textId="77777777" w:rsidR="0087125A" w:rsidRPr="00E034E2" w:rsidRDefault="0087125A" w:rsidP="00E71BB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</w:p>
        </w:tc>
      </w:tr>
    </w:tbl>
    <w:p w14:paraId="72D45DB5" w14:textId="77777777" w:rsidR="0087125A" w:rsidRPr="00BC7E40" w:rsidRDefault="0087125A" w:rsidP="0087125A">
      <w:pPr>
        <w:pStyle w:val="a3"/>
        <w:spacing w:line="360" w:lineRule="auto"/>
        <w:rPr>
          <w:rFonts w:asciiTheme="minorEastAsia" w:eastAsiaTheme="minorEastAsia" w:hAnsiTheme="minorEastAsia" w:cs="Arial"/>
          <w:b/>
          <w:bCs/>
          <w:lang w:eastAsia="ko-KR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4"/>
        <w:gridCol w:w="8646"/>
      </w:tblGrid>
      <w:tr w:rsidR="0087125A" w14:paraId="78AC7389" w14:textId="77777777" w:rsidTr="00DC10EA">
        <w:tc>
          <w:tcPr>
            <w:tcW w:w="704" w:type="dxa"/>
            <w:shd w:val="clear" w:color="auto" w:fill="FEF6F0"/>
          </w:tcPr>
          <w:p w14:paraId="3D8361B1" w14:textId="03ED4B6B" w:rsidR="0087125A" w:rsidRPr="00FA1CB7" w:rsidRDefault="0087125A" w:rsidP="00DC10EA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8</w:t>
            </w:r>
          </w:p>
        </w:tc>
        <w:tc>
          <w:tcPr>
            <w:tcW w:w="8646" w:type="dxa"/>
            <w:shd w:val="clear" w:color="auto" w:fill="FEF6F0"/>
          </w:tcPr>
          <w:p w14:paraId="099D6DF1" w14:textId="77777777" w:rsidR="00E35CA2" w:rsidRDefault="00051353" w:rsidP="00E71BB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[오프라인] </w:t>
            </w:r>
            <w:r w:rsidR="00E35CA2"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세일즈 팀에서 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활용하고 있는 </w:t>
            </w:r>
            <w:r w:rsidR="0087125A"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오프라인 데이터 종류는 무엇인지? </w:t>
            </w:r>
          </w:p>
          <w:p w14:paraId="744791AC" w14:textId="1C0F14CB" w:rsidR="0087125A" w:rsidRDefault="0087125A" w:rsidP="00E71BB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(예. 시승센터, </w:t>
            </w:r>
            <w:proofErr w:type="spellStart"/>
            <w:r>
              <w:rPr>
                <w:rFonts w:asciiTheme="minorEastAsia" w:eastAsiaTheme="minorEastAsia" w:hAnsiTheme="minorEastAsia" w:cs="Arial" w:hint="eastAsia"/>
                <w:lang w:eastAsia="ko-KR"/>
              </w:rPr>
              <w:t>딜러샵</w:t>
            </w:r>
            <w:proofErr w:type="spellEnd"/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등)</w:t>
            </w:r>
          </w:p>
        </w:tc>
      </w:tr>
      <w:tr w:rsidR="0087125A" w14:paraId="4A6A5E3A" w14:textId="77777777" w:rsidTr="00E71BB0">
        <w:tc>
          <w:tcPr>
            <w:tcW w:w="9350" w:type="dxa"/>
            <w:gridSpan w:val="2"/>
          </w:tcPr>
          <w:p w14:paraId="0AD938F2" w14:textId="77777777" w:rsidR="0087125A" w:rsidRPr="0087125A" w:rsidRDefault="0087125A" w:rsidP="00E71BB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</w:p>
        </w:tc>
      </w:tr>
    </w:tbl>
    <w:p w14:paraId="3B69704C" w14:textId="77777777" w:rsidR="006B3122" w:rsidRPr="00BC7E40" w:rsidRDefault="006B3122" w:rsidP="006B3122">
      <w:pPr>
        <w:pStyle w:val="a3"/>
        <w:spacing w:line="360" w:lineRule="auto"/>
        <w:rPr>
          <w:rFonts w:asciiTheme="minorEastAsia" w:eastAsiaTheme="minorEastAsia" w:hAnsiTheme="minorEastAsia" w:cs="Arial"/>
          <w:b/>
          <w:bCs/>
          <w:lang w:eastAsia="ko-KR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4"/>
        <w:gridCol w:w="8646"/>
      </w:tblGrid>
      <w:tr w:rsidR="006B3122" w14:paraId="2720FCD1" w14:textId="77777777" w:rsidTr="00AD38E8">
        <w:tc>
          <w:tcPr>
            <w:tcW w:w="704" w:type="dxa"/>
            <w:shd w:val="clear" w:color="auto" w:fill="FEF6F0"/>
          </w:tcPr>
          <w:p w14:paraId="5705DE9D" w14:textId="2C7BD8EB" w:rsidR="006B3122" w:rsidRPr="00FA1CB7" w:rsidRDefault="006B3122" w:rsidP="00AD38E8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9</w:t>
            </w:r>
          </w:p>
        </w:tc>
        <w:tc>
          <w:tcPr>
            <w:tcW w:w="8646" w:type="dxa"/>
            <w:shd w:val="clear" w:color="auto" w:fill="FEF6F0"/>
          </w:tcPr>
          <w:p w14:paraId="33D5C4E7" w14:textId="77777777" w:rsidR="006B3122" w:rsidRDefault="006B3122" w:rsidP="00AD38E8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활용 희망하나, 활용하지 못하고 있는 데이터가 있는지, 무엇인지? </w:t>
            </w:r>
          </w:p>
          <w:p w14:paraId="173A000F" w14:textId="4AB60C87" w:rsidR="006B3122" w:rsidRDefault="006B3122" w:rsidP="00AD38E8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(예. 캠페인 </w:t>
            </w:r>
            <w:r>
              <w:rPr>
                <w:rFonts w:asciiTheme="minorEastAsia" w:eastAsiaTheme="minorEastAsia" w:hAnsiTheme="minorEastAsia" w:cs="Arial"/>
                <w:lang w:eastAsia="ko-KR"/>
              </w:rPr>
              <w:t>–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000 데이터, </w:t>
            </w:r>
            <w:proofErr w:type="spellStart"/>
            <w:r>
              <w:rPr>
                <w:rFonts w:asciiTheme="minorEastAsia" w:eastAsiaTheme="minorEastAsia" w:hAnsiTheme="minorEastAsia" w:cs="Arial" w:hint="eastAsia"/>
                <w:lang w:eastAsia="ko-KR"/>
              </w:rPr>
              <w:t>딜러샵</w:t>
            </w:r>
            <w:proofErr w:type="spellEnd"/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lang w:eastAsia="ko-KR"/>
              </w:rPr>
              <w:t>–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000 데이터, 오프라인 </w:t>
            </w:r>
            <w:r>
              <w:rPr>
                <w:rFonts w:asciiTheme="minorEastAsia" w:eastAsiaTheme="minorEastAsia" w:hAnsiTheme="minorEastAsia" w:cs="Arial"/>
                <w:lang w:eastAsia="ko-KR"/>
              </w:rPr>
              <w:t>–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행사 참여 데이터 등)</w:t>
            </w:r>
          </w:p>
        </w:tc>
      </w:tr>
      <w:tr w:rsidR="006B3122" w14:paraId="1E2DDB87" w14:textId="77777777" w:rsidTr="00AD38E8">
        <w:tc>
          <w:tcPr>
            <w:tcW w:w="9350" w:type="dxa"/>
            <w:gridSpan w:val="2"/>
          </w:tcPr>
          <w:p w14:paraId="378FAEB3" w14:textId="77777777" w:rsidR="006B3122" w:rsidRPr="0087125A" w:rsidRDefault="006B3122" w:rsidP="00AD38E8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</w:p>
        </w:tc>
      </w:tr>
    </w:tbl>
    <w:p w14:paraId="4B3F65C7" w14:textId="77777777" w:rsidR="006B3122" w:rsidRPr="0008306D" w:rsidRDefault="006B3122" w:rsidP="006B3122">
      <w:pPr>
        <w:pStyle w:val="a3"/>
        <w:spacing w:line="360" w:lineRule="auto"/>
        <w:rPr>
          <w:rFonts w:asciiTheme="minorEastAsia" w:eastAsiaTheme="minorEastAsia" w:hAnsiTheme="minorEastAsia" w:cs="Arial"/>
          <w:b/>
          <w:bCs/>
          <w:lang w:eastAsia="ko-KR"/>
        </w:rPr>
      </w:pPr>
    </w:p>
    <w:p w14:paraId="45F9CE45" w14:textId="77777777" w:rsidR="0087125A" w:rsidRPr="0008306D" w:rsidRDefault="0087125A" w:rsidP="0087125A">
      <w:pPr>
        <w:pStyle w:val="a3"/>
        <w:spacing w:line="360" w:lineRule="auto"/>
        <w:rPr>
          <w:rFonts w:asciiTheme="minorEastAsia" w:eastAsiaTheme="minorEastAsia" w:hAnsiTheme="minorEastAsia" w:cs="Arial"/>
          <w:b/>
          <w:bCs/>
          <w:lang w:eastAsia="ko-KR"/>
        </w:rPr>
      </w:pPr>
    </w:p>
    <w:p w14:paraId="5ECAAE38" w14:textId="77777777" w:rsidR="000E5038" w:rsidRDefault="000E5038" w:rsidP="00BC7E40">
      <w:pPr>
        <w:pStyle w:val="a3"/>
        <w:spacing w:line="360" w:lineRule="auto"/>
        <w:rPr>
          <w:rFonts w:asciiTheme="minorEastAsia" w:eastAsiaTheme="minorEastAsia" w:hAnsiTheme="minorEastAsia" w:cs="Arial"/>
          <w:b/>
          <w:bCs/>
          <w:lang w:eastAsia="ko-KR"/>
        </w:rPr>
      </w:pPr>
    </w:p>
    <w:p w14:paraId="7E490E78" w14:textId="77777777" w:rsidR="00644FB9" w:rsidRDefault="00644FB9" w:rsidP="00BC7E40">
      <w:pPr>
        <w:pStyle w:val="a3"/>
        <w:spacing w:line="360" w:lineRule="auto"/>
        <w:rPr>
          <w:rFonts w:asciiTheme="minorEastAsia" w:eastAsiaTheme="minorEastAsia" w:hAnsiTheme="minorEastAsia" w:cs="Arial"/>
          <w:b/>
          <w:bCs/>
          <w:lang w:eastAsia="ko-KR"/>
        </w:rPr>
      </w:pPr>
    </w:p>
    <w:p w14:paraId="74F9DFE2" w14:textId="374F9D16" w:rsidR="00BC7E40" w:rsidRPr="00A4513D" w:rsidRDefault="00BC7E40" w:rsidP="00BC7E40">
      <w:pPr>
        <w:pStyle w:val="a3"/>
        <w:spacing w:line="360" w:lineRule="auto"/>
        <w:rPr>
          <w:rFonts w:asciiTheme="minorEastAsia" w:eastAsiaTheme="minorEastAsia" w:hAnsiTheme="minorEastAsia" w:cs="Arial"/>
          <w:b/>
          <w:bCs/>
          <w:lang w:eastAsia="ko-KR"/>
        </w:rPr>
      </w:pPr>
      <w:r w:rsidRPr="00BC7E40">
        <w:rPr>
          <w:rFonts w:asciiTheme="minorEastAsia" w:eastAsiaTheme="minorEastAsia" w:hAnsiTheme="minorEastAsia" w:cs="Arial" w:hint="eastAsia"/>
          <w:b/>
          <w:bCs/>
          <w:lang w:eastAsia="ko-KR"/>
        </w:rPr>
        <w:t>[</w:t>
      </w:r>
      <w:r w:rsidR="0087125A">
        <w:rPr>
          <w:rFonts w:asciiTheme="minorEastAsia" w:eastAsiaTheme="minorEastAsia" w:hAnsiTheme="minorEastAsia" w:cs="Arial" w:hint="eastAsia"/>
          <w:b/>
          <w:bCs/>
          <w:lang w:eastAsia="ko-KR"/>
        </w:rPr>
        <w:t>5</w:t>
      </w:r>
      <w:r>
        <w:rPr>
          <w:rFonts w:asciiTheme="minorEastAsia" w:eastAsiaTheme="minorEastAsia" w:hAnsiTheme="minorEastAsia" w:cs="Arial"/>
          <w:b/>
          <w:bCs/>
          <w:lang w:eastAsia="ko-KR"/>
        </w:rPr>
        <w:t>.</w:t>
      </w:r>
      <w:r w:rsidRPr="00BC7E40">
        <w:rPr>
          <w:rFonts w:asciiTheme="minorEastAsia" w:eastAsiaTheme="minorEastAsia" w:hAnsiTheme="minorEastAsia" w:cs="Arial" w:hint="eastAsia"/>
          <w:b/>
          <w:bCs/>
          <w:lang w:eastAsia="ko-KR"/>
        </w:rPr>
        <w:t xml:space="preserve"> </w:t>
      </w:r>
      <w:proofErr w:type="spellStart"/>
      <w:r w:rsidR="0087125A">
        <w:rPr>
          <w:rFonts w:asciiTheme="minorEastAsia" w:eastAsiaTheme="minorEastAsia" w:hAnsiTheme="minorEastAsia" w:cs="Arial" w:hint="eastAsia"/>
          <w:b/>
          <w:bCs/>
          <w:lang w:eastAsia="ko-KR"/>
        </w:rPr>
        <w:t>태블로</w:t>
      </w:r>
      <w:proofErr w:type="spellEnd"/>
      <w:r w:rsidRPr="00BC7E40">
        <w:rPr>
          <w:rFonts w:asciiTheme="minorEastAsia" w:eastAsiaTheme="minorEastAsia" w:hAnsiTheme="minorEastAsia" w:cs="Arial"/>
          <w:b/>
          <w:bCs/>
          <w:lang w:eastAsia="ko-KR"/>
        </w:rPr>
        <w:t>]</w:t>
      </w:r>
    </w:p>
    <w:tbl>
      <w:tblPr>
        <w:tblStyle w:val="a6"/>
        <w:tblW w:w="9351" w:type="dxa"/>
        <w:tblLook w:val="04A0" w:firstRow="1" w:lastRow="0" w:firstColumn="1" w:lastColumn="0" w:noHBand="0" w:noVBand="1"/>
      </w:tblPr>
      <w:tblGrid>
        <w:gridCol w:w="704"/>
        <w:gridCol w:w="8647"/>
      </w:tblGrid>
      <w:tr w:rsidR="00BC7E40" w14:paraId="7281B8A5" w14:textId="77777777" w:rsidTr="00125422">
        <w:tc>
          <w:tcPr>
            <w:tcW w:w="704" w:type="dxa"/>
            <w:shd w:val="clear" w:color="auto" w:fill="FEF6F0"/>
          </w:tcPr>
          <w:p w14:paraId="310ECA9A" w14:textId="7F554914" w:rsidR="00BC7E40" w:rsidRPr="00405E78" w:rsidRDefault="00BC7E40" w:rsidP="00AC25BA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 w:rsidRPr="00405E78"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  <w:t>1</w:t>
            </w:r>
          </w:p>
        </w:tc>
        <w:tc>
          <w:tcPr>
            <w:tcW w:w="8647" w:type="dxa"/>
            <w:shd w:val="clear" w:color="auto" w:fill="FEF6F0"/>
          </w:tcPr>
          <w:p w14:paraId="49D057D2" w14:textId="77777777" w:rsidR="000E5038" w:rsidRDefault="0087125A" w:rsidP="00E34469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proofErr w:type="spellStart"/>
            <w:r>
              <w:rPr>
                <w:rFonts w:asciiTheme="minorEastAsia" w:eastAsiaTheme="minorEastAsia" w:hAnsiTheme="minorEastAsia" w:cs="Arial" w:hint="eastAsia"/>
                <w:lang w:eastAsia="ko-KR"/>
              </w:rPr>
              <w:t>태블로</w:t>
            </w:r>
            <w:proofErr w:type="spellEnd"/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대행사 통해 운영 중인데, 운영 현황이 어떻게 되는지?</w:t>
            </w:r>
          </w:p>
          <w:p w14:paraId="5F73A4AF" w14:textId="4128B4EE" w:rsidR="0087125A" w:rsidRPr="00405E78" w:rsidRDefault="0087125A" w:rsidP="00E34469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(예. 구축 담당 팀은 </w:t>
            </w:r>
            <w:proofErr w:type="spellStart"/>
            <w:r>
              <w:rPr>
                <w:rFonts w:asciiTheme="minorEastAsia" w:eastAsiaTheme="minorEastAsia" w:hAnsiTheme="minorEastAsia" w:cs="Arial" w:hint="eastAsia"/>
                <w:lang w:eastAsia="ko-KR"/>
              </w:rPr>
              <w:t>어디고</w:t>
            </w:r>
            <w:proofErr w:type="spellEnd"/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, 유지보수 대응 담당자는 </w:t>
            </w:r>
            <w:proofErr w:type="spellStart"/>
            <w:r>
              <w:rPr>
                <w:rFonts w:asciiTheme="minorEastAsia" w:eastAsiaTheme="minorEastAsia" w:hAnsiTheme="minorEastAsia" w:cs="Arial" w:hint="eastAsia"/>
                <w:lang w:eastAsia="ko-KR"/>
              </w:rPr>
              <w:t>누구며</w:t>
            </w:r>
            <w:proofErr w:type="spellEnd"/>
            <w:r>
              <w:rPr>
                <w:rFonts w:asciiTheme="minorEastAsia" w:eastAsiaTheme="minorEastAsia" w:hAnsiTheme="minorEastAsia" w:cs="Arial" w:hint="eastAsia"/>
                <w:lang w:eastAsia="ko-KR"/>
              </w:rPr>
              <w:t>, 어떤 서버에 연결하는지</w:t>
            </w:r>
            <w:r w:rsidR="008D688B"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등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>)</w:t>
            </w:r>
          </w:p>
        </w:tc>
      </w:tr>
      <w:tr w:rsidR="00BC7E40" w14:paraId="4D4E00FA" w14:textId="77777777" w:rsidTr="00FF1926">
        <w:tc>
          <w:tcPr>
            <w:tcW w:w="9351" w:type="dxa"/>
            <w:gridSpan w:val="2"/>
          </w:tcPr>
          <w:p w14:paraId="486E5F62" w14:textId="1C155158" w:rsidR="003F648F" w:rsidRPr="009328AF" w:rsidRDefault="003F648F" w:rsidP="00AC25BA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highlight w:val="cyan"/>
                <w:lang w:eastAsia="ko-KR"/>
              </w:rPr>
            </w:pPr>
            <w:r w:rsidRPr="009328AF">
              <w:rPr>
                <w:rFonts w:asciiTheme="minorEastAsia" w:eastAsiaTheme="minorEastAsia" w:hAnsiTheme="minorEastAsia" w:cs="Arial" w:hint="eastAsia"/>
                <w:highlight w:val="cyan"/>
                <w:lang w:eastAsia="ko-KR"/>
              </w:rPr>
              <w:t xml:space="preserve"> </w:t>
            </w:r>
          </w:p>
        </w:tc>
      </w:tr>
    </w:tbl>
    <w:p w14:paraId="214AC91A" w14:textId="77777777" w:rsidR="00BC7E40" w:rsidRDefault="00BC7E40" w:rsidP="00601479">
      <w:pPr>
        <w:pStyle w:val="a3"/>
        <w:spacing w:line="360" w:lineRule="auto"/>
        <w:rPr>
          <w:rFonts w:asciiTheme="minorEastAsia" w:eastAsiaTheme="minorEastAsia" w:hAnsiTheme="minorEastAsia" w:cs="Arial"/>
          <w:lang w:eastAsia="ko-KR"/>
        </w:rPr>
      </w:pPr>
    </w:p>
    <w:tbl>
      <w:tblPr>
        <w:tblStyle w:val="a6"/>
        <w:tblW w:w="9351" w:type="dxa"/>
        <w:tblLook w:val="04A0" w:firstRow="1" w:lastRow="0" w:firstColumn="1" w:lastColumn="0" w:noHBand="0" w:noVBand="1"/>
      </w:tblPr>
      <w:tblGrid>
        <w:gridCol w:w="704"/>
        <w:gridCol w:w="8647"/>
      </w:tblGrid>
      <w:tr w:rsidR="0017661A" w:rsidRPr="0061317F" w14:paraId="6A12B2B2" w14:textId="77777777" w:rsidTr="00125422">
        <w:tc>
          <w:tcPr>
            <w:tcW w:w="704" w:type="dxa"/>
            <w:shd w:val="clear" w:color="auto" w:fill="FEF6F0"/>
          </w:tcPr>
          <w:p w14:paraId="207371F8" w14:textId="51F0DCAE" w:rsidR="0017661A" w:rsidRPr="00FA1CB7" w:rsidRDefault="0087125A" w:rsidP="00AC25BA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2</w:t>
            </w:r>
          </w:p>
        </w:tc>
        <w:tc>
          <w:tcPr>
            <w:tcW w:w="8647" w:type="dxa"/>
            <w:shd w:val="clear" w:color="auto" w:fill="FEF6F0"/>
          </w:tcPr>
          <w:p w14:paraId="07E7FE48" w14:textId="0ACCBDC6" w:rsidR="0017661A" w:rsidRPr="0061317F" w:rsidRDefault="0087125A" w:rsidP="00AC25BA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기존 구축된 </w:t>
            </w:r>
            <w:proofErr w:type="spellStart"/>
            <w:r>
              <w:rPr>
                <w:rFonts w:asciiTheme="minorEastAsia" w:eastAsiaTheme="minorEastAsia" w:hAnsiTheme="minorEastAsia" w:cs="Arial" w:hint="eastAsia"/>
                <w:lang w:eastAsia="ko-KR"/>
              </w:rPr>
              <w:t>태블로에서</w:t>
            </w:r>
            <w:proofErr w:type="spellEnd"/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현재 어떤 데이터들</w:t>
            </w:r>
            <w:r w:rsidR="003B78AC">
              <w:rPr>
                <w:rFonts w:asciiTheme="minorEastAsia" w:eastAsiaTheme="minorEastAsia" w:hAnsiTheme="minorEastAsia" w:cs="Arial" w:hint="eastAsia"/>
                <w:lang w:eastAsia="ko-KR"/>
              </w:rPr>
              <w:t>을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조회하고 있는</w:t>
            </w:r>
            <w:r w:rsidR="008D688B">
              <w:rPr>
                <w:rFonts w:asciiTheme="minorEastAsia" w:eastAsiaTheme="minorEastAsia" w:hAnsiTheme="minorEastAsia" w:cs="Arial" w:hint="eastAsia"/>
                <w:lang w:eastAsia="ko-KR"/>
              </w:rPr>
              <w:t>지?</w:t>
            </w:r>
          </w:p>
        </w:tc>
      </w:tr>
      <w:tr w:rsidR="0017661A" w14:paraId="619E1290" w14:textId="77777777" w:rsidTr="00AC25BA">
        <w:tc>
          <w:tcPr>
            <w:tcW w:w="9351" w:type="dxa"/>
            <w:gridSpan w:val="2"/>
          </w:tcPr>
          <w:p w14:paraId="7E88CFEF" w14:textId="60E6E5BA" w:rsidR="0017661A" w:rsidRPr="00474CCC" w:rsidRDefault="0017661A" w:rsidP="00474CCC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iCs/>
                <w:lang w:eastAsia="ko-KR"/>
              </w:rPr>
            </w:pPr>
          </w:p>
        </w:tc>
      </w:tr>
    </w:tbl>
    <w:p w14:paraId="6044D24C" w14:textId="77777777" w:rsidR="003E5CC8" w:rsidRDefault="003E5CC8" w:rsidP="003E5CC8">
      <w:pPr>
        <w:pStyle w:val="a3"/>
        <w:spacing w:line="360" w:lineRule="auto"/>
        <w:rPr>
          <w:rFonts w:asciiTheme="minorEastAsia" w:eastAsiaTheme="minorEastAsia" w:hAnsiTheme="minorEastAsia" w:cs="Arial"/>
          <w:lang w:eastAsia="ko-KR"/>
        </w:rPr>
      </w:pPr>
    </w:p>
    <w:tbl>
      <w:tblPr>
        <w:tblStyle w:val="a6"/>
        <w:tblW w:w="9351" w:type="dxa"/>
        <w:tblLook w:val="04A0" w:firstRow="1" w:lastRow="0" w:firstColumn="1" w:lastColumn="0" w:noHBand="0" w:noVBand="1"/>
      </w:tblPr>
      <w:tblGrid>
        <w:gridCol w:w="704"/>
        <w:gridCol w:w="8647"/>
      </w:tblGrid>
      <w:tr w:rsidR="003E5CC8" w:rsidRPr="0061317F" w14:paraId="036B6EE1" w14:textId="77777777" w:rsidTr="00125422">
        <w:tc>
          <w:tcPr>
            <w:tcW w:w="704" w:type="dxa"/>
            <w:shd w:val="clear" w:color="auto" w:fill="FEF6F0"/>
          </w:tcPr>
          <w:p w14:paraId="4B44929D" w14:textId="1D80CCE4" w:rsidR="003E5CC8" w:rsidRPr="00FA1CB7" w:rsidRDefault="0087125A" w:rsidP="00C87160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3</w:t>
            </w:r>
          </w:p>
        </w:tc>
        <w:tc>
          <w:tcPr>
            <w:tcW w:w="8647" w:type="dxa"/>
            <w:shd w:val="clear" w:color="auto" w:fill="FEF6F0"/>
          </w:tcPr>
          <w:p w14:paraId="20B9652F" w14:textId="7D9EA5C6" w:rsidR="003E5CC8" w:rsidRPr="0061317F" w:rsidRDefault="0087125A" w:rsidP="00C8716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캠페인 결과 보고/조회 시 현재 조회하는 것 외 추가적으로 조회하고 싶은 내용이 있는지?</w:t>
            </w:r>
          </w:p>
        </w:tc>
      </w:tr>
      <w:tr w:rsidR="003E5CC8" w14:paraId="71438290" w14:textId="77777777" w:rsidTr="00C87160">
        <w:tc>
          <w:tcPr>
            <w:tcW w:w="9351" w:type="dxa"/>
            <w:gridSpan w:val="2"/>
          </w:tcPr>
          <w:p w14:paraId="4B89670F" w14:textId="77777777" w:rsidR="003E5CC8" w:rsidRPr="00474CCC" w:rsidRDefault="003E5CC8" w:rsidP="00C8716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iCs/>
                <w:lang w:eastAsia="ko-KR"/>
              </w:rPr>
            </w:pPr>
          </w:p>
        </w:tc>
      </w:tr>
    </w:tbl>
    <w:p w14:paraId="36C02584" w14:textId="77777777" w:rsidR="003E5CC8" w:rsidRDefault="003E5CC8" w:rsidP="003E5CC8">
      <w:pPr>
        <w:pStyle w:val="a3"/>
        <w:spacing w:line="360" w:lineRule="auto"/>
        <w:rPr>
          <w:rFonts w:asciiTheme="minorEastAsia" w:eastAsiaTheme="minorEastAsia" w:hAnsiTheme="minorEastAsia" w:cs="Arial"/>
          <w:lang w:eastAsia="ko-KR"/>
        </w:rPr>
      </w:pPr>
    </w:p>
    <w:tbl>
      <w:tblPr>
        <w:tblStyle w:val="a6"/>
        <w:tblW w:w="9351" w:type="dxa"/>
        <w:tblLook w:val="04A0" w:firstRow="1" w:lastRow="0" w:firstColumn="1" w:lastColumn="0" w:noHBand="0" w:noVBand="1"/>
      </w:tblPr>
      <w:tblGrid>
        <w:gridCol w:w="704"/>
        <w:gridCol w:w="8647"/>
      </w:tblGrid>
      <w:tr w:rsidR="003E5CC8" w:rsidRPr="0061317F" w14:paraId="4FB35701" w14:textId="77777777" w:rsidTr="00125422">
        <w:tc>
          <w:tcPr>
            <w:tcW w:w="704" w:type="dxa"/>
            <w:shd w:val="clear" w:color="auto" w:fill="FEF6F0"/>
          </w:tcPr>
          <w:p w14:paraId="58E04F1C" w14:textId="1810049D" w:rsidR="003E5CC8" w:rsidRPr="00FA1CB7" w:rsidRDefault="0087125A" w:rsidP="00C87160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4</w:t>
            </w:r>
          </w:p>
        </w:tc>
        <w:tc>
          <w:tcPr>
            <w:tcW w:w="8647" w:type="dxa"/>
            <w:shd w:val="clear" w:color="auto" w:fill="FEF6F0"/>
          </w:tcPr>
          <w:p w14:paraId="3047DB43" w14:textId="24D48E39" w:rsidR="003E5CC8" w:rsidRPr="0061317F" w:rsidRDefault="0087125A" w:rsidP="00C8716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현재 업무 플로우 중 문제없이 성과 데이터 조회가 가능한지? 오류가 있을 경우 어떻게 조치하고 있는지?</w:t>
            </w:r>
          </w:p>
        </w:tc>
      </w:tr>
      <w:tr w:rsidR="003E5CC8" w14:paraId="43A96B1A" w14:textId="77777777" w:rsidTr="00C87160">
        <w:tc>
          <w:tcPr>
            <w:tcW w:w="9351" w:type="dxa"/>
            <w:gridSpan w:val="2"/>
          </w:tcPr>
          <w:p w14:paraId="2E1DAE03" w14:textId="77777777" w:rsidR="003E5CC8" w:rsidRPr="00474CCC" w:rsidRDefault="003E5CC8" w:rsidP="00C8716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iCs/>
                <w:lang w:eastAsia="ko-KR"/>
              </w:rPr>
            </w:pPr>
          </w:p>
        </w:tc>
      </w:tr>
    </w:tbl>
    <w:p w14:paraId="06B71D6C" w14:textId="77777777" w:rsidR="004F2FF1" w:rsidRDefault="004F2FF1" w:rsidP="0087125A">
      <w:pPr>
        <w:pStyle w:val="a3"/>
        <w:spacing w:line="360" w:lineRule="auto"/>
        <w:rPr>
          <w:rFonts w:asciiTheme="minorEastAsia" w:eastAsiaTheme="minorEastAsia" w:hAnsiTheme="minorEastAsia" w:cs="Arial"/>
          <w:b/>
          <w:bCs/>
          <w:lang w:eastAsia="ko-KR"/>
        </w:rPr>
      </w:pPr>
    </w:p>
    <w:p w14:paraId="180FAB2E" w14:textId="77777777" w:rsidR="0087125A" w:rsidRPr="00DA4FB1" w:rsidRDefault="0087125A" w:rsidP="0087125A">
      <w:pPr>
        <w:pStyle w:val="a3"/>
        <w:spacing w:line="360" w:lineRule="auto"/>
        <w:rPr>
          <w:rFonts w:asciiTheme="minorEastAsia" w:eastAsiaTheme="minorEastAsia" w:hAnsiTheme="minorEastAsia" w:cs="Arial"/>
          <w:b/>
          <w:bCs/>
          <w:lang w:eastAsia="ko-KR"/>
        </w:rPr>
      </w:pPr>
    </w:p>
    <w:sectPr w:rsidR="0087125A" w:rsidRPr="00DA4FB1" w:rsidSect="009715FD">
      <w:headerReference w:type="default" r:id="rId9"/>
      <w:footerReference w:type="default" r:id="rId10"/>
      <w:pgSz w:w="12240" w:h="15840" w:code="1"/>
      <w:pgMar w:top="1440" w:right="1440" w:bottom="1440" w:left="1440" w:header="720" w:footer="13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74F079" w14:textId="77777777" w:rsidR="009265E8" w:rsidRDefault="009265E8">
      <w:r>
        <w:separator/>
      </w:r>
    </w:p>
  </w:endnote>
  <w:endnote w:type="continuationSeparator" w:id="0">
    <w:p w14:paraId="7E5BD20A" w14:textId="77777777" w:rsidR="009265E8" w:rsidRDefault="009265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782833219"/>
      <w:docPartObj>
        <w:docPartGallery w:val="Page Numbers (Bottom of Page)"/>
        <w:docPartUnique/>
      </w:docPartObj>
    </w:sdtPr>
    <w:sdtEndPr>
      <w:rPr>
        <w:rFonts w:asciiTheme="minorEastAsia" w:eastAsiaTheme="minorEastAsia" w:hAnsiTheme="minorEastAsia"/>
      </w:rPr>
    </w:sdtEndPr>
    <w:sdtContent>
      <w:sdt>
        <w:sdtPr>
          <w:id w:val="-1769616900"/>
          <w:docPartObj>
            <w:docPartGallery w:val="Page Numbers (Top of Page)"/>
            <w:docPartUnique/>
          </w:docPartObj>
        </w:sdtPr>
        <w:sdtEndPr>
          <w:rPr>
            <w:rFonts w:asciiTheme="minorEastAsia" w:eastAsiaTheme="minorEastAsia" w:hAnsiTheme="minorEastAsia"/>
          </w:rPr>
        </w:sdtEndPr>
        <w:sdtContent>
          <w:p w14:paraId="6E6F1CA9" w14:textId="77777777" w:rsidR="00451AA7" w:rsidRPr="0067134F" w:rsidRDefault="00451AA7">
            <w:pPr>
              <w:pStyle w:val="a4"/>
              <w:jc w:val="right"/>
              <w:rPr>
                <w:rFonts w:asciiTheme="minorEastAsia" w:eastAsiaTheme="minorEastAsia" w:hAnsiTheme="minorEastAsia"/>
              </w:rPr>
            </w:pPr>
            <w:r>
              <w:rPr>
                <w:lang w:val="ko-KR" w:eastAsia="ko-KR"/>
              </w:rPr>
              <w:t xml:space="preserve"> </w:t>
            </w:r>
            <w:r w:rsidRPr="0067134F">
              <w:rPr>
                <w:rFonts w:asciiTheme="minorEastAsia" w:eastAsiaTheme="minorEastAsia" w:hAnsiTheme="minorEastAsia"/>
                <w:b/>
                <w:bCs/>
              </w:rPr>
              <w:fldChar w:fldCharType="begin"/>
            </w:r>
            <w:r w:rsidRPr="0067134F">
              <w:rPr>
                <w:rFonts w:asciiTheme="minorEastAsia" w:eastAsiaTheme="minorEastAsia" w:hAnsiTheme="minorEastAsia"/>
                <w:b/>
                <w:bCs/>
              </w:rPr>
              <w:instrText>PAGE</w:instrText>
            </w:r>
            <w:r w:rsidRPr="0067134F">
              <w:rPr>
                <w:rFonts w:asciiTheme="minorEastAsia" w:eastAsiaTheme="minorEastAsia" w:hAnsiTheme="minorEastAsia"/>
                <w:b/>
                <w:bCs/>
              </w:rPr>
              <w:fldChar w:fldCharType="separate"/>
            </w:r>
            <w:r w:rsidRPr="0067134F">
              <w:rPr>
                <w:rFonts w:asciiTheme="minorEastAsia" w:eastAsiaTheme="minorEastAsia" w:hAnsiTheme="minorEastAsia"/>
                <w:b/>
                <w:bCs/>
                <w:noProof/>
              </w:rPr>
              <w:t>4</w:t>
            </w:r>
            <w:r w:rsidRPr="0067134F">
              <w:rPr>
                <w:rFonts w:asciiTheme="minorEastAsia" w:eastAsiaTheme="minorEastAsia" w:hAnsiTheme="minorEastAsia"/>
                <w:b/>
                <w:bCs/>
              </w:rPr>
              <w:fldChar w:fldCharType="end"/>
            </w:r>
            <w:r w:rsidRPr="0067134F">
              <w:rPr>
                <w:rFonts w:asciiTheme="minorEastAsia" w:eastAsiaTheme="minorEastAsia" w:hAnsiTheme="minorEastAsia"/>
                <w:lang w:val="ko-KR" w:eastAsia="ko-KR"/>
              </w:rPr>
              <w:t xml:space="preserve"> / </w:t>
            </w:r>
            <w:r w:rsidRPr="0067134F">
              <w:rPr>
                <w:rFonts w:asciiTheme="minorEastAsia" w:eastAsiaTheme="minorEastAsia" w:hAnsiTheme="minorEastAsia"/>
                <w:b/>
                <w:bCs/>
              </w:rPr>
              <w:fldChar w:fldCharType="begin"/>
            </w:r>
            <w:r w:rsidRPr="0067134F">
              <w:rPr>
                <w:rFonts w:asciiTheme="minorEastAsia" w:eastAsiaTheme="minorEastAsia" w:hAnsiTheme="minorEastAsia"/>
                <w:b/>
                <w:bCs/>
              </w:rPr>
              <w:instrText>NUMPAGES</w:instrText>
            </w:r>
            <w:r w:rsidRPr="0067134F">
              <w:rPr>
                <w:rFonts w:asciiTheme="minorEastAsia" w:eastAsiaTheme="minorEastAsia" w:hAnsiTheme="minorEastAsia"/>
                <w:b/>
                <w:bCs/>
              </w:rPr>
              <w:fldChar w:fldCharType="separate"/>
            </w:r>
            <w:r w:rsidRPr="0067134F">
              <w:rPr>
                <w:rFonts w:asciiTheme="minorEastAsia" w:eastAsiaTheme="minorEastAsia" w:hAnsiTheme="minorEastAsia"/>
                <w:b/>
                <w:bCs/>
                <w:noProof/>
              </w:rPr>
              <w:t>4</w:t>
            </w:r>
            <w:r w:rsidRPr="0067134F">
              <w:rPr>
                <w:rFonts w:asciiTheme="minorEastAsia" w:eastAsiaTheme="minorEastAsia" w:hAnsiTheme="minorEastAsia"/>
                <w:b/>
                <w:bCs/>
              </w:rPr>
              <w:fldChar w:fldCharType="end"/>
            </w:r>
          </w:p>
        </w:sdtContent>
      </w:sdt>
    </w:sdtContent>
  </w:sdt>
  <w:p w14:paraId="37AB6CDE" w14:textId="77777777" w:rsidR="00451AA7" w:rsidRDefault="00451AA7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9B7119" w14:textId="77777777" w:rsidR="009265E8" w:rsidRDefault="009265E8">
      <w:r>
        <w:separator/>
      </w:r>
    </w:p>
  </w:footnote>
  <w:footnote w:type="continuationSeparator" w:id="0">
    <w:p w14:paraId="448D9168" w14:textId="77777777" w:rsidR="009265E8" w:rsidRDefault="009265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2EAF9A" w14:textId="3330967D" w:rsidR="00451AA7" w:rsidRDefault="00451AA7" w:rsidP="001F7D0F">
    <w:pPr>
      <w:pStyle w:val="a3"/>
      <w:pBdr>
        <w:bottom w:val="single" w:sz="6" w:space="1" w:color="auto"/>
      </w:pBdr>
      <w:tabs>
        <w:tab w:val="clear" w:pos="8640"/>
        <w:tab w:val="right" w:pos="9360"/>
      </w:tabs>
      <w:jc w:val="center"/>
      <w:rPr>
        <w:sz w:val="16"/>
        <w:szCs w:val="16"/>
        <w:lang w:eastAsia="ko-KR"/>
      </w:rPr>
    </w:pP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7A5841"/>
    <w:multiLevelType w:val="singleLevel"/>
    <w:tmpl w:val="CC4E4D8C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" w15:restartNumberingAfterBreak="0">
    <w:nsid w:val="0CCB67E9"/>
    <w:multiLevelType w:val="hybridMultilevel"/>
    <w:tmpl w:val="19C4B982"/>
    <w:lvl w:ilvl="0" w:tplc="307C698E">
      <w:start w:val="1"/>
      <w:numFmt w:val="decimal"/>
      <w:lvlText w:val="%1."/>
      <w:lvlJc w:val="left"/>
      <w:pPr>
        <w:tabs>
          <w:tab w:val="num" w:pos="1200"/>
        </w:tabs>
        <w:ind w:left="1200" w:hanging="400"/>
      </w:pPr>
      <w:rPr>
        <w:rFonts w:ascii="Arial" w:eastAsia="돋움" w:hAnsi="Arial" w:cs="Arial"/>
        <w:b/>
      </w:rPr>
    </w:lvl>
    <w:lvl w:ilvl="1" w:tplc="04090019">
      <w:start w:val="1"/>
      <w:numFmt w:val="upperLetter"/>
      <w:lvlText w:val="%2."/>
      <w:lvlJc w:val="left"/>
      <w:pPr>
        <w:tabs>
          <w:tab w:val="num" w:pos="1600"/>
        </w:tabs>
        <w:ind w:left="160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2000"/>
        </w:tabs>
        <w:ind w:left="2000" w:hanging="400"/>
      </w:pPr>
    </w:lvl>
    <w:lvl w:ilvl="3" w:tplc="20500618">
      <w:start w:val="1"/>
      <w:numFmt w:val="decimal"/>
      <w:lvlText w:val="%4."/>
      <w:lvlJc w:val="left"/>
      <w:pPr>
        <w:tabs>
          <w:tab w:val="num" w:pos="2400"/>
        </w:tabs>
        <w:ind w:left="2400" w:hanging="400"/>
      </w:pPr>
      <w:rPr>
        <w:rFonts w:hint="eastAsia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800"/>
        </w:tabs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00"/>
        </w:tabs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00"/>
        </w:tabs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00"/>
        </w:tabs>
        <w:ind w:left="4400" w:hanging="400"/>
      </w:pPr>
    </w:lvl>
  </w:abstractNum>
  <w:abstractNum w:abstractNumId="2" w15:restartNumberingAfterBreak="0">
    <w:nsid w:val="0D35594B"/>
    <w:multiLevelType w:val="hybridMultilevel"/>
    <w:tmpl w:val="6E92340C"/>
    <w:lvl w:ilvl="0" w:tplc="04090013">
      <w:start w:val="1"/>
      <w:numFmt w:val="upperRoman"/>
      <w:lvlText w:val="%1."/>
      <w:lvlJc w:val="left"/>
      <w:pPr>
        <w:tabs>
          <w:tab w:val="num" w:pos="1200"/>
        </w:tabs>
        <w:ind w:left="1200" w:hanging="400"/>
      </w:pPr>
    </w:lvl>
    <w:lvl w:ilvl="1" w:tplc="04090019">
      <w:start w:val="1"/>
      <w:numFmt w:val="upperLetter"/>
      <w:lvlText w:val="%2."/>
      <w:lvlJc w:val="left"/>
      <w:pPr>
        <w:tabs>
          <w:tab w:val="num" w:pos="1600"/>
        </w:tabs>
        <w:ind w:left="160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2000"/>
        </w:tabs>
        <w:ind w:left="2000" w:hanging="400"/>
      </w:pPr>
    </w:lvl>
    <w:lvl w:ilvl="3" w:tplc="0409000F">
      <w:start w:val="1"/>
      <w:numFmt w:val="decimal"/>
      <w:lvlText w:val="%4."/>
      <w:lvlJc w:val="left"/>
      <w:pPr>
        <w:tabs>
          <w:tab w:val="num" w:pos="2400"/>
        </w:tabs>
        <w:ind w:left="2400" w:hanging="400"/>
      </w:pPr>
    </w:lvl>
    <w:lvl w:ilvl="4" w:tplc="04090019">
      <w:start w:val="1"/>
      <w:numFmt w:val="upperLetter"/>
      <w:lvlText w:val="%5."/>
      <w:lvlJc w:val="left"/>
      <w:pPr>
        <w:tabs>
          <w:tab w:val="num" w:pos="2800"/>
        </w:tabs>
        <w:ind w:left="2800" w:hanging="400"/>
      </w:pPr>
    </w:lvl>
    <w:lvl w:ilvl="5" w:tplc="0409001B">
      <w:start w:val="1"/>
      <w:numFmt w:val="lowerRoman"/>
      <w:lvlText w:val="%6."/>
      <w:lvlJc w:val="right"/>
      <w:pPr>
        <w:tabs>
          <w:tab w:val="num" w:pos="3200"/>
        </w:tabs>
        <w:ind w:left="3200" w:hanging="400"/>
      </w:pPr>
    </w:lvl>
    <w:lvl w:ilvl="6" w:tplc="0409000F">
      <w:start w:val="1"/>
      <w:numFmt w:val="decimal"/>
      <w:lvlText w:val="%7."/>
      <w:lvlJc w:val="left"/>
      <w:pPr>
        <w:tabs>
          <w:tab w:val="num" w:pos="3600"/>
        </w:tabs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00"/>
        </w:tabs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00"/>
        </w:tabs>
        <w:ind w:left="4400" w:hanging="400"/>
      </w:pPr>
    </w:lvl>
  </w:abstractNum>
  <w:abstractNum w:abstractNumId="3" w15:restartNumberingAfterBreak="0">
    <w:nsid w:val="0D860F20"/>
    <w:multiLevelType w:val="hybridMultilevel"/>
    <w:tmpl w:val="AD680F9A"/>
    <w:lvl w:ilvl="0" w:tplc="F8BAB466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3F4E163A">
      <w:start w:val="1"/>
      <w:numFmt w:val="decimal"/>
      <w:lvlText w:val="%2."/>
      <w:lvlJc w:val="left"/>
      <w:pPr>
        <w:tabs>
          <w:tab w:val="num" w:pos="1160"/>
        </w:tabs>
        <w:ind w:left="1160" w:hanging="360"/>
      </w:pPr>
      <w:rPr>
        <w:rFonts w:ascii="Arial" w:eastAsia="굴림" w:hAnsi="Arial" w:cs="Arial"/>
      </w:rPr>
    </w:lvl>
    <w:lvl w:ilvl="2" w:tplc="0D1E8394">
      <w:numFmt w:val="none"/>
      <w:lvlText w:val=""/>
      <w:lvlJc w:val="left"/>
      <w:pPr>
        <w:tabs>
          <w:tab w:val="num" w:pos="360"/>
        </w:tabs>
      </w:pPr>
    </w:lvl>
    <w:lvl w:ilvl="3" w:tplc="29EC9DAC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3226277A">
      <w:numFmt w:val="decimal"/>
      <w:lvlText w:val="%5-"/>
      <w:lvlJc w:val="left"/>
      <w:pPr>
        <w:ind w:left="2360" w:hanging="360"/>
      </w:pPr>
      <w:rPr>
        <w:rFonts w:hint="default"/>
      </w:rPr>
    </w:lvl>
    <w:lvl w:ilvl="5" w:tplc="B2005EA6">
      <w:numFmt w:val="bullet"/>
      <w:lvlText w:val="-"/>
      <w:lvlJc w:val="left"/>
      <w:pPr>
        <w:ind w:left="2760" w:hanging="360"/>
      </w:pPr>
      <w:rPr>
        <w:rFonts w:ascii="맑은 고딕" w:eastAsia="맑은 고딕" w:hAnsi="맑은 고딕" w:cs="Arial" w:hint="eastAsia"/>
      </w:rPr>
    </w:lvl>
    <w:lvl w:ilvl="6" w:tplc="DC90315C">
      <w:numFmt w:val="bullet"/>
      <w:lvlText w:val=""/>
      <w:lvlJc w:val="left"/>
      <w:pPr>
        <w:ind w:left="3160" w:hanging="360"/>
      </w:pPr>
      <w:rPr>
        <w:rFonts w:ascii="Wingdings" w:eastAsiaTheme="minorEastAsia" w:hAnsi="Wingdings" w:cs="Arial" w:hint="default"/>
      </w:rPr>
    </w:lvl>
    <w:lvl w:ilvl="7" w:tplc="54F00294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2B466242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" w15:restartNumberingAfterBreak="0">
    <w:nsid w:val="1FCD3214"/>
    <w:multiLevelType w:val="hybridMultilevel"/>
    <w:tmpl w:val="99EC7870"/>
    <w:lvl w:ilvl="0" w:tplc="04090013">
      <w:start w:val="1"/>
      <w:numFmt w:val="upperRoman"/>
      <w:lvlText w:val="%1."/>
      <w:lvlJc w:val="left"/>
      <w:pPr>
        <w:tabs>
          <w:tab w:val="num" w:pos="1200"/>
        </w:tabs>
        <w:ind w:left="1200" w:hanging="400"/>
      </w:pPr>
    </w:lvl>
    <w:lvl w:ilvl="1" w:tplc="04E8A592">
      <w:start w:val="1"/>
      <w:numFmt w:val="decimal"/>
      <w:lvlText w:val="%2."/>
      <w:lvlJc w:val="left"/>
      <w:pPr>
        <w:tabs>
          <w:tab w:val="num" w:pos="1560"/>
        </w:tabs>
        <w:ind w:left="156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000"/>
        </w:tabs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800"/>
        </w:tabs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00"/>
        </w:tabs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00"/>
        </w:tabs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00"/>
        </w:tabs>
        <w:ind w:left="4400" w:hanging="400"/>
      </w:pPr>
    </w:lvl>
  </w:abstractNum>
  <w:abstractNum w:abstractNumId="5" w15:restartNumberingAfterBreak="0">
    <w:nsid w:val="23511762"/>
    <w:multiLevelType w:val="singleLevel"/>
    <w:tmpl w:val="6B54E09E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6" w15:restartNumberingAfterBreak="0">
    <w:nsid w:val="2B6F78F5"/>
    <w:multiLevelType w:val="hybridMultilevel"/>
    <w:tmpl w:val="8C202E4C"/>
    <w:lvl w:ilvl="0" w:tplc="E1228400">
      <w:start w:val="19"/>
      <w:numFmt w:val="bullet"/>
      <w:lvlText w:val="-"/>
      <w:lvlJc w:val="left"/>
      <w:pPr>
        <w:tabs>
          <w:tab w:val="num" w:pos="760"/>
        </w:tabs>
        <w:ind w:left="760" w:hanging="360"/>
      </w:pPr>
      <w:rPr>
        <w:rFonts w:ascii="Arial" w:eastAsia="돋움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2C7C4138"/>
    <w:multiLevelType w:val="hybridMultilevel"/>
    <w:tmpl w:val="C66C90F4"/>
    <w:lvl w:ilvl="0" w:tplc="39F4D794">
      <w:start w:val="19"/>
      <w:numFmt w:val="bullet"/>
      <w:lvlText w:val="-"/>
      <w:lvlJc w:val="left"/>
      <w:pPr>
        <w:tabs>
          <w:tab w:val="num" w:pos="1494"/>
        </w:tabs>
        <w:ind w:left="1494" w:hanging="360"/>
      </w:pPr>
      <w:rPr>
        <w:rFonts w:ascii="Arial" w:eastAsia="돋움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934"/>
        </w:tabs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334"/>
        </w:tabs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734"/>
        </w:tabs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134"/>
        </w:tabs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534"/>
        </w:tabs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934"/>
        </w:tabs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34"/>
        </w:tabs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734"/>
        </w:tabs>
        <w:ind w:left="4734" w:hanging="400"/>
      </w:pPr>
      <w:rPr>
        <w:rFonts w:ascii="Wingdings" w:hAnsi="Wingdings" w:hint="default"/>
      </w:rPr>
    </w:lvl>
  </w:abstractNum>
  <w:abstractNum w:abstractNumId="8" w15:restartNumberingAfterBreak="0">
    <w:nsid w:val="2CB55CF3"/>
    <w:multiLevelType w:val="hybridMultilevel"/>
    <w:tmpl w:val="6178BE8A"/>
    <w:lvl w:ilvl="0" w:tplc="F54634AE">
      <w:start w:val="1"/>
      <w:numFmt w:val="decimal"/>
      <w:lvlText w:val="%1."/>
      <w:lvlJc w:val="left"/>
      <w:pPr>
        <w:tabs>
          <w:tab w:val="num" w:pos="1120"/>
        </w:tabs>
        <w:ind w:left="1120" w:hanging="4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-80" w:hanging="400"/>
      </w:pPr>
    </w:lvl>
    <w:lvl w:ilvl="2" w:tplc="0409001B">
      <w:start w:val="1"/>
      <w:numFmt w:val="lowerRoman"/>
      <w:lvlText w:val="%3."/>
      <w:lvlJc w:val="right"/>
      <w:pPr>
        <w:ind w:left="320" w:hanging="400"/>
      </w:pPr>
    </w:lvl>
    <w:lvl w:ilvl="3" w:tplc="0409000F">
      <w:start w:val="1"/>
      <w:numFmt w:val="decimal"/>
      <w:lvlText w:val="%4."/>
      <w:lvlJc w:val="left"/>
      <w:pPr>
        <w:ind w:left="720" w:hanging="400"/>
      </w:pPr>
    </w:lvl>
    <w:lvl w:ilvl="4" w:tplc="04090019">
      <w:start w:val="1"/>
      <w:numFmt w:val="upperLetter"/>
      <w:lvlText w:val="%5."/>
      <w:lvlJc w:val="left"/>
      <w:pPr>
        <w:ind w:left="1120" w:hanging="400"/>
      </w:pPr>
    </w:lvl>
    <w:lvl w:ilvl="5" w:tplc="0409001B">
      <w:start w:val="1"/>
      <w:numFmt w:val="lowerRoman"/>
      <w:lvlText w:val="%6."/>
      <w:lvlJc w:val="right"/>
      <w:pPr>
        <w:ind w:left="1520" w:hanging="400"/>
      </w:pPr>
    </w:lvl>
    <w:lvl w:ilvl="6" w:tplc="0409000F">
      <w:start w:val="1"/>
      <w:numFmt w:val="decimal"/>
      <w:lvlText w:val="%7."/>
      <w:lvlJc w:val="left"/>
      <w:pPr>
        <w:ind w:left="1920" w:hanging="400"/>
      </w:pPr>
    </w:lvl>
    <w:lvl w:ilvl="7" w:tplc="04090019" w:tentative="1">
      <w:start w:val="1"/>
      <w:numFmt w:val="upperLetter"/>
      <w:lvlText w:val="%8."/>
      <w:lvlJc w:val="left"/>
      <w:pPr>
        <w:ind w:left="2320" w:hanging="400"/>
      </w:pPr>
    </w:lvl>
    <w:lvl w:ilvl="8" w:tplc="0409001B" w:tentative="1">
      <w:start w:val="1"/>
      <w:numFmt w:val="lowerRoman"/>
      <w:lvlText w:val="%9."/>
      <w:lvlJc w:val="right"/>
      <w:pPr>
        <w:ind w:left="2720" w:hanging="400"/>
      </w:pPr>
    </w:lvl>
  </w:abstractNum>
  <w:abstractNum w:abstractNumId="9" w15:restartNumberingAfterBreak="0">
    <w:nsid w:val="2D281A55"/>
    <w:multiLevelType w:val="singleLevel"/>
    <w:tmpl w:val="6B54E09E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0" w15:restartNumberingAfterBreak="0">
    <w:nsid w:val="2EB04342"/>
    <w:multiLevelType w:val="hybridMultilevel"/>
    <w:tmpl w:val="05783BF2"/>
    <w:lvl w:ilvl="0" w:tplc="04090019">
      <w:start w:val="1"/>
      <w:numFmt w:val="upperLetter"/>
      <w:lvlText w:val="%1."/>
      <w:lvlJc w:val="left"/>
      <w:pPr>
        <w:ind w:left="1600" w:hanging="400"/>
      </w:pPr>
    </w:lvl>
    <w:lvl w:ilvl="1" w:tplc="04090019">
      <w:start w:val="1"/>
      <w:numFmt w:val="upperLetter"/>
      <w:lvlText w:val="%2."/>
      <w:lvlJc w:val="left"/>
      <w:pPr>
        <w:ind w:left="2000" w:hanging="400"/>
      </w:pPr>
    </w:lvl>
    <w:lvl w:ilvl="2" w:tplc="0409001B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abstractNum w:abstractNumId="11" w15:restartNumberingAfterBreak="0">
    <w:nsid w:val="2F631A4B"/>
    <w:multiLevelType w:val="singleLevel"/>
    <w:tmpl w:val="16AC252E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2" w15:restartNumberingAfterBreak="0">
    <w:nsid w:val="367E3682"/>
    <w:multiLevelType w:val="singleLevel"/>
    <w:tmpl w:val="CDB40BFA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3E58693C"/>
    <w:multiLevelType w:val="singleLevel"/>
    <w:tmpl w:val="6B54E09E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4" w15:restartNumberingAfterBreak="0">
    <w:nsid w:val="556D046E"/>
    <w:multiLevelType w:val="singleLevel"/>
    <w:tmpl w:val="6B54E09E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5" w15:restartNumberingAfterBreak="0">
    <w:nsid w:val="56EB3CEA"/>
    <w:multiLevelType w:val="hybridMultilevel"/>
    <w:tmpl w:val="19C4B982"/>
    <w:lvl w:ilvl="0" w:tplc="307C698E">
      <w:start w:val="1"/>
      <w:numFmt w:val="decimal"/>
      <w:lvlText w:val="%1."/>
      <w:lvlJc w:val="left"/>
      <w:pPr>
        <w:tabs>
          <w:tab w:val="num" w:pos="1200"/>
        </w:tabs>
        <w:ind w:left="1200" w:hanging="400"/>
      </w:pPr>
      <w:rPr>
        <w:rFonts w:ascii="Arial" w:eastAsia="돋움" w:hAnsi="Arial" w:cs="Arial"/>
        <w:b/>
      </w:rPr>
    </w:lvl>
    <w:lvl w:ilvl="1" w:tplc="04090019">
      <w:start w:val="1"/>
      <w:numFmt w:val="upperLetter"/>
      <w:lvlText w:val="%2."/>
      <w:lvlJc w:val="left"/>
      <w:pPr>
        <w:tabs>
          <w:tab w:val="num" w:pos="1600"/>
        </w:tabs>
        <w:ind w:left="160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2000"/>
        </w:tabs>
        <w:ind w:left="2000" w:hanging="400"/>
      </w:pPr>
    </w:lvl>
    <w:lvl w:ilvl="3" w:tplc="20500618">
      <w:start w:val="1"/>
      <w:numFmt w:val="decimal"/>
      <w:lvlText w:val="%4."/>
      <w:lvlJc w:val="left"/>
      <w:pPr>
        <w:tabs>
          <w:tab w:val="num" w:pos="2400"/>
        </w:tabs>
        <w:ind w:left="2400" w:hanging="400"/>
      </w:pPr>
      <w:rPr>
        <w:rFonts w:hint="eastAsia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800"/>
        </w:tabs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00"/>
        </w:tabs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00"/>
        </w:tabs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00"/>
        </w:tabs>
        <w:ind w:left="4400" w:hanging="400"/>
      </w:pPr>
    </w:lvl>
  </w:abstractNum>
  <w:abstractNum w:abstractNumId="16" w15:restartNumberingAfterBreak="0">
    <w:nsid w:val="57A8123A"/>
    <w:multiLevelType w:val="singleLevel"/>
    <w:tmpl w:val="D8444776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7" w15:restartNumberingAfterBreak="0">
    <w:nsid w:val="58730ED2"/>
    <w:multiLevelType w:val="hybridMultilevel"/>
    <w:tmpl w:val="5D6C8D86"/>
    <w:lvl w:ilvl="0" w:tplc="10E0E936">
      <w:start w:val="1"/>
      <w:numFmt w:val="bullet"/>
      <w:lvlText w:val=""/>
      <w:lvlJc w:val="left"/>
      <w:pPr>
        <w:tabs>
          <w:tab w:val="num" w:pos="1125"/>
        </w:tabs>
        <w:ind w:left="1125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85"/>
        </w:tabs>
        <w:ind w:left="148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05"/>
        </w:tabs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25"/>
        </w:tabs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45"/>
        </w:tabs>
        <w:ind w:left="364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65"/>
        </w:tabs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85"/>
        </w:tabs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05"/>
        </w:tabs>
        <w:ind w:left="580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25"/>
        </w:tabs>
        <w:ind w:left="6525" w:hanging="360"/>
      </w:pPr>
      <w:rPr>
        <w:rFonts w:ascii="Wingdings" w:hAnsi="Wingdings" w:hint="default"/>
      </w:rPr>
    </w:lvl>
  </w:abstractNum>
  <w:abstractNum w:abstractNumId="18" w15:restartNumberingAfterBreak="0">
    <w:nsid w:val="5C7C3EBB"/>
    <w:multiLevelType w:val="hybridMultilevel"/>
    <w:tmpl w:val="0F741880"/>
    <w:lvl w:ilvl="0" w:tplc="F9943D6E">
      <w:start w:val="1"/>
      <w:numFmt w:val="decimal"/>
      <w:lvlText w:val="%1)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abstractNum w:abstractNumId="19" w15:restartNumberingAfterBreak="0">
    <w:nsid w:val="5DC33932"/>
    <w:multiLevelType w:val="hybridMultilevel"/>
    <w:tmpl w:val="CD804302"/>
    <w:lvl w:ilvl="0" w:tplc="0409001B">
      <w:start w:val="1"/>
      <w:numFmt w:val="lowerRoman"/>
      <w:lvlText w:val="%1."/>
      <w:lvlJc w:val="right"/>
      <w:pPr>
        <w:ind w:left="2000" w:hanging="400"/>
      </w:pPr>
    </w:lvl>
    <w:lvl w:ilvl="1" w:tplc="04090019" w:tentative="1">
      <w:start w:val="1"/>
      <w:numFmt w:val="upperLetter"/>
      <w:lvlText w:val="%2."/>
      <w:lvlJc w:val="left"/>
      <w:pPr>
        <w:ind w:left="2400" w:hanging="400"/>
      </w:pPr>
    </w:lvl>
    <w:lvl w:ilvl="2" w:tplc="0409001B" w:tentative="1">
      <w:start w:val="1"/>
      <w:numFmt w:val="lowerRoman"/>
      <w:lvlText w:val="%3."/>
      <w:lvlJc w:val="right"/>
      <w:pPr>
        <w:ind w:left="2800" w:hanging="400"/>
      </w:pPr>
    </w:lvl>
    <w:lvl w:ilvl="3" w:tplc="0409000F" w:tentative="1">
      <w:start w:val="1"/>
      <w:numFmt w:val="decimal"/>
      <w:lvlText w:val="%4."/>
      <w:lvlJc w:val="left"/>
      <w:pPr>
        <w:ind w:left="3200" w:hanging="400"/>
      </w:pPr>
    </w:lvl>
    <w:lvl w:ilvl="4" w:tplc="04090019" w:tentative="1">
      <w:start w:val="1"/>
      <w:numFmt w:val="upperLetter"/>
      <w:lvlText w:val="%5."/>
      <w:lvlJc w:val="left"/>
      <w:pPr>
        <w:ind w:left="3600" w:hanging="400"/>
      </w:pPr>
    </w:lvl>
    <w:lvl w:ilvl="5" w:tplc="0409001B" w:tentative="1">
      <w:start w:val="1"/>
      <w:numFmt w:val="lowerRoman"/>
      <w:lvlText w:val="%6."/>
      <w:lvlJc w:val="right"/>
      <w:pPr>
        <w:ind w:left="4000" w:hanging="400"/>
      </w:pPr>
    </w:lvl>
    <w:lvl w:ilvl="6" w:tplc="0409000F" w:tentative="1">
      <w:start w:val="1"/>
      <w:numFmt w:val="decimal"/>
      <w:lvlText w:val="%7."/>
      <w:lvlJc w:val="left"/>
      <w:pPr>
        <w:ind w:left="4400" w:hanging="400"/>
      </w:pPr>
    </w:lvl>
    <w:lvl w:ilvl="7" w:tplc="04090019" w:tentative="1">
      <w:start w:val="1"/>
      <w:numFmt w:val="upperLetter"/>
      <w:lvlText w:val="%8."/>
      <w:lvlJc w:val="left"/>
      <w:pPr>
        <w:ind w:left="4800" w:hanging="400"/>
      </w:pPr>
    </w:lvl>
    <w:lvl w:ilvl="8" w:tplc="0409001B" w:tentative="1">
      <w:start w:val="1"/>
      <w:numFmt w:val="lowerRoman"/>
      <w:lvlText w:val="%9."/>
      <w:lvlJc w:val="right"/>
      <w:pPr>
        <w:ind w:left="5200" w:hanging="400"/>
      </w:pPr>
    </w:lvl>
  </w:abstractNum>
  <w:abstractNum w:abstractNumId="20" w15:restartNumberingAfterBreak="0">
    <w:nsid w:val="62D97D41"/>
    <w:multiLevelType w:val="hybridMultilevel"/>
    <w:tmpl w:val="0008B546"/>
    <w:lvl w:ilvl="0" w:tplc="307C698E">
      <w:start w:val="1"/>
      <w:numFmt w:val="decimal"/>
      <w:lvlText w:val="%1."/>
      <w:lvlJc w:val="left"/>
      <w:pPr>
        <w:tabs>
          <w:tab w:val="num" w:pos="1200"/>
        </w:tabs>
        <w:ind w:left="1200" w:hanging="400"/>
      </w:pPr>
      <w:rPr>
        <w:rFonts w:ascii="Arial" w:eastAsia="돋움" w:hAnsi="Arial" w:cs="Arial"/>
        <w:b/>
      </w:rPr>
    </w:lvl>
    <w:lvl w:ilvl="1" w:tplc="04090019">
      <w:start w:val="1"/>
      <w:numFmt w:val="upperLetter"/>
      <w:lvlText w:val="%2."/>
      <w:lvlJc w:val="left"/>
      <w:pPr>
        <w:tabs>
          <w:tab w:val="num" w:pos="1600"/>
        </w:tabs>
        <w:ind w:left="160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2000"/>
        </w:tabs>
        <w:ind w:left="2000" w:hanging="400"/>
      </w:pPr>
    </w:lvl>
    <w:lvl w:ilvl="3" w:tplc="20500618">
      <w:start w:val="1"/>
      <w:numFmt w:val="decimal"/>
      <w:lvlText w:val="%4."/>
      <w:lvlJc w:val="left"/>
      <w:pPr>
        <w:tabs>
          <w:tab w:val="num" w:pos="2400"/>
        </w:tabs>
        <w:ind w:left="2400" w:hanging="400"/>
      </w:pPr>
      <w:rPr>
        <w:rFonts w:hint="eastAsia"/>
      </w:rPr>
    </w:lvl>
    <w:lvl w:ilvl="4" w:tplc="FB7ED6A4">
      <w:numFmt w:val="bullet"/>
      <w:lvlText w:val="-"/>
      <w:lvlJc w:val="left"/>
      <w:pPr>
        <w:ind w:left="2760" w:hanging="360"/>
      </w:pPr>
      <w:rPr>
        <w:rFonts w:ascii="맑은 고딕" w:eastAsia="맑은 고딕" w:hAnsi="맑은 고딕" w:cs="Arial" w:hint="eastAsia"/>
      </w:rPr>
    </w:lvl>
    <w:lvl w:ilvl="5" w:tplc="AE267628">
      <w:start w:val="1"/>
      <w:numFmt w:val="decimal"/>
      <w:lvlText w:val="%6)"/>
      <w:lvlJc w:val="left"/>
      <w:pPr>
        <w:ind w:left="3160" w:hanging="360"/>
      </w:pPr>
      <w:rPr>
        <w:rFonts w:hint="default"/>
      </w:r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00"/>
        </w:tabs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00"/>
        </w:tabs>
        <w:ind w:left="4400" w:hanging="400"/>
      </w:pPr>
    </w:lvl>
  </w:abstractNum>
  <w:abstractNum w:abstractNumId="21" w15:restartNumberingAfterBreak="0">
    <w:nsid w:val="645D0866"/>
    <w:multiLevelType w:val="singleLevel"/>
    <w:tmpl w:val="FDDEBD8E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2" w15:restartNumberingAfterBreak="0">
    <w:nsid w:val="68BF477F"/>
    <w:multiLevelType w:val="singleLevel"/>
    <w:tmpl w:val="6B54E09E"/>
    <w:lvl w:ilvl="0">
      <w:start w:val="1"/>
      <w:numFmt w:val="bullet"/>
      <w:pStyle w:val="ChecklistBullet1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3" w15:restartNumberingAfterBreak="0">
    <w:nsid w:val="68C22985"/>
    <w:multiLevelType w:val="single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4" w15:restartNumberingAfterBreak="0">
    <w:nsid w:val="6C850402"/>
    <w:multiLevelType w:val="hybridMultilevel"/>
    <w:tmpl w:val="19C4B982"/>
    <w:lvl w:ilvl="0" w:tplc="307C698E">
      <w:start w:val="1"/>
      <w:numFmt w:val="decimal"/>
      <w:lvlText w:val="%1."/>
      <w:lvlJc w:val="left"/>
      <w:pPr>
        <w:tabs>
          <w:tab w:val="num" w:pos="1200"/>
        </w:tabs>
        <w:ind w:left="1200" w:hanging="400"/>
      </w:pPr>
      <w:rPr>
        <w:rFonts w:ascii="Arial" w:eastAsia="돋움" w:hAnsi="Arial" w:cs="Arial"/>
        <w:b/>
      </w:rPr>
    </w:lvl>
    <w:lvl w:ilvl="1" w:tplc="04090019">
      <w:start w:val="1"/>
      <w:numFmt w:val="upperLetter"/>
      <w:lvlText w:val="%2."/>
      <w:lvlJc w:val="left"/>
      <w:pPr>
        <w:tabs>
          <w:tab w:val="num" w:pos="1600"/>
        </w:tabs>
        <w:ind w:left="160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2000"/>
        </w:tabs>
        <w:ind w:left="2000" w:hanging="400"/>
      </w:pPr>
    </w:lvl>
    <w:lvl w:ilvl="3" w:tplc="20500618">
      <w:start w:val="1"/>
      <w:numFmt w:val="decimal"/>
      <w:lvlText w:val="%4."/>
      <w:lvlJc w:val="left"/>
      <w:pPr>
        <w:tabs>
          <w:tab w:val="num" w:pos="2400"/>
        </w:tabs>
        <w:ind w:left="2400" w:hanging="400"/>
      </w:pPr>
      <w:rPr>
        <w:rFonts w:hint="eastAsia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800"/>
        </w:tabs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00"/>
        </w:tabs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00"/>
        </w:tabs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00"/>
        </w:tabs>
        <w:ind w:left="4400" w:hanging="400"/>
      </w:pPr>
    </w:lvl>
  </w:abstractNum>
  <w:abstractNum w:abstractNumId="25" w15:restartNumberingAfterBreak="0">
    <w:nsid w:val="7212687D"/>
    <w:multiLevelType w:val="hybridMultilevel"/>
    <w:tmpl w:val="8FF8B48E"/>
    <w:lvl w:ilvl="0" w:tplc="3C249F4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468277760">
    <w:abstractNumId w:val="12"/>
  </w:num>
  <w:num w:numId="2" w16cid:durableId="405613125">
    <w:abstractNumId w:val="21"/>
  </w:num>
  <w:num w:numId="3" w16cid:durableId="46226207">
    <w:abstractNumId w:val="0"/>
  </w:num>
  <w:num w:numId="4" w16cid:durableId="17706765">
    <w:abstractNumId w:val="16"/>
  </w:num>
  <w:num w:numId="5" w16cid:durableId="194007477">
    <w:abstractNumId w:val="23"/>
  </w:num>
  <w:num w:numId="6" w16cid:durableId="518392783">
    <w:abstractNumId w:val="11"/>
  </w:num>
  <w:num w:numId="7" w16cid:durableId="1584024351">
    <w:abstractNumId w:val="22"/>
  </w:num>
  <w:num w:numId="8" w16cid:durableId="1181509953">
    <w:abstractNumId w:val="13"/>
  </w:num>
  <w:num w:numId="9" w16cid:durableId="1024019295">
    <w:abstractNumId w:val="5"/>
  </w:num>
  <w:num w:numId="10" w16cid:durableId="1148940083">
    <w:abstractNumId w:val="14"/>
  </w:num>
  <w:num w:numId="11" w16cid:durableId="937130670">
    <w:abstractNumId w:val="9"/>
  </w:num>
  <w:num w:numId="12" w16cid:durableId="1580165987">
    <w:abstractNumId w:val="17"/>
  </w:num>
  <w:num w:numId="13" w16cid:durableId="894967278">
    <w:abstractNumId w:val="3"/>
  </w:num>
  <w:num w:numId="14" w16cid:durableId="1451516118">
    <w:abstractNumId w:val="4"/>
  </w:num>
  <w:num w:numId="15" w16cid:durableId="174930601">
    <w:abstractNumId w:val="7"/>
  </w:num>
  <w:num w:numId="16" w16cid:durableId="1849442385">
    <w:abstractNumId w:val="6"/>
  </w:num>
  <w:num w:numId="17" w16cid:durableId="1588080629">
    <w:abstractNumId w:val="20"/>
  </w:num>
  <w:num w:numId="18" w16cid:durableId="1917208854">
    <w:abstractNumId w:val="2"/>
  </w:num>
  <w:num w:numId="19" w16cid:durableId="1579099257">
    <w:abstractNumId w:val="10"/>
  </w:num>
  <w:num w:numId="20" w16cid:durableId="895817695">
    <w:abstractNumId w:val="19"/>
  </w:num>
  <w:num w:numId="21" w16cid:durableId="116996730">
    <w:abstractNumId w:val="8"/>
  </w:num>
  <w:num w:numId="22" w16cid:durableId="401951273">
    <w:abstractNumId w:val="1"/>
  </w:num>
  <w:num w:numId="23" w16cid:durableId="1347903341">
    <w:abstractNumId w:val="15"/>
  </w:num>
  <w:num w:numId="24" w16cid:durableId="1230337226">
    <w:abstractNumId w:val="18"/>
  </w:num>
  <w:num w:numId="25" w16cid:durableId="105470566">
    <w:abstractNumId w:val="25"/>
  </w:num>
  <w:num w:numId="26" w16cid:durableId="123492745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68D1"/>
    <w:rsid w:val="000003DB"/>
    <w:rsid w:val="00005EDA"/>
    <w:rsid w:val="000071C0"/>
    <w:rsid w:val="00007D6F"/>
    <w:rsid w:val="00020D79"/>
    <w:rsid w:val="00024838"/>
    <w:rsid w:val="0002792F"/>
    <w:rsid w:val="0003036C"/>
    <w:rsid w:val="000363C9"/>
    <w:rsid w:val="00037A4F"/>
    <w:rsid w:val="00040DC6"/>
    <w:rsid w:val="000466CB"/>
    <w:rsid w:val="000471DC"/>
    <w:rsid w:val="00051353"/>
    <w:rsid w:val="00056149"/>
    <w:rsid w:val="00060A88"/>
    <w:rsid w:val="00061FAD"/>
    <w:rsid w:val="00063C8D"/>
    <w:rsid w:val="00063CFC"/>
    <w:rsid w:val="0006659A"/>
    <w:rsid w:val="000665B4"/>
    <w:rsid w:val="00067CC6"/>
    <w:rsid w:val="00070990"/>
    <w:rsid w:val="00073C70"/>
    <w:rsid w:val="0007726B"/>
    <w:rsid w:val="00080492"/>
    <w:rsid w:val="0008306D"/>
    <w:rsid w:val="0009082B"/>
    <w:rsid w:val="00093A35"/>
    <w:rsid w:val="000951F5"/>
    <w:rsid w:val="000973C0"/>
    <w:rsid w:val="000A0682"/>
    <w:rsid w:val="000A390E"/>
    <w:rsid w:val="000A43F7"/>
    <w:rsid w:val="000B1AE2"/>
    <w:rsid w:val="000B7793"/>
    <w:rsid w:val="000C0263"/>
    <w:rsid w:val="000C3EB5"/>
    <w:rsid w:val="000C50E0"/>
    <w:rsid w:val="000C6969"/>
    <w:rsid w:val="000C6A1D"/>
    <w:rsid w:val="000D1016"/>
    <w:rsid w:val="000D15BA"/>
    <w:rsid w:val="000D2A69"/>
    <w:rsid w:val="000D423B"/>
    <w:rsid w:val="000D6599"/>
    <w:rsid w:val="000D6A3D"/>
    <w:rsid w:val="000D7A45"/>
    <w:rsid w:val="000E1F23"/>
    <w:rsid w:val="000E1F47"/>
    <w:rsid w:val="000E5038"/>
    <w:rsid w:val="000E574F"/>
    <w:rsid w:val="000F781E"/>
    <w:rsid w:val="00103230"/>
    <w:rsid w:val="00106FD2"/>
    <w:rsid w:val="00107BA0"/>
    <w:rsid w:val="00112190"/>
    <w:rsid w:val="00114AE1"/>
    <w:rsid w:val="001230F2"/>
    <w:rsid w:val="00125422"/>
    <w:rsid w:val="0014333F"/>
    <w:rsid w:val="00144C70"/>
    <w:rsid w:val="00146C1C"/>
    <w:rsid w:val="00147831"/>
    <w:rsid w:val="001507C6"/>
    <w:rsid w:val="00151173"/>
    <w:rsid w:val="001563BD"/>
    <w:rsid w:val="0015661E"/>
    <w:rsid w:val="001602E7"/>
    <w:rsid w:val="001611C0"/>
    <w:rsid w:val="00161DAA"/>
    <w:rsid w:val="00165D27"/>
    <w:rsid w:val="001702D9"/>
    <w:rsid w:val="00172057"/>
    <w:rsid w:val="001721E9"/>
    <w:rsid w:val="00172680"/>
    <w:rsid w:val="00173690"/>
    <w:rsid w:val="001738A1"/>
    <w:rsid w:val="00173B45"/>
    <w:rsid w:val="0017661A"/>
    <w:rsid w:val="00176C49"/>
    <w:rsid w:val="00177A70"/>
    <w:rsid w:val="00177FF4"/>
    <w:rsid w:val="00185153"/>
    <w:rsid w:val="00186649"/>
    <w:rsid w:val="00196038"/>
    <w:rsid w:val="001961D2"/>
    <w:rsid w:val="0019725A"/>
    <w:rsid w:val="001A15CD"/>
    <w:rsid w:val="001A3552"/>
    <w:rsid w:val="001A3E4E"/>
    <w:rsid w:val="001A6012"/>
    <w:rsid w:val="001A777B"/>
    <w:rsid w:val="001B21E3"/>
    <w:rsid w:val="001B4D98"/>
    <w:rsid w:val="001C01B1"/>
    <w:rsid w:val="001C1D8B"/>
    <w:rsid w:val="001C4E88"/>
    <w:rsid w:val="001C6912"/>
    <w:rsid w:val="001D485C"/>
    <w:rsid w:val="001D6210"/>
    <w:rsid w:val="001E241C"/>
    <w:rsid w:val="001E3ACC"/>
    <w:rsid w:val="001F108A"/>
    <w:rsid w:val="001F67D1"/>
    <w:rsid w:val="001F7547"/>
    <w:rsid w:val="001F7D0F"/>
    <w:rsid w:val="00201FD8"/>
    <w:rsid w:val="002021A8"/>
    <w:rsid w:val="00204368"/>
    <w:rsid w:val="00204437"/>
    <w:rsid w:val="00204BCE"/>
    <w:rsid w:val="00206280"/>
    <w:rsid w:val="002072C3"/>
    <w:rsid w:val="002075C1"/>
    <w:rsid w:val="00221505"/>
    <w:rsid w:val="00221EB3"/>
    <w:rsid w:val="0022587B"/>
    <w:rsid w:val="002277CB"/>
    <w:rsid w:val="002565ED"/>
    <w:rsid w:val="00261C18"/>
    <w:rsid w:val="00265643"/>
    <w:rsid w:val="00266515"/>
    <w:rsid w:val="002672C9"/>
    <w:rsid w:val="0026799B"/>
    <w:rsid w:val="00270C11"/>
    <w:rsid w:val="00273789"/>
    <w:rsid w:val="002768C0"/>
    <w:rsid w:val="00277301"/>
    <w:rsid w:val="00277617"/>
    <w:rsid w:val="00277C88"/>
    <w:rsid w:val="00281126"/>
    <w:rsid w:val="00283FBD"/>
    <w:rsid w:val="00285048"/>
    <w:rsid w:val="00286287"/>
    <w:rsid w:val="002923B3"/>
    <w:rsid w:val="002962E2"/>
    <w:rsid w:val="00296E76"/>
    <w:rsid w:val="002A404F"/>
    <w:rsid w:val="002B29CA"/>
    <w:rsid w:val="002B2B9F"/>
    <w:rsid w:val="002C1059"/>
    <w:rsid w:val="002C20B9"/>
    <w:rsid w:val="002C5441"/>
    <w:rsid w:val="002C611C"/>
    <w:rsid w:val="002C7D19"/>
    <w:rsid w:val="002D010D"/>
    <w:rsid w:val="002D3F94"/>
    <w:rsid w:val="002D4104"/>
    <w:rsid w:val="002D4F6A"/>
    <w:rsid w:val="002D63CA"/>
    <w:rsid w:val="002D645B"/>
    <w:rsid w:val="002E064B"/>
    <w:rsid w:val="002E68A6"/>
    <w:rsid w:val="002F108A"/>
    <w:rsid w:val="002F4B4D"/>
    <w:rsid w:val="003018A3"/>
    <w:rsid w:val="003052C9"/>
    <w:rsid w:val="00307F76"/>
    <w:rsid w:val="003132C9"/>
    <w:rsid w:val="0031781D"/>
    <w:rsid w:val="003224B2"/>
    <w:rsid w:val="00327003"/>
    <w:rsid w:val="00332DF8"/>
    <w:rsid w:val="003351A7"/>
    <w:rsid w:val="003405DA"/>
    <w:rsid w:val="00343A20"/>
    <w:rsid w:val="00343B49"/>
    <w:rsid w:val="003442FC"/>
    <w:rsid w:val="003444A8"/>
    <w:rsid w:val="0035002E"/>
    <w:rsid w:val="00353DBE"/>
    <w:rsid w:val="00360AA5"/>
    <w:rsid w:val="00362ADB"/>
    <w:rsid w:val="00364CEF"/>
    <w:rsid w:val="00371970"/>
    <w:rsid w:val="003750B8"/>
    <w:rsid w:val="00384568"/>
    <w:rsid w:val="003867F2"/>
    <w:rsid w:val="003907D4"/>
    <w:rsid w:val="00395A32"/>
    <w:rsid w:val="003A0E87"/>
    <w:rsid w:val="003A4524"/>
    <w:rsid w:val="003B5005"/>
    <w:rsid w:val="003B589D"/>
    <w:rsid w:val="003B6257"/>
    <w:rsid w:val="003B6783"/>
    <w:rsid w:val="003B78AC"/>
    <w:rsid w:val="003C1266"/>
    <w:rsid w:val="003C2B60"/>
    <w:rsid w:val="003C3FCF"/>
    <w:rsid w:val="003D47A3"/>
    <w:rsid w:val="003D55B2"/>
    <w:rsid w:val="003D68ED"/>
    <w:rsid w:val="003E0394"/>
    <w:rsid w:val="003E13D5"/>
    <w:rsid w:val="003E2C3B"/>
    <w:rsid w:val="003E59D5"/>
    <w:rsid w:val="003E5CC8"/>
    <w:rsid w:val="003E5FBE"/>
    <w:rsid w:val="003E66A0"/>
    <w:rsid w:val="003E7769"/>
    <w:rsid w:val="003F3907"/>
    <w:rsid w:val="003F39EB"/>
    <w:rsid w:val="003F648F"/>
    <w:rsid w:val="0040411A"/>
    <w:rsid w:val="00405E78"/>
    <w:rsid w:val="00411F8B"/>
    <w:rsid w:val="00414B65"/>
    <w:rsid w:val="00417439"/>
    <w:rsid w:val="0042066D"/>
    <w:rsid w:val="00424960"/>
    <w:rsid w:val="00425F35"/>
    <w:rsid w:val="00426829"/>
    <w:rsid w:val="004356A5"/>
    <w:rsid w:val="00440619"/>
    <w:rsid w:val="00440745"/>
    <w:rsid w:val="004408F1"/>
    <w:rsid w:val="00441E75"/>
    <w:rsid w:val="00443D69"/>
    <w:rsid w:val="00450846"/>
    <w:rsid w:val="00450BAF"/>
    <w:rsid w:val="004516D9"/>
    <w:rsid w:val="00451AA7"/>
    <w:rsid w:val="00452F65"/>
    <w:rsid w:val="0046687B"/>
    <w:rsid w:val="00470BE8"/>
    <w:rsid w:val="00473871"/>
    <w:rsid w:val="00473A97"/>
    <w:rsid w:val="00473D1B"/>
    <w:rsid w:val="00474CCC"/>
    <w:rsid w:val="00483C6A"/>
    <w:rsid w:val="00490F73"/>
    <w:rsid w:val="00496F91"/>
    <w:rsid w:val="004A275E"/>
    <w:rsid w:val="004A2D28"/>
    <w:rsid w:val="004A3393"/>
    <w:rsid w:val="004A3F69"/>
    <w:rsid w:val="004A59E0"/>
    <w:rsid w:val="004A638E"/>
    <w:rsid w:val="004A63AF"/>
    <w:rsid w:val="004B76E0"/>
    <w:rsid w:val="004C0000"/>
    <w:rsid w:val="004C0224"/>
    <w:rsid w:val="004C034F"/>
    <w:rsid w:val="004C2E78"/>
    <w:rsid w:val="004C53B5"/>
    <w:rsid w:val="004C6005"/>
    <w:rsid w:val="004D7270"/>
    <w:rsid w:val="004E49C6"/>
    <w:rsid w:val="004E4F34"/>
    <w:rsid w:val="004E689C"/>
    <w:rsid w:val="004F1F0D"/>
    <w:rsid w:val="004F2FF1"/>
    <w:rsid w:val="004F62AB"/>
    <w:rsid w:val="004F6462"/>
    <w:rsid w:val="004F6491"/>
    <w:rsid w:val="004F73F3"/>
    <w:rsid w:val="00502C13"/>
    <w:rsid w:val="00505FF3"/>
    <w:rsid w:val="0050630D"/>
    <w:rsid w:val="00506659"/>
    <w:rsid w:val="005069E6"/>
    <w:rsid w:val="00507E25"/>
    <w:rsid w:val="00510012"/>
    <w:rsid w:val="00511296"/>
    <w:rsid w:val="0051174A"/>
    <w:rsid w:val="00511B18"/>
    <w:rsid w:val="005147E8"/>
    <w:rsid w:val="00516857"/>
    <w:rsid w:val="005213D7"/>
    <w:rsid w:val="00522FE8"/>
    <w:rsid w:val="00524545"/>
    <w:rsid w:val="00534450"/>
    <w:rsid w:val="00535E75"/>
    <w:rsid w:val="00540B2F"/>
    <w:rsid w:val="00541C2C"/>
    <w:rsid w:val="00545BAA"/>
    <w:rsid w:val="00547F02"/>
    <w:rsid w:val="00551AE0"/>
    <w:rsid w:val="005537E8"/>
    <w:rsid w:val="005555EB"/>
    <w:rsid w:val="00555827"/>
    <w:rsid w:val="00556DEF"/>
    <w:rsid w:val="00560605"/>
    <w:rsid w:val="00563A23"/>
    <w:rsid w:val="00563DB0"/>
    <w:rsid w:val="00565E60"/>
    <w:rsid w:val="00566CEC"/>
    <w:rsid w:val="00567FC9"/>
    <w:rsid w:val="00571DB3"/>
    <w:rsid w:val="00572CEC"/>
    <w:rsid w:val="00573E85"/>
    <w:rsid w:val="0057595A"/>
    <w:rsid w:val="00576A70"/>
    <w:rsid w:val="005771FA"/>
    <w:rsid w:val="00583960"/>
    <w:rsid w:val="005903FA"/>
    <w:rsid w:val="005942D3"/>
    <w:rsid w:val="005962CD"/>
    <w:rsid w:val="0059684C"/>
    <w:rsid w:val="005A1FB5"/>
    <w:rsid w:val="005A2302"/>
    <w:rsid w:val="005A5EA7"/>
    <w:rsid w:val="005A77EE"/>
    <w:rsid w:val="005B100F"/>
    <w:rsid w:val="005B1C0F"/>
    <w:rsid w:val="005B1CD9"/>
    <w:rsid w:val="005B66FA"/>
    <w:rsid w:val="005C34D9"/>
    <w:rsid w:val="005C6848"/>
    <w:rsid w:val="005D1E15"/>
    <w:rsid w:val="005D5C77"/>
    <w:rsid w:val="005D6668"/>
    <w:rsid w:val="005D77D3"/>
    <w:rsid w:val="005E1032"/>
    <w:rsid w:val="005E3666"/>
    <w:rsid w:val="005E37D5"/>
    <w:rsid w:val="005E768C"/>
    <w:rsid w:val="005E7CBE"/>
    <w:rsid w:val="005F2AD9"/>
    <w:rsid w:val="005F3C34"/>
    <w:rsid w:val="00601479"/>
    <w:rsid w:val="006028EF"/>
    <w:rsid w:val="00604150"/>
    <w:rsid w:val="00604423"/>
    <w:rsid w:val="0060587D"/>
    <w:rsid w:val="00606E14"/>
    <w:rsid w:val="00607871"/>
    <w:rsid w:val="00607982"/>
    <w:rsid w:val="00610E88"/>
    <w:rsid w:val="0061317F"/>
    <w:rsid w:val="006226BD"/>
    <w:rsid w:val="00630644"/>
    <w:rsid w:val="0063158E"/>
    <w:rsid w:val="006344EB"/>
    <w:rsid w:val="00637306"/>
    <w:rsid w:val="00637BC0"/>
    <w:rsid w:val="0064307F"/>
    <w:rsid w:val="00644FB9"/>
    <w:rsid w:val="00645D82"/>
    <w:rsid w:val="0064709F"/>
    <w:rsid w:val="00651C9D"/>
    <w:rsid w:val="00656002"/>
    <w:rsid w:val="006629B6"/>
    <w:rsid w:val="006709FF"/>
    <w:rsid w:val="0067134F"/>
    <w:rsid w:val="0067565F"/>
    <w:rsid w:val="00675820"/>
    <w:rsid w:val="00685220"/>
    <w:rsid w:val="0068720C"/>
    <w:rsid w:val="00687F6D"/>
    <w:rsid w:val="006904FC"/>
    <w:rsid w:val="00692266"/>
    <w:rsid w:val="0069591A"/>
    <w:rsid w:val="006A0C4C"/>
    <w:rsid w:val="006A47A2"/>
    <w:rsid w:val="006B0BBE"/>
    <w:rsid w:val="006B18DA"/>
    <w:rsid w:val="006B3122"/>
    <w:rsid w:val="006B335C"/>
    <w:rsid w:val="006C2945"/>
    <w:rsid w:val="006C328F"/>
    <w:rsid w:val="006D2208"/>
    <w:rsid w:val="006D47F3"/>
    <w:rsid w:val="006E46DC"/>
    <w:rsid w:val="006F2507"/>
    <w:rsid w:val="006F2AEF"/>
    <w:rsid w:val="006F3F72"/>
    <w:rsid w:val="00706C3B"/>
    <w:rsid w:val="007076A7"/>
    <w:rsid w:val="007104BF"/>
    <w:rsid w:val="0071141D"/>
    <w:rsid w:val="007118B7"/>
    <w:rsid w:val="0071726D"/>
    <w:rsid w:val="00721E2D"/>
    <w:rsid w:val="007362AA"/>
    <w:rsid w:val="007418D5"/>
    <w:rsid w:val="0074362A"/>
    <w:rsid w:val="00744A5D"/>
    <w:rsid w:val="00744E3A"/>
    <w:rsid w:val="00745AB2"/>
    <w:rsid w:val="007479DD"/>
    <w:rsid w:val="00753D40"/>
    <w:rsid w:val="00765244"/>
    <w:rsid w:val="00766C05"/>
    <w:rsid w:val="00770DE7"/>
    <w:rsid w:val="007714D3"/>
    <w:rsid w:val="007758C3"/>
    <w:rsid w:val="007764BF"/>
    <w:rsid w:val="00780329"/>
    <w:rsid w:val="0078657D"/>
    <w:rsid w:val="00786A72"/>
    <w:rsid w:val="00786DB4"/>
    <w:rsid w:val="00787A0D"/>
    <w:rsid w:val="00790EB0"/>
    <w:rsid w:val="007A4639"/>
    <w:rsid w:val="007A583D"/>
    <w:rsid w:val="007A69CC"/>
    <w:rsid w:val="007A6EEE"/>
    <w:rsid w:val="007A7538"/>
    <w:rsid w:val="007B1BC6"/>
    <w:rsid w:val="007B2C90"/>
    <w:rsid w:val="007B5C3F"/>
    <w:rsid w:val="007B729A"/>
    <w:rsid w:val="007B72B7"/>
    <w:rsid w:val="007B7525"/>
    <w:rsid w:val="007C19FF"/>
    <w:rsid w:val="007D3125"/>
    <w:rsid w:val="007D4D08"/>
    <w:rsid w:val="007D5652"/>
    <w:rsid w:val="007D72B0"/>
    <w:rsid w:val="007D792F"/>
    <w:rsid w:val="007E1BE3"/>
    <w:rsid w:val="007E3416"/>
    <w:rsid w:val="007F093C"/>
    <w:rsid w:val="007F23E1"/>
    <w:rsid w:val="007F4647"/>
    <w:rsid w:val="007F472C"/>
    <w:rsid w:val="00802E99"/>
    <w:rsid w:val="008033B5"/>
    <w:rsid w:val="00810EAB"/>
    <w:rsid w:val="0082235C"/>
    <w:rsid w:val="00827ACF"/>
    <w:rsid w:val="0083171E"/>
    <w:rsid w:val="008319AD"/>
    <w:rsid w:val="008400EF"/>
    <w:rsid w:val="0084053A"/>
    <w:rsid w:val="00840C4E"/>
    <w:rsid w:val="00840E70"/>
    <w:rsid w:val="00846CBB"/>
    <w:rsid w:val="0085238D"/>
    <w:rsid w:val="008579C4"/>
    <w:rsid w:val="00866FC1"/>
    <w:rsid w:val="00867743"/>
    <w:rsid w:val="008706BF"/>
    <w:rsid w:val="0087125A"/>
    <w:rsid w:val="00873B53"/>
    <w:rsid w:val="00873C6E"/>
    <w:rsid w:val="00877284"/>
    <w:rsid w:val="00880BEE"/>
    <w:rsid w:val="00882E7F"/>
    <w:rsid w:val="008848C4"/>
    <w:rsid w:val="00884D60"/>
    <w:rsid w:val="00885B7B"/>
    <w:rsid w:val="008873BA"/>
    <w:rsid w:val="00890604"/>
    <w:rsid w:val="0089568D"/>
    <w:rsid w:val="00895EA7"/>
    <w:rsid w:val="00896179"/>
    <w:rsid w:val="008970D9"/>
    <w:rsid w:val="008979D2"/>
    <w:rsid w:val="008A09B2"/>
    <w:rsid w:val="008A27E0"/>
    <w:rsid w:val="008A394D"/>
    <w:rsid w:val="008A3EA8"/>
    <w:rsid w:val="008C25B2"/>
    <w:rsid w:val="008C5C3E"/>
    <w:rsid w:val="008C74BA"/>
    <w:rsid w:val="008D2448"/>
    <w:rsid w:val="008D31FF"/>
    <w:rsid w:val="008D680F"/>
    <w:rsid w:val="008D688B"/>
    <w:rsid w:val="008E713A"/>
    <w:rsid w:val="008F1D48"/>
    <w:rsid w:val="008F2DEB"/>
    <w:rsid w:val="008F4CC6"/>
    <w:rsid w:val="00910EB7"/>
    <w:rsid w:val="00912DD9"/>
    <w:rsid w:val="00913336"/>
    <w:rsid w:val="009140B2"/>
    <w:rsid w:val="00915E9E"/>
    <w:rsid w:val="009172BF"/>
    <w:rsid w:val="009174B3"/>
    <w:rsid w:val="00922325"/>
    <w:rsid w:val="00922A4F"/>
    <w:rsid w:val="00923853"/>
    <w:rsid w:val="00924116"/>
    <w:rsid w:val="009265E8"/>
    <w:rsid w:val="009328AF"/>
    <w:rsid w:val="00935620"/>
    <w:rsid w:val="0093746F"/>
    <w:rsid w:val="00941A9D"/>
    <w:rsid w:val="00941C70"/>
    <w:rsid w:val="00946F03"/>
    <w:rsid w:val="009519A4"/>
    <w:rsid w:val="00961865"/>
    <w:rsid w:val="00961D7B"/>
    <w:rsid w:val="00963C8F"/>
    <w:rsid w:val="00965A73"/>
    <w:rsid w:val="009715FD"/>
    <w:rsid w:val="00971787"/>
    <w:rsid w:val="0097530C"/>
    <w:rsid w:val="0098611B"/>
    <w:rsid w:val="009912D9"/>
    <w:rsid w:val="00991E63"/>
    <w:rsid w:val="00992BEB"/>
    <w:rsid w:val="00992F59"/>
    <w:rsid w:val="00994AE1"/>
    <w:rsid w:val="00995C9D"/>
    <w:rsid w:val="009A3750"/>
    <w:rsid w:val="009A5B5C"/>
    <w:rsid w:val="009B0F78"/>
    <w:rsid w:val="009B3C2C"/>
    <w:rsid w:val="009B5783"/>
    <w:rsid w:val="009B686A"/>
    <w:rsid w:val="009B68B2"/>
    <w:rsid w:val="009C0B3E"/>
    <w:rsid w:val="009C2174"/>
    <w:rsid w:val="009C23E3"/>
    <w:rsid w:val="009C608D"/>
    <w:rsid w:val="009C6AE1"/>
    <w:rsid w:val="009C78B5"/>
    <w:rsid w:val="009D3E69"/>
    <w:rsid w:val="009D5C9E"/>
    <w:rsid w:val="009E13C6"/>
    <w:rsid w:val="009E2FC7"/>
    <w:rsid w:val="009E3B1A"/>
    <w:rsid w:val="009F0743"/>
    <w:rsid w:val="009F688E"/>
    <w:rsid w:val="00A01AC1"/>
    <w:rsid w:val="00A01E9B"/>
    <w:rsid w:val="00A11C48"/>
    <w:rsid w:val="00A121F0"/>
    <w:rsid w:val="00A14CA2"/>
    <w:rsid w:val="00A15D5A"/>
    <w:rsid w:val="00A17776"/>
    <w:rsid w:val="00A21673"/>
    <w:rsid w:val="00A23AE0"/>
    <w:rsid w:val="00A26265"/>
    <w:rsid w:val="00A3698B"/>
    <w:rsid w:val="00A378E2"/>
    <w:rsid w:val="00A441BE"/>
    <w:rsid w:val="00A4513D"/>
    <w:rsid w:val="00A45AE2"/>
    <w:rsid w:val="00A477A7"/>
    <w:rsid w:val="00A47C93"/>
    <w:rsid w:val="00A5013D"/>
    <w:rsid w:val="00A50940"/>
    <w:rsid w:val="00A575D2"/>
    <w:rsid w:val="00A6266B"/>
    <w:rsid w:val="00A6336B"/>
    <w:rsid w:val="00A65238"/>
    <w:rsid w:val="00A678BB"/>
    <w:rsid w:val="00A737C4"/>
    <w:rsid w:val="00A73CEC"/>
    <w:rsid w:val="00A8396E"/>
    <w:rsid w:val="00A840C0"/>
    <w:rsid w:val="00A846AB"/>
    <w:rsid w:val="00A8514C"/>
    <w:rsid w:val="00A85E8B"/>
    <w:rsid w:val="00A91B5C"/>
    <w:rsid w:val="00A92811"/>
    <w:rsid w:val="00A95648"/>
    <w:rsid w:val="00A95982"/>
    <w:rsid w:val="00A96857"/>
    <w:rsid w:val="00A97EE8"/>
    <w:rsid w:val="00AB455F"/>
    <w:rsid w:val="00AC0A5D"/>
    <w:rsid w:val="00AC25BA"/>
    <w:rsid w:val="00AC705C"/>
    <w:rsid w:val="00AC7EA2"/>
    <w:rsid w:val="00AD2647"/>
    <w:rsid w:val="00AD5093"/>
    <w:rsid w:val="00AD6481"/>
    <w:rsid w:val="00AD70A5"/>
    <w:rsid w:val="00AF0630"/>
    <w:rsid w:val="00AF4CE0"/>
    <w:rsid w:val="00B00362"/>
    <w:rsid w:val="00B0253B"/>
    <w:rsid w:val="00B04631"/>
    <w:rsid w:val="00B12738"/>
    <w:rsid w:val="00B150E1"/>
    <w:rsid w:val="00B24A00"/>
    <w:rsid w:val="00B36414"/>
    <w:rsid w:val="00B4446E"/>
    <w:rsid w:val="00B46457"/>
    <w:rsid w:val="00B511D4"/>
    <w:rsid w:val="00B5176E"/>
    <w:rsid w:val="00B52F39"/>
    <w:rsid w:val="00B63E1D"/>
    <w:rsid w:val="00B63F1D"/>
    <w:rsid w:val="00B65749"/>
    <w:rsid w:val="00B67B09"/>
    <w:rsid w:val="00B706C0"/>
    <w:rsid w:val="00B732FD"/>
    <w:rsid w:val="00B73B08"/>
    <w:rsid w:val="00B824EC"/>
    <w:rsid w:val="00B8553E"/>
    <w:rsid w:val="00B878D3"/>
    <w:rsid w:val="00B90BCE"/>
    <w:rsid w:val="00B91D42"/>
    <w:rsid w:val="00B9273E"/>
    <w:rsid w:val="00BA01FD"/>
    <w:rsid w:val="00BA0C4F"/>
    <w:rsid w:val="00BA29E4"/>
    <w:rsid w:val="00BA38EE"/>
    <w:rsid w:val="00BA788A"/>
    <w:rsid w:val="00BA7E46"/>
    <w:rsid w:val="00BC5A46"/>
    <w:rsid w:val="00BC7E40"/>
    <w:rsid w:val="00BD596C"/>
    <w:rsid w:val="00BD7E7D"/>
    <w:rsid w:val="00BE0A30"/>
    <w:rsid w:val="00C014D5"/>
    <w:rsid w:val="00C02314"/>
    <w:rsid w:val="00C03F34"/>
    <w:rsid w:val="00C067C7"/>
    <w:rsid w:val="00C112BD"/>
    <w:rsid w:val="00C15477"/>
    <w:rsid w:val="00C175DD"/>
    <w:rsid w:val="00C20E2D"/>
    <w:rsid w:val="00C23511"/>
    <w:rsid w:val="00C2631D"/>
    <w:rsid w:val="00C47167"/>
    <w:rsid w:val="00C53651"/>
    <w:rsid w:val="00C60725"/>
    <w:rsid w:val="00C61249"/>
    <w:rsid w:val="00C629FC"/>
    <w:rsid w:val="00C6701D"/>
    <w:rsid w:val="00C76D76"/>
    <w:rsid w:val="00C7714F"/>
    <w:rsid w:val="00C82E0C"/>
    <w:rsid w:val="00C83C97"/>
    <w:rsid w:val="00C83D98"/>
    <w:rsid w:val="00C85BD5"/>
    <w:rsid w:val="00C92C65"/>
    <w:rsid w:val="00C93179"/>
    <w:rsid w:val="00C93876"/>
    <w:rsid w:val="00C96934"/>
    <w:rsid w:val="00CA3253"/>
    <w:rsid w:val="00CA4904"/>
    <w:rsid w:val="00CA4A6F"/>
    <w:rsid w:val="00CA54CB"/>
    <w:rsid w:val="00CB0075"/>
    <w:rsid w:val="00CB0728"/>
    <w:rsid w:val="00CB0C08"/>
    <w:rsid w:val="00CB2B87"/>
    <w:rsid w:val="00CC19C5"/>
    <w:rsid w:val="00CC2B96"/>
    <w:rsid w:val="00CC6097"/>
    <w:rsid w:val="00CC67ED"/>
    <w:rsid w:val="00CC7CC0"/>
    <w:rsid w:val="00CD02FB"/>
    <w:rsid w:val="00CD1C9E"/>
    <w:rsid w:val="00CE0927"/>
    <w:rsid w:val="00CE32E9"/>
    <w:rsid w:val="00CF398C"/>
    <w:rsid w:val="00D002F1"/>
    <w:rsid w:val="00D01EF8"/>
    <w:rsid w:val="00D05853"/>
    <w:rsid w:val="00D06B03"/>
    <w:rsid w:val="00D126FB"/>
    <w:rsid w:val="00D15C9B"/>
    <w:rsid w:val="00D34D17"/>
    <w:rsid w:val="00D37867"/>
    <w:rsid w:val="00D43CAD"/>
    <w:rsid w:val="00D4502B"/>
    <w:rsid w:val="00D468D1"/>
    <w:rsid w:val="00D50C04"/>
    <w:rsid w:val="00D511E2"/>
    <w:rsid w:val="00D51F07"/>
    <w:rsid w:val="00D5282D"/>
    <w:rsid w:val="00D577D6"/>
    <w:rsid w:val="00D57C79"/>
    <w:rsid w:val="00D7370C"/>
    <w:rsid w:val="00D76ADE"/>
    <w:rsid w:val="00D77109"/>
    <w:rsid w:val="00D772B9"/>
    <w:rsid w:val="00D800AC"/>
    <w:rsid w:val="00D81D58"/>
    <w:rsid w:val="00D822DA"/>
    <w:rsid w:val="00D96409"/>
    <w:rsid w:val="00DA4FB1"/>
    <w:rsid w:val="00DA5027"/>
    <w:rsid w:val="00DB2F77"/>
    <w:rsid w:val="00DB314C"/>
    <w:rsid w:val="00DC0F49"/>
    <w:rsid w:val="00DC10EA"/>
    <w:rsid w:val="00DC300F"/>
    <w:rsid w:val="00DC744F"/>
    <w:rsid w:val="00DD0E62"/>
    <w:rsid w:val="00DD287B"/>
    <w:rsid w:val="00DD6B80"/>
    <w:rsid w:val="00DD7C28"/>
    <w:rsid w:val="00DE0C28"/>
    <w:rsid w:val="00DE2E3E"/>
    <w:rsid w:val="00DE3595"/>
    <w:rsid w:val="00DE359C"/>
    <w:rsid w:val="00DE5380"/>
    <w:rsid w:val="00DE7482"/>
    <w:rsid w:val="00DF1B9F"/>
    <w:rsid w:val="00DF4D2F"/>
    <w:rsid w:val="00DF4D9B"/>
    <w:rsid w:val="00DF549A"/>
    <w:rsid w:val="00DF6031"/>
    <w:rsid w:val="00E003C5"/>
    <w:rsid w:val="00E006C6"/>
    <w:rsid w:val="00E00DF8"/>
    <w:rsid w:val="00E01442"/>
    <w:rsid w:val="00E025AB"/>
    <w:rsid w:val="00E034E2"/>
    <w:rsid w:val="00E03D19"/>
    <w:rsid w:val="00E06135"/>
    <w:rsid w:val="00E06175"/>
    <w:rsid w:val="00E0672B"/>
    <w:rsid w:val="00E121DE"/>
    <w:rsid w:val="00E210BD"/>
    <w:rsid w:val="00E30860"/>
    <w:rsid w:val="00E31381"/>
    <w:rsid w:val="00E34469"/>
    <w:rsid w:val="00E35CA2"/>
    <w:rsid w:val="00E41BAC"/>
    <w:rsid w:val="00E451CC"/>
    <w:rsid w:val="00E45BD4"/>
    <w:rsid w:val="00E46066"/>
    <w:rsid w:val="00E46A84"/>
    <w:rsid w:val="00E47796"/>
    <w:rsid w:val="00E5213B"/>
    <w:rsid w:val="00E53CC4"/>
    <w:rsid w:val="00E638DD"/>
    <w:rsid w:val="00E70405"/>
    <w:rsid w:val="00E76E78"/>
    <w:rsid w:val="00E81316"/>
    <w:rsid w:val="00E8429B"/>
    <w:rsid w:val="00E86B4A"/>
    <w:rsid w:val="00E87A6B"/>
    <w:rsid w:val="00E91F5A"/>
    <w:rsid w:val="00E9318B"/>
    <w:rsid w:val="00EA1E60"/>
    <w:rsid w:val="00EA3224"/>
    <w:rsid w:val="00EA4678"/>
    <w:rsid w:val="00EA47AF"/>
    <w:rsid w:val="00EA59E3"/>
    <w:rsid w:val="00EA6C38"/>
    <w:rsid w:val="00EA77D6"/>
    <w:rsid w:val="00EB0C4F"/>
    <w:rsid w:val="00EB13FD"/>
    <w:rsid w:val="00EB47AD"/>
    <w:rsid w:val="00EB49D6"/>
    <w:rsid w:val="00EB52C3"/>
    <w:rsid w:val="00EB7C3A"/>
    <w:rsid w:val="00EC240F"/>
    <w:rsid w:val="00EC55D7"/>
    <w:rsid w:val="00EC5F1A"/>
    <w:rsid w:val="00EC6BA0"/>
    <w:rsid w:val="00EC7B5A"/>
    <w:rsid w:val="00EC7C78"/>
    <w:rsid w:val="00ED422E"/>
    <w:rsid w:val="00ED4B75"/>
    <w:rsid w:val="00EE6719"/>
    <w:rsid w:val="00EE6758"/>
    <w:rsid w:val="00EE7B8A"/>
    <w:rsid w:val="00EF1347"/>
    <w:rsid w:val="00EF3569"/>
    <w:rsid w:val="00F02D46"/>
    <w:rsid w:val="00F0411B"/>
    <w:rsid w:val="00F04FDF"/>
    <w:rsid w:val="00F050A9"/>
    <w:rsid w:val="00F11A54"/>
    <w:rsid w:val="00F147B8"/>
    <w:rsid w:val="00F1643C"/>
    <w:rsid w:val="00F16DAA"/>
    <w:rsid w:val="00F204EA"/>
    <w:rsid w:val="00F205F7"/>
    <w:rsid w:val="00F264DC"/>
    <w:rsid w:val="00F304C5"/>
    <w:rsid w:val="00F32933"/>
    <w:rsid w:val="00F330E7"/>
    <w:rsid w:val="00F40C97"/>
    <w:rsid w:val="00F4495B"/>
    <w:rsid w:val="00F5073F"/>
    <w:rsid w:val="00F528B2"/>
    <w:rsid w:val="00F6136A"/>
    <w:rsid w:val="00F62EDB"/>
    <w:rsid w:val="00F67D48"/>
    <w:rsid w:val="00F7220F"/>
    <w:rsid w:val="00F818A4"/>
    <w:rsid w:val="00F83FB1"/>
    <w:rsid w:val="00F87028"/>
    <w:rsid w:val="00F90AC2"/>
    <w:rsid w:val="00F92179"/>
    <w:rsid w:val="00F94D5D"/>
    <w:rsid w:val="00F957BD"/>
    <w:rsid w:val="00F95FE9"/>
    <w:rsid w:val="00F96FBA"/>
    <w:rsid w:val="00FA1CB7"/>
    <w:rsid w:val="00FA39BD"/>
    <w:rsid w:val="00FA7007"/>
    <w:rsid w:val="00FA7611"/>
    <w:rsid w:val="00FB1783"/>
    <w:rsid w:val="00FB5EDF"/>
    <w:rsid w:val="00FC36C5"/>
    <w:rsid w:val="00FC7862"/>
    <w:rsid w:val="00FE1763"/>
    <w:rsid w:val="00FE38A9"/>
    <w:rsid w:val="00FE42E0"/>
    <w:rsid w:val="00FF1926"/>
    <w:rsid w:val="00FF3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42A39"/>
  <w15:docId w15:val="{13F7A1C7-3691-49D9-969E-66E868A2A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E7B8A"/>
    <w:rPr>
      <w:lang w:eastAsia="en-US"/>
    </w:rPr>
  </w:style>
  <w:style w:type="paragraph" w:styleId="1">
    <w:name w:val="heading 1"/>
    <w:basedOn w:val="a"/>
    <w:next w:val="a"/>
    <w:qFormat/>
    <w:pPr>
      <w:keepNext/>
      <w:outlineLvl w:val="0"/>
    </w:pPr>
    <w:rPr>
      <w:rFonts w:ascii="Arial" w:hAnsi="Arial"/>
      <w:b/>
      <w:sz w:val="24"/>
    </w:rPr>
  </w:style>
  <w:style w:type="paragraph" w:styleId="2">
    <w:name w:val="heading 2"/>
    <w:basedOn w:val="a"/>
    <w:next w:val="a"/>
    <w:qFormat/>
    <w:pPr>
      <w:keepNext/>
      <w:outlineLvl w:val="1"/>
    </w:pPr>
    <w:rPr>
      <w:rFonts w:ascii="Arial" w:hAnsi="Arial"/>
      <w:b/>
    </w:rPr>
  </w:style>
  <w:style w:type="paragraph" w:styleId="3">
    <w:name w:val="heading 3"/>
    <w:basedOn w:val="a"/>
    <w:next w:val="a"/>
    <w:qFormat/>
    <w:pPr>
      <w:keepNext/>
      <w:outlineLvl w:val="2"/>
    </w:pPr>
    <w:rPr>
      <w:rFonts w:ascii="Arial" w:hAnsi="Arial"/>
      <w:b/>
      <w:sz w:val="22"/>
    </w:rPr>
  </w:style>
  <w:style w:type="paragraph" w:styleId="4">
    <w:name w:val="heading 4"/>
    <w:basedOn w:val="a"/>
    <w:next w:val="a"/>
    <w:qFormat/>
    <w:pPr>
      <w:keepNext/>
      <w:outlineLvl w:val="3"/>
    </w:pPr>
    <w:rPr>
      <w:rFonts w:ascii="Arial" w:hAnsi="Arial"/>
      <w:b/>
      <w:sz w:val="28"/>
      <w:u w:val="single"/>
    </w:rPr>
  </w:style>
  <w:style w:type="paragraph" w:styleId="5">
    <w:name w:val="heading 5"/>
    <w:basedOn w:val="a"/>
    <w:next w:val="a"/>
    <w:link w:val="5Char"/>
    <w:unhideWhenUsed/>
    <w:qFormat/>
    <w:rsid w:val="0074362A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Char"/>
    <w:unhideWhenUsed/>
    <w:qFormat/>
    <w:rsid w:val="0074362A"/>
    <w:pPr>
      <w:keepNext/>
      <w:ind w:leftChars="600" w:left="600" w:hangingChars="200" w:hanging="2000"/>
      <w:outlineLvl w:val="5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pPr>
      <w:tabs>
        <w:tab w:val="center" w:pos="4320"/>
        <w:tab w:val="right" w:pos="8640"/>
      </w:tabs>
    </w:pPr>
  </w:style>
  <w:style w:type="paragraph" w:styleId="a4">
    <w:name w:val="footer"/>
    <w:basedOn w:val="a"/>
    <w:link w:val="Char0"/>
    <w:uiPriority w:val="99"/>
    <w:pPr>
      <w:tabs>
        <w:tab w:val="center" w:pos="4320"/>
        <w:tab w:val="right" w:pos="8640"/>
      </w:tabs>
    </w:pPr>
  </w:style>
  <w:style w:type="character" w:styleId="a5">
    <w:name w:val="page number"/>
    <w:basedOn w:val="a0"/>
  </w:style>
  <w:style w:type="paragraph" w:customStyle="1" w:styleId="ChecklistBullet1">
    <w:name w:val="Checklist Bullet 1"/>
    <w:basedOn w:val="a"/>
    <w:pPr>
      <w:numPr>
        <w:numId w:val="7"/>
      </w:numPr>
    </w:pPr>
  </w:style>
  <w:style w:type="paragraph" w:customStyle="1" w:styleId="DocumentSubject">
    <w:name w:val="Document Subject"/>
    <w:pPr>
      <w:autoSpaceDE w:val="0"/>
      <w:autoSpaceDN w:val="0"/>
      <w:adjustRightInd w:val="0"/>
    </w:pPr>
    <w:rPr>
      <w:szCs w:val="24"/>
      <w:lang w:eastAsia="en-US"/>
    </w:rPr>
  </w:style>
  <w:style w:type="paragraph" w:customStyle="1" w:styleId="DocumentTitle">
    <w:name w:val="Document Title"/>
    <w:pPr>
      <w:autoSpaceDE w:val="0"/>
      <w:autoSpaceDN w:val="0"/>
      <w:adjustRightInd w:val="0"/>
    </w:pPr>
    <w:rPr>
      <w:szCs w:val="24"/>
      <w:lang w:eastAsia="en-US"/>
    </w:rPr>
  </w:style>
  <w:style w:type="paragraph" w:customStyle="1" w:styleId="MethodologyName">
    <w:name w:val="Methodology Name"/>
    <w:pPr>
      <w:autoSpaceDE w:val="0"/>
      <w:autoSpaceDN w:val="0"/>
      <w:adjustRightInd w:val="0"/>
    </w:pPr>
    <w:rPr>
      <w:szCs w:val="24"/>
      <w:lang w:eastAsia="en-US"/>
    </w:rPr>
  </w:style>
  <w:style w:type="paragraph" w:customStyle="1" w:styleId="TableHeader">
    <w:name w:val="Table Header"/>
    <w:basedOn w:val="a"/>
    <w:rsid w:val="00B04631"/>
    <w:pPr>
      <w:shd w:val="clear" w:color="auto" w:fill="F3F3F3"/>
    </w:pPr>
    <w:rPr>
      <w:rFonts w:ascii="Arial" w:hAnsi="Arial" w:cs="Arial"/>
      <w:b/>
      <w:sz w:val="16"/>
      <w:szCs w:val="24"/>
      <w:lang w:val="en-GB"/>
    </w:rPr>
  </w:style>
  <w:style w:type="paragraph" w:customStyle="1" w:styleId="Tablebodytext">
    <w:name w:val="Table body text"/>
    <w:basedOn w:val="a"/>
    <w:rsid w:val="00B04631"/>
    <w:pPr>
      <w:spacing w:before="40" w:after="40"/>
    </w:pPr>
    <w:rPr>
      <w:rFonts w:ascii="Arial" w:hAnsi="Arial" w:cs="Arial"/>
      <w:sz w:val="16"/>
      <w:szCs w:val="24"/>
      <w:lang w:val="en-GB"/>
    </w:rPr>
  </w:style>
  <w:style w:type="table" w:styleId="a6">
    <w:name w:val="Table Grid"/>
    <w:basedOn w:val="a1"/>
    <w:rsid w:val="0019725A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Char1"/>
    <w:rsid w:val="00563DB0"/>
    <w:rPr>
      <w:rFonts w:ascii="맑은 고딕" w:eastAsia="맑은 고딕" w:hAnsi="맑은 고딕"/>
      <w:sz w:val="18"/>
      <w:szCs w:val="18"/>
    </w:rPr>
  </w:style>
  <w:style w:type="character" w:customStyle="1" w:styleId="Char1">
    <w:name w:val="풍선 도움말 텍스트 Char"/>
    <w:link w:val="a7"/>
    <w:rsid w:val="00563DB0"/>
    <w:rPr>
      <w:rFonts w:ascii="맑은 고딕" w:eastAsia="맑은 고딕" w:hAnsi="맑은 고딕" w:cs="Times New Roman"/>
      <w:sz w:val="18"/>
      <w:szCs w:val="18"/>
      <w:lang w:eastAsia="en-US"/>
    </w:rPr>
  </w:style>
  <w:style w:type="paragraph" w:styleId="a8">
    <w:name w:val="List Paragraph"/>
    <w:basedOn w:val="a"/>
    <w:uiPriority w:val="34"/>
    <w:qFormat/>
    <w:rsid w:val="003E13D5"/>
    <w:pPr>
      <w:ind w:leftChars="400" w:left="800"/>
    </w:pPr>
  </w:style>
  <w:style w:type="character" w:customStyle="1" w:styleId="Char">
    <w:name w:val="머리글 Char"/>
    <w:link w:val="a3"/>
    <w:rsid w:val="0082235C"/>
    <w:rPr>
      <w:lang w:eastAsia="en-US"/>
    </w:rPr>
  </w:style>
  <w:style w:type="character" w:customStyle="1" w:styleId="Char0">
    <w:name w:val="바닥글 Char"/>
    <w:basedOn w:val="a0"/>
    <w:link w:val="a4"/>
    <w:uiPriority w:val="99"/>
    <w:rsid w:val="00473D1B"/>
    <w:rPr>
      <w:lang w:eastAsia="en-US"/>
    </w:rPr>
  </w:style>
  <w:style w:type="character" w:customStyle="1" w:styleId="5Char">
    <w:name w:val="제목 5 Char"/>
    <w:basedOn w:val="a0"/>
    <w:link w:val="5"/>
    <w:rsid w:val="0074362A"/>
    <w:rPr>
      <w:rFonts w:asciiTheme="majorHAnsi" w:eastAsiaTheme="majorEastAsia" w:hAnsiTheme="majorHAnsi" w:cstheme="majorBidi"/>
      <w:lang w:eastAsia="en-US"/>
    </w:rPr>
  </w:style>
  <w:style w:type="character" w:customStyle="1" w:styleId="6Char">
    <w:name w:val="제목 6 Char"/>
    <w:basedOn w:val="a0"/>
    <w:link w:val="6"/>
    <w:rsid w:val="0074362A"/>
    <w:rPr>
      <w:b/>
      <w:bCs/>
      <w:lang w:eastAsia="en-US"/>
    </w:rPr>
  </w:style>
  <w:style w:type="character" w:styleId="a9">
    <w:name w:val="annotation reference"/>
    <w:basedOn w:val="a0"/>
    <w:semiHidden/>
    <w:unhideWhenUsed/>
    <w:rsid w:val="00556DEF"/>
    <w:rPr>
      <w:sz w:val="18"/>
      <w:szCs w:val="18"/>
    </w:rPr>
  </w:style>
  <w:style w:type="paragraph" w:styleId="aa">
    <w:name w:val="annotation text"/>
    <w:basedOn w:val="a"/>
    <w:link w:val="Char2"/>
    <w:unhideWhenUsed/>
    <w:rsid w:val="00556DEF"/>
  </w:style>
  <w:style w:type="character" w:customStyle="1" w:styleId="Char2">
    <w:name w:val="메모 텍스트 Char"/>
    <w:basedOn w:val="a0"/>
    <w:link w:val="aa"/>
    <w:rsid w:val="00556DEF"/>
    <w:rPr>
      <w:lang w:eastAsia="en-US"/>
    </w:rPr>
  </w:style>
  <w:style w:type="paragraph" w:styleId="ab">
    <w:name w:val="annotation subject"/>
    <w:basedOn w:val="aa"/>
    <w:next w:val="aa"/>
    <w:link w:val="Char3"/>
    <w:semiHidden/>
    <w:unhideWhenUsed/>
    <w:rsid w:val="00556DEF"/>
    <w:rPr>
      <w:b/>
      <w:bCs/>
    </w:rPr>
  </w:style>
  <w:style w:type="character" w:customStyle="1" w:styleId="Char3">
    <w:name w:val="메모 주제 Char"/>
    <w:basedOn w:val="Char2"/>
    <w:link w:val="ab"/>
    <w:semiHidden/>
    <w:rsid w:val="00556DEF"/>
    <w:rPr>
      <w:b/>
      <w:bCs/>
      <w:lang w:eastAsia="en-US"/>
    </w:rPr>
  </w:style>
  <w:style w:type="character" w:styleId="ac">
    <w:name w:val="Hyperlink"/>
    <w:basedOn w:val="a0"/>
    <w:unhideWhenUsed/>
    <w:rsid w:val="001B21E3"/>
    <w:rPr>
      <w:color w:val="0000FF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B21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06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en@milvus.co.k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aster%20-%20CPPI%20Document%20Template.do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C24850-9DAC-4314-96FC-1B5528C705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Master - CPPI Document Template.dot</Template>
  <TotalTime>244</TotalTime>
  <Pages>9</Pages>
  <Words>560</Words>
  <Characters>3195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 Burton</dc:creator>
  <cp:keywords/>
  <dc:description/>
  <cp:lastModifiedBy>CRM Team3</cp:lastModifiedBy>
  <cp:revision>52</cp:revision>
  <cp:lastPrinted>2020-01-10T00:22:00Z</cp:lastPrinted>
  <dcterms:created xsi:type="dcterms:W3CDTF">2024-04-30T00:36:00Z</dcterms:created>
  <dcterms:modified xsi:type="dcterms:W3CDTF">2024-12-11T04:50:00Z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e484ec2-43f8-4708-9ef9-60dfb3e14c47_Enabled">
    <vt:lpwstr>true</vt:lpwstr>
  </property>
  <property fmtid="{D5CDD505-2E9C-101B-9397-08002B2CF9AE}" pid="3" name="MSIP_Label_7e484ec2-43f8-4708-9ef9-60dfb3e14c47_SetDate">
    <vt:lpwstr>2024-04-25T01:48:04Z</vt:lpwstr>
  </property>
  <property fmtid="{D5CDD505-2E9C-101B-9397-08002B2CF9AE}" pid="4" name="MSIP_Label_7e484ec2-43f8-4708-9ef9-60dfb3e14c47_Method">
    <vt:lpwstr>Privileged</vt:lpwstr>
  </property>
  <property fmtid="{D5CDD505-2E9C-101B-9397-08002B2CF9AE}" pid="5" name="MSIP_Label_7e484ec2-43f8-4708-9ef9-60dfb3e14c47_Name">
    <vt:lpwstr>일반문서</vt:lpwstr>
  </property>
  <property fmtid="{D5CDD505-2E9C-101B-9397-08002B2CF9AE}" pid="6" name="MSIP_Label_7e484ec2-43f8-4708-9ef9-60dfb3e14c47_SiteId">
    <vt:lpwstr>f740e02f-c3e0-4cff-b4e6-6df192596902</vt:lpwstr>
  </property>
  <property fmtid="{D5CDD505-2E9C-101B-9397-08002B2CF9AE}" pid="7" name="MSIP_Label_7e484ec2-43f8-4708-9ef9-60dfb3e14c47_ActionId">
    <vt:lpwstr>3388cd79-5523-474c-a06a-5eb46679b2c2</vt:lpwstr>
  </property>
  <property fmtid="{D5CDD505-2E9C-101B-9397-08002B2CF9AE}" pid="8" name="MSIP_Label_7e484ec2-43f8-4708-9ef9-60dfb3e14c47_ContentBits">
    <vt:lpwstr>0</vt:lpwstr>
  </property>
</Properties>
</file>