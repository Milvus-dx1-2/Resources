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9A43" w14:textId="3A924748" w:rsidR="00BC7E40" w:rsidRDefault="00BC7E40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</w:p>
    <w:p w14:paraId="5A04B1DA" w14:textId="026DAE56" w:rsidR="008D2448" w:rsidRDefault="00B53C81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GSC </w:t>
      </w:r>
      <w:proofErr w:type="spellStart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세일즈포스</w:t>
      </w:r>
      <w:proofErr w:type="spellEnd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구축 프로젝트</w:t>
      </w:r>
    </w:p>
    <w:p w14:paraId="57964CA9" w14:textId="00BD2CCB" w:rsidR="0064709F" w:rsidRPr="008D2448" w:rsidRDefault="003A4524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세일즈</w:t>
      </w:r>
      <w:r w:rsidR="00B53C81"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/서비스</w:t>
      </w:r>
      <w:r w:rsidR="007E1BE3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인터뷰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3"/>
        <w:gridCol w:w="2253"/>
        <w:gridCol w:w="1418"/>
        <w:gridCol w:w="3744"/>
      </w:tblGrid>
      <w:tr w:rsidR="009A5B5C" w:rsidRPr="0067134F" w14:paraId="51E9DF75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0BBA76B6" w14:textId="12B96F60" w:rsidR="009A5B5C" w:rsidRPr="00A85E8B" w:rsidRDefault="00675820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대상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(브랜드)</w:t>
            </w:r>
          </w:p>
        </w:tc>
        <w:tc>
          <w:tcPr>
            <w:tcW w:w="2253" w:type="dxa"/>
            <w:vAlign w:val="bottom"/>
          </w:tcPr>
          <w:p w14:paraId="7163BDF0" w14:textId="742E26BF" w:rsidR="009A5B5C" w:rsidRPr="0067134F" w:rsidRDefault="002F14AA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GSC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5D11BE" w14:textId="320073B7" w:rsidR="009A5B5C" w:rsidRPr="00A85E8B" w:rsidRDefault="009A5B5C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부서</w:t>
            </w:r>
          </w:p>
        </w:tc>
        <w:tc>
          <w:tcPr>
            <w:tcW w:w="3744" w:type="dxa"/>
            <w:vAlign w:val="bottom"/>
          </w:tcPr>
          <w:p w14:paraId="0B68E36F" w14:textId="2D3BFC5D" w:rsidR="009A5B5C" w:rsidRPr="0067134F" w:rsidRDefault="00B53C8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기업지원팀(+인증운영팀)</w:t>
            </w:r>
          </w:p>
        </w:tc>
      </w:tr>
      <w:tr w:rsidR="00285048" w:rsidRPr="0067134F" w14:paraId="35EF6618" w14:textId="77777777" w:rsidTr="00285048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42E65F2" w14:textId="3E617717" w:rsidR="00285048" w:rsidRPr="00A85E8B" w:rsidRDefault="00D34D1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</w:t>
            </w:r>
            <w:r w:rsidR="00285048"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참석자</w:t>
            </w:r>
          </w:p>
        </w:tc>
        <w:tc>
          <w:tcPr>
            <w:tcW w:w="7415" w:type="dxa"/>
            <w:gridSpan w:val="3"/>
            <w:vAlign w:val="bottom"/>
          </w:tcPr>
          <w:p w14:paraId="5309B19B" w14:textId="7DD29304" w:rsidR="00285048" w:rsidRPr="0067134F" w:rsidRDefault="00B53C8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남슬기</w:t>
            </w:r>
          </w:p>
        </w:tc>
      </w:tr>
      <w:tr w:rsidR="005E1032" w:rsidRPr="0067134F" w14:paraId="7BBB0BEC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76106F12" w14:textId="77777777" w:rsidR="005E1032" w:rsidRPr="00A85E8B" w:rsidRDefault="005E1032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일시</w:t>
            </w:r>
          </w:p>
        </w:tc>
        <w:tc>
          <w:tcPr>
            <w:tcW w:w="2253" w:type="dxa"/>
            <w:vAlign w:val="bottom"/>
          </w:tcPr>
          <w:p w14:paraId="6F820D02" w14:textId="5FB1F555" w:rsidR="005E1032" w:rsidRPr="0067134F" w:rsidRDefault="008D31F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2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02</w:t>
            </w:r>
            <w:r w:rsidR="002F14AA">
              <w:rPr>
                <w:rFonts w:asciiTheme="minorEastAsia" w:eastAsiaTheme="minorEastAsia" w:hAnsiTheme="minorEastAsia" w:cs="Arial" w:hint="eastAsia"/>
                <w:lang w:eastAsia="ko-KR"/>
              </w:rPr>
              <w:t>5</w:t>
            </w:r>
            <w:r w:rsidR="00BC7E40">
              <w:rPr>
                <w:rFonts w:asciiTheme="minorEastAsia" w:eastAsiaTheme="minorEastAsia" w:hAnsiTheme="minorEastAsia" w:cs="Arial"/>
                <w:lang w:eastAsia="ko-KR"/>
              </w:rPr>
              <w:t>.</w:t>
            </w:r>
            <w:r w:rsidR="002F14AA">
              <w:rPr>
                <w:rFonts w:asciiTheme="minorEastAsia" w:eastAsiaTheme="minorEastAsia" w:hAnsiTheme="minorEastAsia" w:cs="Arial" w:hint="eastAsia"/>
                <w:lang w:eastAsia="ko-KR"/>
              </w:rPr>
              <w:t>08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>.</w:t>
            </w:r>
            <w:r w:rsidR="002F14AA">
              <w:rPr>
                <w:rFonts w:asciiTheme="minorEastAsia" w:eastAsiaTheme="minorEastAsia" w:hAnsiTheme="minorEastAsia" w:cs="Arial" w:hint="eastAsia"/>
                <w:lang w:eastAsia="ko-KR"/>
              </w:rPr>
              <w:t>0</w:t>
            </w:r>
            <w:r w:rsidR="00B53C81">
              <w:rPr>
                <w:rFonts w:asciiTheme="minorEastAsia" w:eastAsiaTheme="minorEastAsia" w:hAnsiTheme="minorEastAsia" w:cs="Arial" w:hint="eastAsia"/>
                <w:lang w:eastAsia="ko-KR"/>
              </w:rPr>
              <w:t>5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6B39EF26" w14:textId="77777777" w:rsidR="005E1032" w:rsidRPr="00A85E8B" w:rsidRDefault="0067134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장소</w:t>
            </w:r>
          </w:p>
        </w:tc>
        <w:tc>
          <w:tcPr>
            <w:tcW w:w="3744" w:type="dxa"/>
            <w:vAlign w:val="bottom"/>
          </w:tcPr>
          <w:p w14:paraId="28987486" w14:textId="19922403" w:rsidR="005E1032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대면 미팅</w:t>
            </w:r>
          </w:p>
        </w:tc>
      </w:tr>
      <w:tr w:rsidR="00A85E8B" w:rsidRPr="0067134F" w14:paraId="0AD6CE3B" w14:textId="77777777" w:rsidTr="00AC25BA">
        <w:trPr>
          <w:trHeight w:val="405"/>
          <w:jc w:val="center"/>
        </w:trPr>
        <w:tc>
          <w:tcPr>
            <w:tcW w:w="9268" w:type="dxa"/>
            <w:gridSpan w:val="4"/>
            <w:shd w:val="clear" w:color="auto" w:fill="F2F2F2" w:themeFill="background1" w:themeFillShade="F2"/>
            <w:vAlign w:val="bottom"/>
          </w:tcPr>
          <w:p w14:paraId="55D29624" w14:textId="126F8ADD" w:rsidR="00A85E8B" w:rsidRPr="00A85E8B" w:rsidRDefault="00A85E8B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주체</w:t>
            </w: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및 인터뷰 주제</w:t>
            </w:r>
          </w:p>
        </w:tc>
      </w:tr>
      <w:tr w:rsidR="009E2FC7" w:rsidRPr="0067134F" w14:paraId="233A7EA6" w14:textId="77777777" w:rsidTr="009E2FC7">
        <w:trPr>
          <w:trHeight w:val="820"/>
          <w:jc w:val="center"/>
        </w:trPr>
        <w:tc>
          <w:tcPr>
            <w:tcW w:w="1853" w:type="dxa"/>
            <w:shd w:val="clear" w:color="auto" w:fill="F2F2F2" w:themeFill="background1" w:themeFillShade="F2"/>
            <w:vAlign w:val="center"/>
          </w:tcPr>
          <w:p w14:paraId="54327406" w14:textId="24A22D2C" w:rsidR="009E2FC7" w:rsidRPr="00A85E8B" w:rsidRDefault="009E2FC7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</w:p>
        </w:tc>
        <w:tc>
          <w:tcPr>
            <w:tcW w:w="2253" w:type="dxa"/>
            <w:vAlign w:val="center"/>
          </w:tcPr>
          <w:p w14:paraId="7BC4F88B" w14:textId="77777777" w:rsidR="009E2FC7" w:rsidRDefault="009E2FC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밀버스</w:t>
            </w:r>
          </w:p>
          <w:p w14:paraId="2E99F853" w14:textId="0B7ADDE5" w:rsidR="007E1BE3" w:rsidRDefault="0078657D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조병학 팀</w:t>
            </w:r>
            <w:r w:rsidR="007E1BE3">
              <w:rPr>
                <w:rFonts w:asciiTheme="minorEastAsia" w:eastAsiaTheme="minorEastAsia" w:hAnsiTheme="minorEastAsia" w:cs="Arial" w:hint="eastAsia"/>
                <w:lang w:eastAsia="ko-KR"/>
              </w:rPr>
              <w:t>장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3D86270" w14:textId="32D5EE2A" w:rsidR="009E2FC7" w:rsidRPr="00A85E8B" w:rsidRDefault="009E2FC7" w:rsidP="00DE359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 주제</w:t>
            </w:r>
          </w:p>
        </w:tc>
        <w:tc>
          <w:tcPr>
            <w:tcW w:w="3744" w:type="dxa"/>
            <w:vAlign w:val="bottom"/>
          </w:tcPr>
          <w:p w14:paraId="7F455E2A" w14:textId="46B5FB42" w:rsidR="009E2FC7" w:rsidRPr="004A63AF" w:rsidRDefault="00DA4FB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세일즈포스 </w:t>
            </w:r>
            <w:r w:rsidR="002F14A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Sales + Service Cloud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 사항 도출을 위한 현황 파악</w:t>
            </w:r>
          </w:p>
        </w:tc>
      </w:tr>
      <w:tr w:rsidR="00A85E8B" w:rsidRPr="0067134F" w14:paraId="0CDDF8EB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206B11B" w14:textId="280FCA03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연락처</w:t>
            </w:r>
          </w:p>
        </w:tc>
        <w:tc>
          <w:tcPr>
            <w:tcW w:w="2253" w:type="dxa"/>
            <w:vAlign w:val="bottom"/>
          </w:tcPr>
          <w:p w14:paraId="25C5094A" w14:textId="1FBB6A85" w:rsid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0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10-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7617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8587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302235E" w14:textId="7C28CD4D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이메일</w:t>
            </w:r>
          </w:p>
        </w:tc>
        <w:tc>
          <w:tcPr>
            <w:tcW w:w="3744" w:type="dxa"/>
            <w:vAlign w:val="bottom"/>
          </w:tcPr>
          <w:p w14:paraId="54138B90" w14:textId="66C4B8E0" w:rsidR="00A85E8B" w:rsidRDefault="00405E78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hyperlink r:id="rId8" w:history="1">
              <w:r w:rsidRPr="00CE27EA">
                <w:rPr>
                  <w:rStyle w:val="ac"/>
                  <w:rFonts w:asciiTheme="minorEastAsia" w:eastAsiaTheme="minorEastAsia" w:hAnsiTheme="minorEastAsia" w:cs="Arial" w:hint="eastAsia"/>
                  <w:lang w:eastAsia="ko-KR"/>
                </w:rPr>
                <w:t>ben</w:t>
              </w:r>
              <w:r w:rsidRPr="00CE27EA">
                <w:rPr>
                  <w:rStyle w:val="ac"/>
                  <w:rFonts w:asciiTheme="minorEastAsia" w:eastAsiaTheme="minorEastAsia" w:hAnsiTheme="minorEastAsia" w:cs="Arial"/>
                  <w:lang w:eastAsia="ko-KR"/>
                </w:rPr>
                <w:t>@milvus.co.kr</w:t>
              </w:r>
            </w:hyperlink>
          </w:p>
        </w:tc>
      </w:tr>
    </w:tbl>
    <w:p w14:paraId="51C5555E" w14:textId="77777777" w:rsidR="005E1032" w:rsidRPr="0067134F" w:rsidRDefault="005E1032" w:rsidP="005E1032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8"/>
          <w:lang w:eastAsia="ko-KR"/>
        </w:rPr>
      </w:pPr>
    </w:p>
    <w:p w14:paraId="44B5AE19" w14:textId="77777777" w:rsidR="001D485C" w:rsidRPr="0067134F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인터뷰 목적</w:t>
      </w:r>
    </w:p>
    <w:p w14:paraId="08E4BB98" w14:textId="2F4A7E65" w:rsidR="001D485C" w:rsidRPr="0067134F" w:rsidRDefault="001D485C" w:rsidP="001D485C">
      <w:pPr>
        <w:pStyle w:val="a3"/>
        <w:spacing w:line="360" w:lineRule="auto"/>
        <w:ind w:left="1200"/>
        <w:rPr>
          <w:rFonts w:asciiTheme="minorEastAsia" w:eastAsiaTheme="minorEastAsia" w:hAnsiTheme="minorEastAsia" w:cs="Arial"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>본 인터뷰</w:t>
      </w:r>
      <w:r w:rsidR="001C691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의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목적은 </w:t>
      </w:r>
      <w:r w:rsidR="00060C9F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GSC</w:t>
      </w:r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r w:rsidR="00060C9F">
        <w:rPr>
          <w:rFonts w:asciiTheme="minorEastAsia" w:eastAsiaTheme="minorEastAsia" w:hAnsiTheme="minorEastAsia" w:cs="Arial" w:hint="eastAsia"/>
          <w:lang w:eastAsia="ko-KR"/>
        </w:rPr>
        <w:t>세일즈포스 Sales + Service Cloud</w:t>
      </w:r>
      <w:r w:rsidR="008D24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구축을 위해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관련된</w:t>
      </w:r>
      <w:r w:rsidR="00F1643C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각 부서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담당자들의 의견 취합을 통해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프로젝트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관련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확인 사항과</w:t>
      </w:r>
      <w:r w:rsidR="00637306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개선점들을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파악하기 위함입니다.</w:t>
      </w:r>
    </w:p>
    <w:p w14:paraId="49FD66C6" w14:textId="77777777" w:rsidR="001D485C" w:rsidRPr="00060C9F" w:rsidRDefault="001D485C" w:rsidP="001D485C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195C8862" w14:textId="5EEEB41D" w:rsidR="001D485C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인터뷰 진행  프로세스 (총 예상 소요시간 </w:t>
      </w:r>
      <w:r w:rsidR="006709F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4</w:t>
      </w:r>
      <w:r w:rsidR="007A7538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6</w:t>
      </w: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0분)</w:t>
      </w:r>
    </w:p>
    <w:p w14:paraId="3A7D67A1" w14:textId="63F5F98F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인터뷰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개요 설명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3~5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분)</w:t>
      </w:r>
    </w:p>
    <w:p w14:paraId="4CC3B49B" w14:textId="08BDF646" w:rsidR="001D485C" w:rsidRPr="0064709F" w:rsidRDefault="001D485C" w:rsidP="00BA29E4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 및 협의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>4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0분)</w:t>
      </w:r>
    </w:p>
    <w:p w14:paraId="5E592AFE" w14:textId="46765C19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결과 요약 및 요구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사항 협의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(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5~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10분)</w:t>
      </w:r>
    </w:p>
    <w:p w14:paraId="1DD34DD5" w14:textId="77777777" w:rsidR="001D485C" w:rsidRPr="0067134F" w:rsidRDefault="001D485C" w:rsidP="001D485C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3-1. 각 항목별 응답 내용 요약</w:t>
      </w:r>
    </w:p>
    <w:p w14:paraId="69CFBB69" w14:textId="0680AC8F" w:rsidR="001D485C" w:rsidRDefault="001D485C" w:rsidP="00443D69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3-2. 기타 요구 사항 정리</w:t>
      </w:r>
    </w:p>
    <w:p w14:paraId="11688C45" w14:textId="3F065393" w:rsidR="00992BEB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70C1107B" w14:textId="77777777" w:rsidR="00992BEB" w:rsidRPr="006709FF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25A68F56" w14:textId="51B7E2B6" w:rsidR="00FA1CB7" w:rsidRPr="00D4502B" w:rsidRDefault="006709FF" w:rsidP="006709FF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인터뷰 질문지</w:t>
      </w:r>
    </w:p>
    <w:p w14:paraId="05122D44" w14:textId="45C889C6" w:rsidR="00F40C97" w:rsidRPr="00BC7E40" w:rsidRDefault="00F40C9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1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R&amp;</w:t>
      </w:r>
      <w:proofErr w:type="gramStart"/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R</w:t>
      </w:r>
      <w:r w:rsidR="00B53C81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/</w:t>
      </w:r>
      <w:proofErr w:type="gramEnd"/>
      <w:r w:rsidR="00B53C81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조직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F40C97" w14:paraId="05CAF6E9" w14:textId="77777777" w:rsidTr="00125422">
        <w:tc>
          <w:tcPr>
            <w:tcW w:w="704" w:type="dxa"/>
            <w:shd w:val="clear" w:color="auto" w:fill="FEF6F0"/>
          </w:tcPr>
          <w:p w14:paraId="5ECE61F5" w14:textId="11380FF7" w:rsidR="00F40C97" w:rsidRPr="00FA1CB7" w:rsidRDefault="00FF31E7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2E90D869" w14:textId="44389C16" w:rsidR="00F40C97" w:rsidRPr="00B53C81" w:rsidRDefault="00B53C81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현재 기업지원(세일즈)팀과 인증운영팀의 주요 업무 흐름을 간략히 설명해주실 수 있나요?</w:t>
            </w:r>
          </w:p>
        </w:tc>
      </w:tr>
      <w:tr w:rsidR="00F40C97" w14:paraId="71B7FFC7" w14:textId="77777777" w:rsidTr="00AC25BA">
        <w:tc>
          <w:tcPr>
            <w:tcW w:w="9350" w:type="dxa"/>
            <w:gridSpan w:val="2"/>
          </w:tcPr>
          <w:p w14:paraId="74F4E311" w14:textId="2805C861" w:rsidR="007B72B7" w:rsidRPr="007B72B7" w:rsidRDefault="007B72B7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0AC43C9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52E38" w14:paraId="343C0428" w14:textId="77777777">
        <w:tc>
          <w:tcPr>
            <w:tcW w:w="704" w:type="dxa"/>
            <w:shd w:val="clear" w:color="auto" w:fill="FEF6F0"/>
          </w:tcPr>
          <w:p w14:paraId="7282BFAE" w14:textId="225DA68C" w:rsidR="00552E38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1-2</w:t>
            </w:r>
          </w:p>
        </w:tc>
        <w:tc>
          <w:tcPr>
            <w:tcW w:w="8646" w:type="dxa"/>
            <w:shd w:val="clear" w:color="auto" w:fill="FEF6F0"/>
          </w:tcPr>
          <w:p w14:paraId="1D006C00" w14:textId="6477334B" w:rsidR="00552E38" w:rsidRDefault="00B53C81" w:rsidP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팀 내 업무 분담 기준은 어떻게 되며, 직무별 주요 KPI는 어떤 항목인가요?</w:t>
            </w:r>
          </w:p>
        </w:tc>
      </w:tr>
      <w:tr w:rsidR="00552E38" w14:paraId="0AA0CF7D" w14:textId="77777777">
        <w:tc>
          <w:tcPr>
            <w:tcW w:w="9350" w:type="dxa"/>
            <w:gridSpan w:val="2"/>
          </w:tcPr>
          <w:p w14:paraId="7D78494B" w14:textId="77777777" w:rsidR="00552E38" w:rsidRPr="007B72B7" w:rsidRDefault="00552E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E264CA6" w14:textId="77777777" w:rsidR="003A4524" w:rsidRPr="00552E38" w:rsidRDefault="003A4524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52E38" w14:paraId="46DB588A" w14:textId="77777777">
        <w:tc>
          <w:tcPr>
            <w:tcW w:w="704" w:type="dxa"/>
            <w:shd w:val="clear" w:color="auto" w:fill="FEF6F0"/>
          </w:tcPr>
          <w:p w14:paraId="20483400" w14:textId="72A639BA" w:rsidR="00552E38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1-</w:t>
            </w:r>
            <w:r w:rsidR="00730E39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6" w:type="dxa"/>
            <w:shd w:val="clear" w:color="auto" w:fill="FEF6F0"/>
          </w:tcPr>
          <w:p w14:paraId="0CFFA7F7" w14:textId="5A800AD7" w:rsidR="00552E38" w:rsidRDefault="00552E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552E38">
              <w:rPr>
                <w:rFonts w:asciiTheme="minorEastAsia" w:eastAsiaTheme="minorEastAsia" w:hAnsiTheme="minorEastAsia" w:cs="Arial"/>
                <w:lang w:eastAsia="ko-KR"/>
              </w:rPr>
              <w:t>반복적인 작업, 비효율적이라고 느끼는 점은 무엇인가요?</w:t>
            </w:r>
          </w:p>
        </w:tc>
      </w:tr>
      <w:tr w:rsidR="00552E38" w14:paraId="2CA56D98" w14:textId="77777777">
        <w:tc>
          <w:tcPr>
            <w:tcW w:w="9350" w:type="dxa"/>
            <w:gridSpan w:val="2"/>
          </w:tcPr>
          <w:p w14:paraId="67E08D9B" w14:textId="77777777" w:rsidR="00552E38" w:rsidRPr="007B72B7" w:rsidRDefault="00552E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2982B86" w14:textId="77777777" w:rsidR="00BA01FD" w:rsidRDefault="00BA01F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730E39" w14:paraId="52CEEF26" w14:textId="77777777">
        <w:tc>
          <w:tcPr>
            <w:tcW w:w="704" w:type="dxa"/>
            <w:shd w:val="clear" w:color="auto" w:fill="FEF6F0"/>
          </w:tcPr>
          <w:p w14:paraId="20A8F272" w14:textId="4A7F26AA" w:rsidR="00730E39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1-</w:t>
            </w:r>
            <w:r w:rsidR="00730E39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</w:p>
        </w:tc>
        <w:tc>
          <w:tcPr>
            <w:tcW w:w="8646" w:type="dxa"/>
            <w:shd w:val="clear" w:color="auto" w:fill="FEF6F0"/>
          </w:tcPr>
          <w:p w14:paraId="0C69D2F6" w14:textId="1C02011E" w:rsidR="00730E39" w:rsidRDefault="00730E39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문의팀과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영업팀간의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혼선, </w:t>
            </w:r>
            <w:r w:rsidR="00B53C81">
              <w:rPr>
                <w:rFonts w:asciiTheme="minorEastAsia" w:eastAsiaTheme="minorEastAsia" w:hAnsiTheme="minorEastAsia" w:cs="Arial" w:hint="eastAsia"/>
                <w:lang w:eastAsia="ko-KR"/>
              </w:rPr>
              <w:t>중복되는 업무가 있다면 어디서 발생하고 있나요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</w:tc>
      </w:tr>
      <w:tr w:rsidR="00730E39" w14:paraId="4D81F0D6" w14:textId="77777777">
        <w:tc>
          <w:tcPr>
            <w:tcW w:w="9350" w:type="dxa"/>
            <w:gridSpan w:val="2"/>
          </w:tcPr>
          <w:p w14:paraId="67B95F17" w14:textId="77777777" w:rsidR="00730E39" w:rsidRPr="00E034E2" w:rsidRDefault="00730E3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FF4E2AD" w14:textId="77777777" w:rsidR="00730E39" w:rsidRDefault="00730E39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53C81" w14:paraId="4F7D4A85" w14:textId="77777777" w:rsidTr="003B0367">
        <w:tc>
          <w:tcPr>
            <w:tcW w:w="704" w:type="dxa"/>
            <w:shd w:val="clear" w:color="auto" w:fill="FEF6F0"/>
          </w:tcPr>
          <w:p w14:paraId="43B9E89A" w14:textId="5EA9833C" w:rsidR="00B53C81" w:rsidRPr="00FA1CB7" w:rsidRDefault="00B53C81" w:rsidP="003B0367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1-5</w:t>
            </w:r>
          </w:p>
        </w:tc>
        <w:tc>
          <w:tcPr>
            <w:tcW w:w="8646" w:type="dxa"/>
            <w:shd w:val="clear" w:color="auto" w:fill="FEF6F0"/>
          </w:tcPr>
          <w:p w14:paraId="4E1D2766" w14:textId="6FB74DC4" w:rsid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부서 간 협업은 어떤 방식으로 이뤄지며, 업무 이관 또는 공동 처리 기준은 무엇인가요?</w:t>
            </w:r>
          </w:p>
        </w:tc>
      </w:tr>
      <w:tr w:rsidR="00B53C81" w14:paraId="76332997" w14:textId="77777777" w:rsidTr="003B0367">
        <w:tc>
          <w:tcPr>
            <w:tcW w:w="9350" w:type="dxa"/>
            <w:gridSpan w:val="2"/>
          </w:tcPr>
          <w:p w14:paraId="14A0C1B0" w14:textId="77777777" w:rsidR="00B53C81" w:rsidRP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BFD6934" w14:textId="77777777" w:rsidR="00B53C81" w:rsidRDefault="00B53C81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10903C19" w14:textId="4EC2A442" w:rsidR="00B53C81" w:rsidRDefault="00B53C81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proofErr w:type="gramStart"/>
      <w:r>
        <w:rPr>
          <w:rFonts w:asciiTheme="minorEastAsia" w:eastAsiaTheme="minorEastAsia" w:hAnsiTheme="minorEastAsia" w:cs="Arial" w:hint="eastAsia"/>
          <w:b/>
          <w:bCs/>
          <w:lang w:eastAsia="ko-KR"/>
        </w:rPr>
        <w:t>보안 /</w:t>
      </w:r>
      <w:proofErr w:type="gramEnd"/>
      <w:r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설정]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53C81" w14:paraId="71F005CA" w14:textId="77777777" w:rsidTr="003B0367">
        <w:tc>
          <w:tcPr>
            <w:tcW w:w="704" w:type="dxa"/>
            <w:shd w:val="clear" w:color="auto" w:fill="FEF6F0"/>
          </w:tcPr>
          <w:p w14:paraId="02620BD0" w14:textId="5DF24EB3" w:rsidR="00B53C81" w:rsidRPr="00FA1CB7" w:rsidRDefault="00B53C81" w:rsidP="003B0367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2-1</w:t>
            </w:r>
          </w:p>
        </w:tc>
        <w:tc>
          <w:tcPr>
            <w:tcW w:w="8646" w:type="dxa"/>
            <w:shd w:val="clear" w:color="auto" w:fill="FEF6F0"/>
          </w:tcPr>
          <w:p w14:paraId="066BD5A6" w14:textId="57F54C9A" w:rsid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현재 어떤 부서나 역할이 시스템을 주로 사용할 예정인지, 부서별로 어떤 업무를 처리할 예정인가요? (부서, 역할, 사용자 수, 업무 처리 범위)</w:t>
            </w:r>
          </w:p>
        </w:tc>
      </w:tr>
      <w:tr w:rsidR="00B53C81" w14:paraId="480D6785" w14:textId="77777777" w:rsidTr="003B0367">
        <w:tc>
          <w:tcPr>
            <w:tcW w:w="9350" w:type="dxa"/>
            <w:gridSpan w:val="2"/>
          </w:tcPr>
          <w:p w14:paraId="201B07F8" w14:textId="77777777" w:rsidR="00B53C81" w:rsidRP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80C523E" w14:textId="77777777" w:rsidR="00B53C81" w:rsidRPr="00B53C81" w:rsidRDefault="00B53C81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53C81" w14:paraId="51C40127" w14:textId="77777777" w:rsidTr="003B0367">
        <w:tc>
          <w:tcPr>
            <w:tcW w:w="704" w:type="dxa"/>
            <w:shd w:val="clear" w:color="auto" w:fill="FEF6F0"/>
          </w:tcPr>
          <w:p w14:paraId="2931C0BA" w14:textId="3819AC1C" w:rsidR="00B53C81" w:rsidRPr="00FA1CB7" w:rsidRDefault="00B53C81" w:rsidP="003B0367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lastRenderedPageBreak/>
              <w:t>2-2</w:t>
            </w:r>
          </w:p>
        </w:tc>
        <w:tc>
          <w:tcPr>
            <w:tcW w:w="8646" w:type="dxa"/>
            <w:shd w:val="clear" w:color="auto" w:fill="FEF6F0"/>
          </w:tcPr>
          <w:p w14:paraId="74BB554A" w14:textId="48E9F120" w:rsid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각 사용자 그룹별로 접근이 제한되어야 하는 데이터나 기능이 있다면 어떤 것이 있나요?</w:t>
            </w:r>
          </w:p>
        </w:tc>
      </w:tr>
      <w:tr w:rsidR="00B53C81" w14:paraId="5C8CA0EB" w14:textId="77777777" w:rsidTr="003B0367">
        <w:tc>
          <w:tcPr>
            <w:tcW w:w="9350" w:type="dxa"/>
            <w:gridSpan w:val="2"/>
          </w:tcPr>
          <w:p w14:paraId="676D0603" w14:textId="77777777" w:rsidR="00B53C81" w:rsidRP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646E9FF" w14:textId="77777777" w:rsidR="00B53C81" w:rsidRPr="00B53C81" w:rsidRDefault="00B53C81" w:rsidP="00BC7E40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bCs/>
          <w:lang w:eastAsia="ko-KR"/>
        </w:rPr>
      </w:pPr>
    </w:p>
    <w:p w14:paraId="2B032428" w14:textId="4BA672B6" w:rsidR="0008306D" w:rsidRPr="0008306D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B53C81">
        <w:rPr>
          <w:rFonts w:asciiTheme="minorEastAsia" w:eastAsiaTheme="minorEastAsia" w:hAnsiTheme="minorEastAsia" w:cs="Arial" w:hint="eastAsia"/>
          <w:b/>
          <w:bCs/>
          <w:lang w:eastAsia="ko-KR"/>
        </w:rPr>
        <w:t>3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3A4524">
        <w:rPr>
          <w:rFonts w:asciiTheme="minorEastAsia" w:eastAsiaTheme="minorEastAsia" w:hAnsiTheme="minorEastAsia" w:cs="Arial" w:hint="eastAsia"/>
          <w:b/>
          <w:bCs/>
          <w:lang w:eastAsia="ko-KR"/>
        </w:rPr>
        <w:t>채널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  <w:r w:rsidR="0008306D"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BC7E40" w:rsidRPr="00FF31E7" w14:paraId="482AC76E" w14:textId="77777777" w:rsidTr="003A4524">
        <w:tc>
          <w:tcPr>
            <w:tcW w:w="680" w:type="dxa"/>
            <w:shd w:val="clear" w:color="auto" w:fill="FEF6F0"/>
          </w:tcPr>
          <w:p w14:paraId="32451C2F" w14:textId="0DE20E17" w:rsidR="003A4524" w:rsidRPr="00FA1CB7" w:rsidRDefault="00B53C81" w:rsidP="003A4524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3-1</w:t>
            </w:r>
          </w:p>
        </w:tc>
        <w:tc>
          <w:tcPr>
            <w:tcW w:w="8670" w:type="dxa"/>
            <w:shd w:val="clear" w:color="auto" w:fill="FEF6F0"/>
          </w:tcPr>
          <w:p w14:paraId="2DAAA50B" w14:textId="7D3098D7" w:rsidR="000E5038" w:rsidRDefault="003A4524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운영하고 있는 커뮤니케이션(CRM) 채널과 대략적인 성과는 어떻게 되</w:t>
            </w:r>
            <w:r w:rsidR="00B53C81">
              <w:rPr>
                <w:rFonts w:asciiTheme="minorEastAsia" w:eastAsiaTheme="minorEastAsia" w:hAnsiTheme="minorEastAsia" w:cs="Arial" w:hint="eastAsia"/>
                <w:lang w:eastAsia="ko-KR"/>
              </w:rPr>
              <w:t>나요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2057176F" w14:textId="76B21153" w:rsidR="003A4524" w:rsidRDefault="003A4524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이메일- 월 평균 000건, LMS- 월 평균 000건, 카카오톡- 월 평균 000건)</w:t>
            </w:r>
          </w:p>
        </w:tc>
      </w:tr>
      <w:tr w:rsidR="00BC7E40" w14:paraId="422F327F" w14:textId="77777777" w:rsidTr="00AC25BA">
        <w:tc>
          <w:tcPr>
            <w:tcW w:w="9350" w:type="dxa"/>
            <w:gridSpan w:val="2"/>
          </w:tcPr>
          <w:p w14:paraId="522074D7" w14:textId="4A405A3A" w:rsidR="00F32933" w:rsidRPr="00F32933" w:rsidRDefault="00F32933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62939E52" w14:textId="77777777" w:rsidR="003A4524" w:rsidRPr="0008306D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3A4524" w:rsidRPr="00FF31E7" w14:paraId="4FB9E9CD" w14:textId="77777777" w:rsidTr="00DC10EA">
        <w:tc>
          <w:tcPr>
            <w:tcW w:w="704" w:type="dxa"/>
            <w:shd w:val="clear" w:color="auto" w:fill="FEF6F0"/>
          </w:tcPr>
          <w:p w14:paraId="76278791" w14:textId="4540C846" w:rsidR="003A4524" w:rsidRPr="00FA1CB7" w:rsidRDefault="00B53C81" w:rsidP="003A4524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3-2</w:t>
            </w:r>
          </w:p>
        </w:tc>
        <w:tc>
          <w:tcPr>
            <w:tcW w:w="8646" w:type="dxa"/>
            <w:shd w:val="clear" w:color="auto" w:fill="FEF6F0"/>
          </w:tcPr>
          <w:p w14:paraId="385D9662" w14:textId="2899F6F6" w:rsidR="003A4524" w:rsidRDefault="003A4524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커뮤니케이션(CRM) 채널별 주요 커뮤니케이션 목적과 주기는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어떻게 되</w:t>
            </w:r>
            <w:r w:rsidR="00B53C81">
              <w:rPr>
                <w:rFonts w:asciiTheme="minorEastAsia" w:eastAsiaTheme="minorEastAsia" w:hAnsiTheme="minorEastAsia" w:cs="Arial" w:hint="eastAsia"/>
                <w:lang w:eastAsia="ko-KR"/>
              </w:rPr>
              <w:t>나요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47FCFE70" w14:textId="33A59ED1" w:rsidR="003A4524" w:rsidRDefault="003A4524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공지, 개인화 안내, 프로모션 홍보 등)</w:t>
            </w:r>
          </w:p>
        </w:tc>
      </w:tr>
      <w:tr w:rsidR="003A4524" w14:paraId="21DDD203" w14:textId="77777777">
        <w:tc>
          <w:tcPr>
            <w:tcW w:w="9350" w:type="dxa"/>
            <w:gridSpan w:val="2"/>
          </w:tcPr>
          <w:p w14:paraId="2A4B3285" w14:textId="77777777" w:rsidR="003A4524" w:rsidRPr="00F32933" w:rsidRDefault="003A4524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49573B8F" w14:textId="77777777" w:rsid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27FCF818" w14:textId="77777777" w:rsidTr="00DC10EA">
        <w:tc>
          <w:tcPr>
            <w:tcW w:w="704" w:type="dxa"/>
            <w:shd w:val="clear" w:color="auto" w:fill="FEF6F0"/>
          </w:tcPr>
          <w:p w14:paraId="3294C2B4" w14:textId="52886830" w:rsidR="00BC7E40" w:rsidRPr="00FA1CB7" w:rsidRDefault="00B53C81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3-3</w:t>
            </w:r>
          </w:p>
        </w:tc>
        <w:tc>
          <w:tcPr>
            <w:tcW w:w="8646" w:type="dxa"/>
            <w:shd w:val="clear" w:color="auto" w:fill="FEF6F0"/>
          </w:tcPr>
          <w:p w14:paraId="0FFE407F" w14:textId="2B39B330" w:rsidR="00BC7E40" w:rsidRPr="0061317F" w:rsidRDefault="00B53C81" w:rsidP="000E50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채널별 담고 있는 데이터 항목이 어떻게 되나요? (예: 내용 구분, 문의 사유, 견적 등)</w:t>
            </w:r>
          </w:p>
        </w:tc>
      </w:tr>
      <w:tr w:rsidR="00BC7E40" w14:paraId="51B25A88" w14:textId="77777777" w:rsidTr="00AC25BA">
        <w:tc>
          <w:tcPr>
            <w:tcW w:w="9350" w:type="dxa"/>
            <w:gridSpan w:val="2"/>
          </w:tcPr>
          <w:p w14:paraId="66151422" w14:textId="21D2418F" w:rsidR="007C19FF" w:rsidRPr="0068441D" w:rsidRDefault="007C19F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AC11544" w14:textId="77777777" w:rsidR="003A4524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53C81" w14:paraId="1F1409CE" w14:textId="77777777" w:rsidTr="003B0367">
        <w:tc>
          <w:tcPr>
            <w:tcW w:w="704" w:type="dxa"/>
            <w:shd w:val="clear" w:color="auto" w:fill="FEF6F0"/>
          </w:tcPr>
          <w:p w14:paraId="06CC19A2" w14:textId="08753358" w:rsidR="00B53C81" w:rsidRPr="00FA1CB7" w:rsidRDefault="00B53C81" w:rsidP="003B0367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3-4</w:t>
            </w:r>
          </w:p>
        </w:tc>
        <w:tc>
          <w:tcPr>
            <w:tcW w:w="8646" w:type="dxa"/>
            <w:shd w:val="clear" w:color="auto" w:fill="FEF6F0"/>
          </w:tcPr>
          <w:p w14:paraId="5F0006DC" w14:textId="202FC151" w:rsidR="00B53C81" w:rsidRPr="0061317F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채널 간 커뮤니케이션 중복이나 이슈가 있는 경우 어떤 형태로 나타나나요?</w:t>
            </w:r>
          </w:p>
        </w:tc>
      </w:tr>
      <w:tr w:rsidR="00B53C81" w14:paraId="5AB3C154" w14:textId="77777777" w:rsidTr="003B0367">
        <w:tc>
          <w:tcPr>
            <w:tcW w:w="9350" w:type="dxa"/>
            <w:gridSpan w:val="2"/>
          </w:tcPr>
          <w:p w14:paraId="5EC8DC2E" w14:textId="77777777" w:rsidR="00B53C81" w:rsidRPr="0068441D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9FBAA96" w14:textId="77777777" w:rsidR="00B53C81" w:rsidRDefault="00B53C81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53C81" w14:paraId="1763943F" w14:textId="77777777" w:rsidTr="003B0367">
        <w:tc>
          <w:tcPr>
            <w:tcW w:w="704" w:type="dxa"/>
            <w:shd w:val="clear" w:color="auto" w:fill="FEF6F0"/>
          </w:tcPr>
          <w:p w14:paraId="396152FD" w14:textId="2D047791" w:rsidR="00B53C81" w:rsidRPr="00FA1CB7" w:rsidRDefault="00B53C81" w:rsidP="003B0367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3-5</w:t>
            </w:r>
          </w:p>
        </w:tc>
        <w:tc>
          <w:tcPr>
            <w:tcW w:w="8646" w:type="dxa"/>
            <w:shd w:val="clear" w:color="auto" w:fill="FEF6F0"/>
          </w:tcPr>
          <w:p w14:paraId="65B978FE" w14:textId="03C81F69" w:rsidR="00B53C81" w:rsidRPr="0061317F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채널별 전환(문의 → 영업 전환, 이슈 처리 → 계약 등) 전략이 있나요?</w:t>
            </w:r>
          </w:p>
        </w:tc>
      </w:tr>
      <w:tr w:rsidR="00B53C81" w14:paraId="0D383830" w14:textId="77777777" w:rsidTr="003B0367">
        <w:tc>
          <w:tcPr>
            <w:tcW w:w="9350" w:type="dxa"/>
            <w:gridSpan w:val="2"/>
          </w:tcPr>
          <w:p w14:paraId="623B04E9" w14:textId="77777777" w:rsidR="00B53C81" w:rsidRPr="00B53C81" w:rsidRDefault="00B53C81" w:rsidP="003B0367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C4DA28A" w14:textId="77777777" w:rsidR="00B53C81" w:rsidRPr="00B53C81" w:rsidRDefault="00B53C81" w:rsidP="003A4524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bCs/>
          <w:lang w:eastAsia="ko-KR"/>
        </w:rPr>
      </w:pPr>
    </w:p>
    <w:p w14:paraId="3C59A89F" w14:textId="0601ECC2" w:rsidR="003A4524" w:rsidRPr="00BC7E40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B53C81">
        <w:rPr>
          <w:rFonts w:asciiTheme="minorEastAsia" w:eastAsiaTheme="minorEastAsia" w:hAnsiTheme="minorEastAsia" w:cs="Arial" w:hint="eastAsia"/>
          <w:b/>
          <w:bCs/>
          <w:lang w:eastAsia="ko-KR"/>
        </w:rPr>
        <w:t>4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B53C81">
        <w:rPr>
          <w:rFonts w:asciiTheme="minorEastAsia" w:eastAsiaTheme="minorEastAsia" w:hAnsiTheme="minorEastAsia" w:cs="Arial" w:hint="eastAsia"/>
          <w:b/>
          <w:bCs/>
          <w:lang w:eastAsia="ko-KR"/>
        </w:rPr>
        <w:t>비즈니스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p w14:paraId="008DA905" w14:textId="5F9FE04E" w:rsidR="003A4524" w:rsidRPr="0008306D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408F1" w14:paraId="18A9F6DC" w14:textId="77777777" w:rsidTr="00DC10EA">
        <w:tc>
          <w:tcPr>
            <w:tcW w:w="704" w:type="dxa"/>
            <w:shd w:val="clear" w:color="auto" w:fill="FEF6F0"/>
          </w:tcPr>
          <w:p w14:paraId="6A69446B" w14:textId="4DC2424F" w:rsidR="004408F1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4-1</w:t>
            </w:r>
          </w:p>
        </w:tc>
        <w:tc>
          <w:tcPr>
            <w:tcW w:w="8646" w:type="dxa"/>
            <w:shd w:val="clear" w:color="auto" w:fill="FEF6F0"/>
          </w:tcPr>
          <w:p w14:paraId="403A53B4" w14:textId="43F7AE71" w:rsidR="004408F1" w:rsidRPr="00B53C81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고객 유입 이후 어떤 단계로 영업이 진행되나요?</w:t>
            </w:r>
          </w:p>
        </w:tc>
      </w:tr>
      <w:tr w:rsidR="004408F1" w14:paraId="27ABF71F" w14:textId="77777777">
        <w:tc>
          <w:tcPr>
            <w:tcW w:w="9350" w:type="dxa"/>
            <w:gridSpan w:val="2"/>
          </w:tcPr>
          <w:p w14:paraId="4B7020ED" w14:textId="77777777" w:rsidR="004408F1" w:rsidRPr="00E034E2" w:rsidRDefault="004408F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E51E9AD" w14:textId="6B5010A6" w:rsidR="006B18DA" w:rsidRPr="0008306D" w:rsidRDefault="004408F1" w:rsidP="006B18D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6BD1630D" w14:textId="77777777" w:rsidTr="00DC10EA">
        <w:tc>
          <w:tcPr>
            <w:tcW w:w="704" w:type="dxa"/>
            <w:shd w:val="clear" w:color="auto" w:fill="FEF6F0"/>
          </w:tcPr>
          <w:p w14:paraId="677E64A4" w14:textId="5268CC1C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  <w:r w:rsidR="00450846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6" w:type="dxa"/>
            <w:shd w:val="clear" w:color="auto" w:fill="FEF6F0"/>
          </w:tcPr>
          <w:p w14:paraId="380D2857" w14:textId="29A1C060" w:rsidR="006B18DA" w:rsidRDefault="00B53C81" w:rsidP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어떤 고객 유형/요청은 세일즈 파이프라인으로 전환되지 않고 종료되나요?</w:t>
            </w:r>
          </w:p>
        </w:tc>
      </w:tr>
      <w:tr w:rsidR="006B18DA" w14:paraId="3ED4BFC7" w14:textId="77777777">
        <w:tc>
          <w:tcPr>
            <w:tcW w:w="9350" w:type="dxa"/>
            <w:gridSpan w:val="2"/>
          </w:tcPr>
          <w:p w14:paraId="5AD1D492" w14:textId="77777777" w:rsidR="006B18DA" w:rsidRPr="00B53C81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01ABCD3" w14:textId="77777777" w:rsidR="00450846" w:rsidRPr="0008306D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50846" w14:paraId="18E9061A" w14:textId="77777777">
        <w:tc>
          <w:tcPr>
            <w:tcW w:w="704" w:type="dxa"/>
            <w:shd w:val="clear" w:color="auto" w:fill="FEF6F0"/>
          </w:tcPr>
          <w:p w14:paraId="0CCAC013" w14:textId="0B28E1C4" w:rsidR="00450846" w:rsidRPr="00FA1CB7" w:rsidRDefault="00450846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4-3</w:t>
            </w:r>
          </w:p>
        </w:tc>
        <w:tc>
          <w:tcPr>
            <w:tcW w:w="8646" w:type="dxa"/>
            <w:shd w:val="clear" w:color="auto" w:fill="FEF6F0"/>
          </w:tcPr>
          <w:p w14:paraId="39E17241" w14:textId="76046039" w:rsidR="00450846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영업 기회로 전환되는 기준(Trigger)은 무엇인가요? 누가 판단하나요?</w:t>
            </w:r>
          </w:p>
        </w:tc>
      </w:tr>
      <w:tr w:rsidR="00450846" w14:paraId="7972FA2B" w14:textId="77777777">
        <w:tc>
          <w:tcPr>
            <w:tcW w:w="9350" w:type="dxa"/>
            <w:gridSpan w:val="2"/>
          </w:tcPr>
          <w:p w14:paraId="3E9BC8CB" w14:textId="77777777" w:rsidR="00450846" w:rsidRPr="00E034E2" w:rsidRDefault="0045084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998536E" w14:textId="77777777" w:rsidR="00450846" w:rsidRPr="00B53C81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50846" w14:paraId="32E3E495" w14:textId="77777777">
        <w:tc>
          <w:tcPr>
            <w:tcW w:w="704" w:type="dxa"/>
            <w:shd w:val="clear" w:color="auto" w:fill="FEF6F0"/>
          </w:tcPr>
          <w:p w14:paraId="03C57157" w14:textId="08257B84" w:rsidR="00450846" w:rsidRPr="00FA1CB7" w:rsidRDefault="00450846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4-4</w:t>
            </w:r>
          </w:p>
        </w:tc>
        <w:tc>
          <w:tcPr>
            <w:tcW w:w="8646" w:type="dxa"/>
            <w:shd w:val="clear" w:color="auto" w:fill="FEF6F0"/>
          </w:tcPr>
          <w:p w14:paraId="4EE4998F" w14:textId="7597192D" w:rsidR="00450846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각 사업 영역별로 영업 접근 </w:t>
            </w:r>
            <w:proofErr w:type="gramStart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방식/ 비즈니스</w:t>
            </w:r>
            <w:proofErr w:type="gramEnd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프로세스에 차이가 있다면 어떻게 </w:t>
            </w:r>
            <w:proofErr w:type="spellStart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다른가요</w:t>
            </w:r>
            <w:proofErr w:type="spellEnd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</w:tc>
      </w:tr>
      <w:tr w:rsidR="00450846" w14:paraId="7E0F0E1A" w14:textId="77777777">
        <w:tc>
          <w:tcPr>
            <w:tcW w:w="9350" w:type="dxa"/>
            <w:gridSpan w:val="2"/>
          </w:tcPr>
          <w:p w14:paraId="6BC4F59A" w14:textId="77777777" w:rsidR="00450846" w:rsidRPr="00E034E2" w:rsidRDefault="0045084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29CF0B6" w14:textId="77777777" w:rsidR="00450846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73AF086B" w14:textId="77777777" w:rsidTr="00DC10EA">
        <w:tc>
          <w:tcPr>
            <w:tcW w:w="704" w:type="dxa"/>
            <w:shd w:val="clear" w:color="auto" w:fill="FEF6F0"/>
          </w:tcPr>
          <w:p w14:paraId="20FD8E96" w14:textId="434BCAF2" w:rsidR="006B18DA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4-5</w:t>
            </w:r>
          </w:p>
        </w:tc>
        <w:tc>
          <w:tcPr>
            <w:tcW w:w="8646" w:type="dxa"/>
            <w:shd w:val="clear" w:color="auto" w:fill="FEF6F0"/>
          </w:tcPr>
          <w:p w14:paraId="3A2D374B" w14:textId="1B890E35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ab/>
            </w:r>
            <w:proofErr w:type="spellStart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안티에이징랩의</w:t>
            </w:r>
            <w:proofErr w:type="spellEnd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임상 프로세스를 두가지로 나눠서 개발을 접근해달라고 요청하셨는데 어떤 기준으로 나뉘나요?</w:t>
            </w:r>
          </w:p>
        </w:tc>
      </w:tr>
      <w:tr w:rsidR="006B18DA" w14:paraId="4592A254" w14:textId="77777777">
        <w:tc>
          <w:tcPr>
            <w:tcW w:w="9350" w:type="dxa"/>
            <w:gridSpan w:val="2"/>
          </w:tcPr>
          <w:p w14:paraId="1CE2D859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903B8D8" w14:textId="77777777" w:rsidR="006B18DA" w:rsidRDefault="006B18DA" w:rsidP="000E503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1B2E37AC" w14:textId="77777777" w:rsidTr="00DC10EA">
        <w:tc>
          <w:tcPr>
            <w:tcW w:w="704" w:type="dxa"/>
            <w:shd w:val="clear" w:color="auto" w:fill="FEF6F0"/>
          </w:tcPr>
          <w:p w14:paraId="50365E27" w14:textId="08EF24DB" w:rsidR="006B18DA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4-6</w:t>
            </w:r>
          </w:p>
        </w:tc>
        <w:tc>
          <w:tcPr>
            <w:tcW w:w="8646" w:type="dxa"/>
            <w:shd w:val="clear" w:color="auto" w:fill="FEF6F0"/>
          </w:tcPr>
          <w:p w14:paraId="797BBDD3" w14:textId="4CA2D0B2" w:rsidR="00DC10E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기존 인증은 별도 업무 흐름을 따른다고 하셨는데, 그 흐름은 어떻게 되고 신규 인증과는 어떤 점이 </w:t>
            </w:r>
            <w:proofErr w:type="spellStart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다른가요</w:t>
            </w:r>
            <w:proofErr w:type="spellEnd"/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</w:tc>
      </w:tr>
      <w:tr w:rsidR="006B18DA" w14:paraId="30362E50" w14:textId="77777777">
        <w:tc>
          <w:tcPr>
            <w:tcW w:w="9350" w:type="dxa"/>
            <w:gridSpan w:val="2"/>
          </w:tcPr>
          <w:p w14:paraId="571A8A3D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4A2DB85" w14:textId="77777777" w:rsidR="00EE7B8A" w:rsidRDefault="00EE7B8A" w:rsidP="00EE7B8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EE7B8A" w14:paraId="30F9BF91" w14:textId="77777777">
        <w:tc>
          <w:tcPr>
            <w:tcW w:w="704" w:type="dxa"/>
            <w:shd w:val="clear" w:color="auto" w:fill="FEF6F0"/>
          </w:tcPr>
          <w:p w14:paraId="66CC514F" w14:textId="31A0B64B" w:rsidR="00EE7B8A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4-7</w:t>
            </w:r>
          </w:p>
        </w:tc>
        <w:tc>
          <w:tcPr>
            <w:tcW w:w="8646" w:type="dxa"/>
            <w:shd w:val="clear" w:color="auto" w:fill="FEF6F0"/>
          </w:tcPr>
          <w:p w14:paraId="1E013FD0" w14:textId="4F8624C1" w:rsidR="00EE7B8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고객 전환 이후 계약까지 평균 소요 시간은 어떻게 되나요?</w:t>
            </w:r>
          </w:p>
        </w:tc>
      </w:tr>
      <w:tr w:rsidR="00EE7B8A" w14:paraId="6E91A255" w14:textId="77777777">
        <w:tc>
          <w:tcPr>
            <w:tcW w:w="9350" w:type="dxa"/>
            <w:gridSpan w:val="2"/>
          </w:tcPr>
          <w:p w14:paraId="7836EF92" w14:textId="77777777" w:rsidR="00EE7B8A" w:rsidRPr="00E034E2" w:rsidRDefault="00EE7B8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150726E" w14:textId="77777777" w:rsidR="00EE7B8A" w:rsidRDefault="00EE7B8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31BBB649" w14:textId="10D8CE34" w:rsidR="00B53C81" w:rsidRPr="00B53C81" w:rsidRDefault="00B53C81" w:rsidP="006B18DA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bCs/>
          <w:lang w:eastAsia="ko-KR"/>
        </w:rPr>
      </w:pP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5. </w:t>
      </w: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내부 운영 프로세스]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4BB02EB4" w14:textId="77777777" w:rsidTr="00802E99">
        <w:tc>
          <w:tcPr>
            <w:tcW w:w="704" w:type="dxa"/>
            <w:shd w:val="clear" w:color="auto" w:fill="FEF6F0"/>
          </w:tcPr>
          <w:p w14:paraId="75159B98" w14:textId="7BAF87DD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58FF0D5B" w14:textId="1207F262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기존 문의 대응 프로세스가 궁금합니다. 어떤 경우 문의로 끝나고 어떤 기준으로 영업팀이 추가 </w:t>
            </w: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lastRenderedPageBreak/>
              <w:t>관리하게 되는지</w:t>
            </w:r>
          </w:p>
        </w:tc>
      </w:tr>
      <w:tr w:rsidR="006B18DA" w14:paraId="352BF6F5" w14:textId="77777777">
        <w:tc>
          <w:tcPr>
            <w:tcW w:w="9350" w:type="dxa"/>
            <w:gridSpan w:val="2"/>
          </w:tcPr>
          <w:p w14:paraId="40FC96A4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73429EE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6B18DA" w14:paraId="646238A2" w14:textId="77777777" w:rsidTr="006B18DA">
        <w:tc>
          <w:tcPr>
            <w:tcW w:w="680" w:type="dxa"/>
            <w:shd w:val="clear" w:color="auto" w:fill="FEF6F0"/>
          </w:tcPr>
          <w:p w14:paraId="67395538" w14:textId="408869E1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70" w:type="dxa"/>
            <w:shd w:val="clear" w:color="auto" w:fill="FEF6F0"/>
          </w:tcPr>
          <w:p w14:paraId="1D87234E" w14:textId="4E751185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ab/>
              <w:t>현재 견적 요청, 제안, 계약 등의 흐름은 어떻게 진행되며, 시스템 상에서 어떻게 관리되고 있나요?</w:t>
            </w:r>
          </w:p>
        </w:tc>
      </w:tr>
      <w:tr w:rsidR="006B18DA" w14:paraId="174FCAAC" w14:textId="77777777">
        <w:tc>
          <w:tcPr>
            <w:tcW w:w="9350" w:type="dxa"/>
            <w:gridSpan w:val="2"/>
          </w:tcPr>
          <w:p w14:paraId="27237BC4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3FF3C40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38DAA8DD" w14:textId="77777777" w:rsidTr="00802E99">
        <w:tc>
          <w:tcPr>
            <w:tcW w:w="704" w:type="dxa"/>
            <w:shd w:val="clear" w:color="auto" w:fill="FEF6F0"/>
          </w:tcPr>
          <w:p w14:paraId="61B730CD" w14:textId="1DE529E9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-3</w:t>
            </w:r>
          </w:p>
        </w:tc>
        <w:tc>
          <w:tcPr>
            <w:tcW w:w="8646" w:type="dxa"/>
            <w:shd w:val="clear" w:color="auto" w:fill="FEF6F0"/>
          </w:tcPr>
          <w:p w14:paraId="4BD8023D" w14:textId="2ADA18FA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타 부서(과의 협업 프로세스는 어떤 점이 어렵거나 비효율적인가요?</w:t>
            </w:r>
          </w:p>
        </w:tc>
      </w:tr>
      <w:tr w:rsidR="006B18DA" w14:paraId="37D776F6" w14:textId="77777777">
        <w:tc>
          <w:tcPr>
            <w:tcW w:w="9350" w:type="dxa"/>
            <w:gridSpan w:val="2"/>
          </w:tcPr>
          <w:p w14:paraId="378D03CC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C53A7DE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4C335180" w14:textId="77777777" w:rsidTr="00802E99">
        <w:tc>
          <w:tcPr>
            <w:tcW w:w="704" w:type="dxa"/>
            <w:shd w:val="clear" w:color="auto" w:fill="FEF6F0"/>
          </w:tcPr>
          <w:p w14:paraId="305BECB4" w14:textId="1CAFF252" w:rsidR="006B18DA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  <w:r w:rsidR="006B18DA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-4</w:t>
            </w:r>
          </w:p>
        </w:tc>
        <w:tc>
          <w:tcPr>
            <w:tcW w:w="8646" w:type="dxa"/>
            <w:shd w:val="clear" w:color="auto" w:fill="FEF6F0"/>
          </w:tcPr>
          <w:p w14:paraId="5194955F" w14:textId="2CB90F1D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현재 내부에서 사용 중인 승인 절차(예: 견적, 계약, 할인 등)는 어떤 것이 있나요? 있다면 어떻게 운영되고 있나요? (예: 특정 인증 종류나 계약 금액 이하는 1차 승인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만 필요</w:t>
            </w: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, 그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외는 대표승인까지 필요, 반려 시 어느 단계로 돌아가는지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</w:t>
            </w: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6B18DA" w14:paraId="5E0CD061" w14:textId="77777777">
        <w:tc>
          <w:tcPr>
            <w:tcW w:w="9350" w:type="dxa"/>
            <w:gridSpan w:val="2"/>
          </w:tcPr>
          <w:p w14:paraId="67CA7C3B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0C5AA92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503C9E3C" w14:textId="6A9C2323" w:rsidR="00B53C81" w:rsidRPr="00B53C81" w:rsidRDefault="00B53C81" w:rsidP="006B18DA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bCs/>
          <w:lang w:eastAsia="ko-KR"/>
        </w:rPr>
      </w:pP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6. </w:t>
      </w: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데이터 &amp; 보고서/대시보드]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6B18DA" w14:paraId="7CFEF691" w14:textId="77777777" w:rsidTr="006B18DA">
        <w:tc>
          <w:tcPr>
            <w:tcW w:w="680" w:type="dxa"/>
            <w:shd w:val="clear" w:color="auto" w:fill="FEF6F0"/>
          </w:tcPr>
          <w:p w14:paraId="7A2D893D" w14:textId="7C3B6D92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6-1</w:t>
            </w:r>
          </w:p>
        </w:tc>
        <w:tc>
          <w:tcPr>
            <w:tcW w:w="8670" w:type="dxa"/>
            <w:shd w:val="clear" w:color="auto" w:fill="FEF6F0"/>
          </w:tcPr>
          <w:p w14:paraId="3FF6E012" w14:textId="53D810F1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서비스/세일즈 데이터는 어떻게 적재/관리/공유되고 있나요?</w:t>
            </w:r>
          </w:p>
        </w:tc>
      </w:tr>
      <w:tr w:rsidR="006B18DA" w14:paraId="05470351" w14:textId="77777777">
        <w:tc>
          <w:tcPr>
            <w:tcW w:w="9350" w:type="dxa"/>
            <w:gridSpan w:val="2"/>
          </w:tcPr>
          <w:p w14:paraId="5C460552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498549C" w14:textId="77777777" w:rsidR="006B18DA" w:rsidRPr="00B53C81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603A31AC" w14:textId="77777777" w:rsidTr="00802E99">
        <w:tc>
          <w:tcPr>
            <w:tcW w:w="704" w:type="dxa"/>
            <w:shd w:val="clear" w:color="auto" w:fill="FEF6F0"/>
          </w:tcPr>
          <w:p w14:paraId="42F2DE0E" w14:textId="6251E25F" w:rsidR="006B18DA" w:rsidRPr="00FA1CB7" w:rsidRDefault="006B18D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6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46" w:type="dxa"/>
            <w:shd w:val="clear" w:color="auto" w:fill="FEF6F0"/>
          </w:tcPr>
          <w:p w14:paraId="299BFCB3" w14:textId="02295169" w:rsidR="006B18DA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데이터를 추출/가공할 때 반복적이거나 비효율적인 작업이 있다면 무엇인가요?</w:t>
            </w:r>
          </w:p>
        </w:tc>
      </w:tr>
      <w:tr w:rsidR="006B18DA" w14:paraId="48C163AD" w14:textId="77777777">
        <w:tc>
          <w:tcPr>
            <w:tcW w:w="9350" w:type="dxa"/>
            <w:gridSpan w:val="2"/>
          </w:tcPr>
          <w:p w14:paraId="33907ABD" w14:textId="77777777" w:rsidR="006B18DA" w:rsidRPr="00E034E2" w:rsidRDefault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A160285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:rsidRPr="00A5013D" w14:paraId="7D5BACC3" w14:textId="77777777" w:rsidTr="00802E99">
        <w:tc>
          <w:tcPr>
            <w:tcW w:w="704" w:type="dxa"/>
            <w:shd w:val="clear" w:color="auto" w:fill="FEF6F0"/>
          </w:tcPr>
          <w:p w14:paraId="296B67C8" w14:textId="06F56B0A" w:rsidR="00565E60" w:rsidRPr="00FA1CB7" w:rsidRDefault="00565E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6-3</w:t>
            </w:r>
          </w:p>
        </w:tc>
        <w:tc>
          <w:tcPr>
            <w:tcW w:w="8646" w:type="dxa"/>
            <w:shd w:val="clear" w:color="auto" w:fill="FEF6F0"/>
          </w:tcPr>
          <w:p w14:paraId="187937BB" w14:textId="1C99F133" w:rsidR="00B878D3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타 부서나 직원과 공유/보고하는 데이터는 어떤 것들이 있나요?</w:t>
            </w:r>
          </w:p>
        </w:tc>
      </w:tr>
      <w:tr w:rsidR="00565E60" w14:paraId="2E4F8778" w14:textId="77777777">
        <w:tc>
          <w:tcPr>
            <w:tcW w:w="9350" w:type="dxa"/>
            <w:gridSpan w:val="2"/>
          </w:tcPr>
          <w:p w14:paraId="40FFBF02" w14:textId="77777777" w:rsidR="00565E60" w:rsidRPr="00E034E2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DCF20F4" w14:textId="77777777" w:rsidR="00565E60" w:rsidRPr="00B53C81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20861BD8" w14:textId="77777777" w:rsidTr="00802E99">
        <w:tc>
          <w:tcPr>
            <w:tcW w:w="704" w:type="dxa"/>
            <w:shd w:val="clear" w:color="auto" w:fill="FEF6F0"/>
          </w:tcPr>
          <w:p w14:paraId="0E30399E" w14:textId="66A47964" w:rsidR="00565E60" w:rsidRPr="00FA1CB7" w:rsidRDefault="00565E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6-4</w:t>
            </w:r>
          </w:p>
        </w:tc>
        <w:tc>
          <w:tcPr>
            <w:tcW w:w="8646" w:type="dxa"/>
            <w:shd w:val="clear" w:color="auto" w:fill="FEF6F0"/>
          </w:tcPr>
          <w:p w14:paraId="6B1F0816" w14:textId="47D2BAD7" w:rsidR="00565E60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향후 활용하고 싶은 데이터나, 가시화하고 싶은 지표가 있다면 무엇인가요?</w:t>
            </w:r>
          </w:p>
        </w:tc>
      </w:tr>
      <w:tr w:rsidR="00565E60" w14:paraId="5FABC368" w14:textId="77777777">
        <w:tc>
          <w:tcPr>
            <w:tcW w:w="9350" w:type="dxa"/>
            <w:gridSpan w:val="2"/>
          </w:tcPr>
          <w:p w14:paraId="53E6FE04" w14:textId="77777777" w:rsidR="00565E60" w:rsidRPr="00802E99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0B01EBF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690D2A63" w14:textId="0FEAA4FE" w:rsidR="00B53C81" w:rsidRPr="00B53C81" w:rsidRDefault="00B53C81" w:rsidP="00565E60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bCs/>
          <w:lang w:eastAsia="ko-KR"/>
        </w:rPr>
      </w:pP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7. </w:t>
      </w:r>
      <w:r w:rsidRPr="00B53C81">
        <w:rPr>
          <w:rFonts w:asciiTheme="minorEastAsia" w:eastAsiaTheme="minorEastAsia" w:hAnsiTheme="minorEastAsia" w:cs="Arial" w:hint="eastAsia"/>
          <w:b/>
          <w:bCs/>
          <w:lang w:eastAsia="ko-KR"/>
        </w:rPr>
        <w:t>서비스]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565E60" w14:paraId="1753FA69" w14:textId="77777777">
        <w:tc>
          <w:tcPr>
            <w:tcW w:w="680" w:type="dxa"/>
            <w:shd w:val="clear" w:color="auto" w:fill="FEF6F0"/>
          </w:tcPr>
          <w:p w14:paraId="0F986C0B" w14:textId="287CDA7A" w:rsidR="00565E60" w:rsidRPr="00FA1CB7" w:rsidRDefault="00565E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53C81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7-1</w:t>
            </w:r>
          </w:p>
        </w:tc>
        <w:tc>
          <w:tcPr>
            <w:tcW w:w="8670" w:type="dxa"/>
            <w:shd w:val="clear" w:color="auto" w:fill="FEF6F0"/>
          </w:tcPr>
          <w:p w14:paraId="6A13DEB7" w14:textId="16F56AD7" w:rsidR="00565E60" w:rsidRPr="006B18DA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ab/>
              <w:t>계약 체결 이후, 인증 절차 도중 발생하는 문의나 내부 커뮤니케이션은 어떻게 관리되고 있나요?</w:t>
            </w:r>
          </w:p>
        </w:tc>
      </w:tr>
      <w:tr w:rsidR="00565E60" w14:paraId="031566B5" w14:textId="77777777">
        <w:tc>
          <w:tcPr>
            <w:tcW w:w="9350" w:type="dxa"/>
            <w:gridSpan w:val="2"/>
          </w:tcPr>
          <w:p w14:paraId="0BBA3F27" w14:textId="77777777" w:rsidR="00565E60" w:rsidRPr="00E034E2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C04E545" w14:textId="60108110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25978162" w14:textId="77777777" w:rsidTr="00DC10EA">
        <w:tc>
          <w:tcPr>
            <w:tcW w:w="704" w:type="dxa"/>
            <w:shd w:val="clear" w:color="auto" w:fill="FEF6F0"/>
          </w:tcPr>
          <w:p w14:paraId="12DC8C2B" w14:textId="7BEC9A0D" w:rsidR="00565E60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7-2</w:t>
            </w:r>
          </w:p>
        </w:tc>
        <w:tc>
          <w:tcPr>
            <w:tcW w:w="8646" w:type="dxa"/>
            <w:shd w:val="clear" w:color="auto" w:fill="FEF6F0"/>
          </w:tcPr>
          <w:p w14:paraId="6061DE3C" w14:textId="673B8141" w:rsidR="00565E60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주로 어떤 카테고리, 내용의 문의를 처리하고 있나요?</w:t>
            </w:r>
          </w:p>
        </w:tc>
      </w:tr>
      <w:tr w:rsidR="00565E60" w14:paraId="26E53764" w14:textId="77777777">
        <w:tc>
          <w:tcPr>
            <w:tcW w:w="9350" w:type="dxa"/>
            <w:gridSpan w:val="2"/>
          </w:tcPr>
          <w:p w14:paraId="404B616C" w14:textId="77777777" w:rsidR="00565E60" w:rsidRPr="00E034E2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7A783EE" w14:textId="77777777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0778561E" w14:textId="77777777" w:rsidTr="00DC10EA">
        <w:tc>
          <w:tcPr>
            <w:tcW w:w="704" w:type="dxa"/>
            <w:shd w:val="clear" w:color="auto" w:fill="FEF6F0"/>
          </w:tcPr>
          <w:p w14:paraId="107CF59D" w14:textId="3B746B3F" w:rsidR="00565E60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7-3</w:t>
            </w:r>
          </w:p>
        </w:tc>
        <w:tc>
          <w:tcPr>
            <w:tcW w:w="8646" w:type="dxa"/>
            <w:shd w:val="clear" w:color="auto" w:fill="FEF6F0"/>
          </w:tcPr>
          <w:p w14:paraId="584FC653" w14:textId="3C866F77" w:rsidR="00565E60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문의가 접수될 때 고객에게 필수적으로 받는 항목이 있나요?</w:t>
            </w:r>
          </w:p>
        </w:tc>
      </w:tr>
      <w:tr w:rsidR="00565E60" w14:paraId="5BA35159" w14:textId="77777777">
        <w:tc>
          <w:tcPr>
            <w:tcW w:w="9350" w:type="dxa"/>
            <w:gridSpan w:val="2"/>
          </w:tcPr>
          <w:p w14:paraId="2E8C68F5" w14:textId="77777777" w:rsidR="00565E60" w:rsidRPr="00E034E2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9396B9D" w14:textId="77777777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0B14973D" w14:textId="77777777" w:rsidTr="00DC10EA">
        <w:tc>
          <w:tcPr>
            <w:tcW w:w="704" w:type="dxa"/>
            <w:shd w:val="clear" w:color="auto" w:fill="FEF6F0"/>
          </w:tcPr>
          <w:p w14:paraId="3AE24199" w14:textId="03A447E7" w:rsidR="00565E60" w:rsidRPr="00FA1CB7" w:rsidRDefault="00B53C81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7-4</w:t>
            </w:r>
          </w:p>
        </w:tc>
        <w:tc>
          <w:tcPr>
            <w:tcW w:w="8646" w:type="dxa"/>
            <w:shd w:val="clear" w:color="auto" w:fill="FEF6F0"/>
          </w:tcPr>
          <w:p w14:paraId="14FB6313" w14:textId="7E3ECF82" w:rsidR="00565E60" w:rsidRDefault="00B53C81">
            <w:pPr>
              <w:pStyle w:val="a3"/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 w:rsidRPr="00B53C81">
              <w:rPr>
                <w:rFonts w:asciiTheme="minorEastAsia" w:eastAsiaTheme="minorEastAsia" w:hAnsiTheme="minorEastAsia" w:cs="Arial" w:hint="eastAsia"/>
                <w:lang w:eastAsia="ko-KR"/>
              </w:rPr>
              <w:t>고객 불만이나 서비스 이슈는 어떤 식으로 접수되고, 추적되며, 조치되고 있나요?</w:t>
            </w:r>
          </w:p>
        </w:tc>
      </w:tr>
      <w:tr w:rsidR="00565E60" w14:paraId="3F30EE0F" w14:textId="77777777">
        <w:tc>
          <w:tcPr>
            <w:tcW w:w="9350" w:type="dxa"/>
            <w:gridSpan w:val="2"/>
          </w:tcPr>
          <w:p w14:paraId="2FFAAFA4" w14:textId="77777777" w:rsidR="00565E60" w:rsidRPr="00E034E2" w:rsidRDefault="00565E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80FAB2E" w14:textId="77777777" w:rsidR="0087125A" w:rsidRPr="00DA4FB1" w:rsidRDefault="0087125A" w:rsidP="00B53C81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sectPr w:rsidR="0087125A" w:rsidRPr="00DA4FB1" w:rsidSect="009715FD">
      <w:headerReference w:type="default" r:id="rId9"/>
      <w:footerReference w:type="default" r:id="rId10"/>
      <w:pgSz w:w="12240" w:h="15840" w:code="1"/>
      <w:pgMar w:top="1440" w:right="1440" w:bottom="1440" w:left="1440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AB28" w14:textId="77777777" w:rsidR="005C04EC" w:rsidRDefault="005C04EC">
      <w:r>
        <w:separator/>
      </w:r>
    </w:p>
  </w:endnote>
  <w:endnote w:type="continuationSeparator" w:id="0">
    <w:p w14:paraId="70300051" w14:textId="77777777" w:rsidR="005C04EC" w:rsidRDefault="005C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833219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</w:rPr>
        </w:sdtEndPr>
        <w:sdtContent>
          <w:p w14:paraId="6E6F1CA9" w14:textId="77777777" w:rsidR="00451AA7" w:rsidRPr="0067134F" w:rsidRDefault="00451AA7">
            <w:pPr>
              <w:pStyle w:val="a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lang w:val="ko-KR" w:eastAsia="ko-KR"/>
              </w:rPr>
              <w:t xml:space="preserve">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PAGE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  <w:r w:rsidRPr="0067134F">
              <w:rPr>
                <w:rFonts w:asciiTheme="minorEastAsia" w:eastAsiaTheme="minorEastAsia" w:hAnsiTheme="minorEastAsia"/>
                <w:lang w:val="ko-KR" w:eastAsia="ko-KR"/>
              </w:rPr>
              <w:t xml:space="preserve"> /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NUMPAGES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</w:p>
        </w:sdtContent>
      </w:sdt>
    </w:sdtContent>
  </w:sdt>
  <w:p w14:paraId="37AB6CDE" w14:textId="77777777" w:rsidR="00451AA7" w:rsidRDefault="00451A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9345" w14:textId="77777777" w:rsidR="005C04EC" w:rsidRDefault="005C04EC">
      <w:r>
        <w:separator/>
      </w:r>
    </w:p>
  </w:footnote>
  <w:footnote w:type="continuationSeparator" w:id="0">
    <w:p w14:paraId="2420FF1C" w14:textId="77777777" w:rsidR="005C04EC" w:rsidRDefault="005C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AF9A" w14:textId="3330967D" w:rsidR="00451AA7" w:rsidRDefault="00451AA7" w:rsidP="001F7D0F">
    <w:pPr>
      <w:pStyle w:val="a3"/>
      <w:pBdr>
        <w:bottom w:val="single" w:sz="6" w:space="1" w:color="auto"/>
      </w:pBdr>
      <w:tabs>
        <w:tab w:val="clear" w:pos="8640"/>
        <w:tab w:val="right" w:pos="9360"/>
      </w:tabs>
      <w:jc w:val="center"/>
      <w:rPr>
        <w:sz w:val="16"/>
        <w:szCs w:val="16"/>
        <w:lang w:eastAsia="ko-KR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841"/>
    <w:multiLevelType w:val="singleLevel"/>
    <w:tmpl w:val="CC4E4D8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CCB67E9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" w15:restartNumberingAfterBreak="0">
    <w:nsid w:val="0D35594B"/>
    <w:multiLevelType w:val="hybridMultilevel"/>
    <w:tmpl w:val="6E92340C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" w15:restartNumberingAfterBreak="0">
    <w:nsid w:val="0D860F20"/>
    <w:multiLevelType w:val="hybridMultilevel"/>
    <w:tmpl w:val="AD680F9A"/>
    <w:lvl w:ilvl="0" w:tplc="F8BAB46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3F4E163A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Arial" w:eastAsia="굴림" w:hAnsi="Arial" w:cs="Arial"/>
      </w:rPr>
    </w:lvl>
    <w:lvl w:ilvl="2" w:tplc="0D1E8394">
      <w:numFmt w:val="none"/>
      <w:lvlText w:val=""/>
      <w:lvlJc w:val="left"/>
      <w:pPr>
        <w:tabs>
          <w:tab w:val="num" w:pos="360"/>
        </w:tabs>
      </w:pPr>
    </w:lvl>
    <w:lvl w:ilvl="3" w:tplc="29EC9DAC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3226277A">
      <w:numFmt w:val="decimal"/>
      <w:lvlText w:val="%5-"/>
      <w:lvlJc w:val="left"/>
      <w:pPr>
        <w:ind w:left="2360" w:hanging="360"/>
      </w:pPr>
      <w:rPr>
        <w:rFonts w:hint="default"/>
      </w:rPr>
    </w:lvl>
    <w:lvl w:ilvl="5" w:tplc="B2005EA6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6" w:tplc="DC90315C">
      <w:numFmt w:val="bullet"/>
      <w:lvlText w:val=""/>
      <w:lvlJc w:val="left"/>
      <w:pPr>
        <w:ind w:left="3160" w:hanging="360"/>
      </w:pPr>
      <w:rPr>
        <w:rFonts w:ascii="Wingdings" w:eastAsiaTheme="minorEastAsia" w:hAnsi="Wingdings" w:cs="Arial" w:hint="default"/>
      </w:rPr>
    </w:lvl>
    <w:lvl w:ilvl="7" w:tplc="54F0029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2B46624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FCD3214"/>
    <w:multiLevelType w:val="hybridMultilevel"/>
    <w:tmpl w:val="99EC7870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E8A592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" w15:restartNumberingAfterBreak="0">
    <w:nsid w:val="23511762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B6F78F5"/>
    <w:multiLevelType w:val="hybridMultilevel"/>
    <w:tmpl w:val="8C202E4C"/>
    <w:lvl w:ilvl="0" w:tplc="E1228400">
      <w:start w:val="19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7C4138"/>
    <w:multiLevelType w:val="hybridMultilevel"/>
    <w:tmpl w:val="C66C90F4"/>
    <w:lvl w:ilvl="0" w:tplc="39F4D794">
      <w:start w:val="19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34"/>
        </w:tabs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34"/>
        </w:tabs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4"/>
        </w:tabs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34"/>
        </w:tabs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34"/>
        </w:tabs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34"/>
        </w:tabs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34"/>
        </w:tabs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34"/>
        </w:tabs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CB55CF3"/>
    <w:multiLevelType w:val="hybridMultilevel"/>
    <w:tmpl w:val="6178BE8A"/>
    <w:lvl w:ilvl="0" w:tplc="F54634AE">
      <w:start w:val="1"/>
      <w:numFmt w:val="decimal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-80" w:hanging="400"/>
      </w:pPr>
    </w:lvl>
    <w:lvl w:ilvl="2" w:tplc="0409001B">
      <w:start w:val="1"/>
      <w:numFmt w:val="lowerRoman"/>
      <w:lvlText w:val="%3."/>
      <w:lvlJc w:val="right"/>
      <w:pPr>
        <w:ind w:left="320" w:hanging="400"/>
      </w:pPr>
    </w:lvl>
    <w:lvl w:ilvl="3" w:tplc="0409000F">
      <w:start w:val="1"/>
      <w:numFmt w:val="decimal"/>
      <w:lvlText w:val="%4."/>
      <w:lvlJc w:val="left"/>
      <w:pPr>
        <w:ind w:left="720" w:hanging="400"/>
      </w:pPr>
    </w:lvl>
    <w:lvl w:ilvl="4" w:tplc="04090019">
      <w:start w:val="1"/>
      <w:numFmt w:val="upperLetter"/>
      <w:lvlText w:val="%5."/>
      <w:lvlJc w:val="left"/>
      <w:pPr>
        <w:ind w:left="1120" w:hanging="400"/>
      </w:pPr>
    </w:lvl>
    <w:lvl w:ilvl="5" w:tplc="0409001B">
      <w:start w:val="1"/>
      <w:numFmt w:val="lowerRoman"/>
      <w:lvlText w:val="%6."/>
      <w:lvlJc w:val="right"/>
      <w:pPr>
        <w:ind w:left="1520" w:hanging="400"/>
      </w:pPr>
    </w:lvl>
    <w:lvl w:ilvl="6" w:tplc="0409000F">
      <w:start w:val="1"/>
      <w:numFmt w:val="decimal"/>
      <w:lvlText w:val="%7."/>
      <w:lvlJc w:val="left"/>
      <w:pPr>
        <w:ind w:left="1920" w:hanging="400"/>
      </w:pPr>
    </w:lvl>
    <w:lvl w:ilvl="7" w:tplc="04090019" w:tentative="1">
      <w:start w:val="1"/>
      <w:numFmt w:val="upperLetter"/>
      <w:lvlText w:val="%8."/>
      <w:lvlJc w:val="left"/>
      <w:pPr>
        <w:ind w:left="2320" w:hanging="400"/>
      </w:pPr>
    </w:lvl>
    <w:lvl w:ilvl="8" w:tplc="0409001B" w:tentative="1">
      <w:start w:val="1"/>
      <w:numFmt w:val="lowerRoman"/>
      <w:lvlText w:val="%9."/>
      <w:lvlJc w:val="right"/>
      <w:pPr>
        <w:ind w:left="2720" w:hanging="400"/>
      </w:pPr>
    </w:lvl>
  </w:abstractNum>
  <w:abstractNum w:abstractNumId="9" w15:restartNumberingAfterBreak="0">
    <w:nsid w:val="2D281A55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2EB04342"/>
    <w:multiLevelType w:val="hybridMultilevel"/>
    <w:tmpl w:val="05783BF2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2F631A4B"/>
    <w:multiLevelType w:val="singleLevel"/>
    <w:tmpl w:val="16AC252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367E3682"/>
    <w:multiLevelType w:val="singleLevel"/>
    <w:tmpl w:val="CDB40BFA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E58693C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56D046E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6EB3CEA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6" w15:restartNumberingAfterBreak="0">
    <w:nsid w:val="57A8123A"/>
    <w:multiLevelType w:val="singleLevel"/>
    <w:tmpl w:val="D844477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58730ED2"/>
    <w:multiLevelType w:val="hybridMultilevel"/>
    <w:tmpl w:val="5D6C8D86"/>
    <w:lvl w:ilvl="0" w:tplc="10E0E936">
      <w:start w:val="1"/>
      <w:numFmt w:val="bullet"/>
      <w:lvlText w:val="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C7C3EBB"/>
    <w:multiLevelType w:val="hybridMultilevel"/>
    <w:tmpl w:val="0F741880"/>
    <w:lvl w:ilvl="0" w:tplc="F9943D6E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9" w15:restartNumberingAfterBreak="0">
    <w:nsid w:val="5DC33932"/>
    <w:multiLevelType w:val="hybridMultilevel"/>
    <w:tmpl w:val="CD804302"/>
    <w:lvl w:ilvl="0" w:tplc="0409001B">
      <w:start w:val="1"/>
      <w:numFmt w:val="lowerRoman"/>
      <w:lvlText w:val="%1."/>
      <w:lvlJc w:val="righ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20" w15:restartNumberingAfterBreak="0">
    <w:nsid w:val="62D97D41"/>
    <w:multiLevelType w:val="hybridMultilevel"/>
    <w:tmpl w:val="0008B546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FB7ED6A4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5" w:tplc="AE267628">
      <w:start w:val="1"/>
      <w:numFmt w:val="decimal"/>
      <w:lvlText w:val="%6)"/>
      <w:lvlJc w:val="left"/>
      <w:pPr>
        <w:ind w:left="31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1" w15:restartNumberingAfterBreak="0">
    <w:nsid w:val="645D0866"/>
    <w:multiLevelType w:val="singleLevel"/>
    <w:tmpl w:val="FDDEBD8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68BF477F"/>
    <w:multiLevelType w:val="singleLevel"/>
    <w:tmpl w:val="6B54E09E"/>
    <w:lvl w:ilvl="0">
      <w:start w:val="1"/>
      <w:numFmt w:val="bullet"/>
      <w:pStyle w:val="ChecklistBullet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68C2298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C850402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5" w15:restartNumberingAfterBreak="0">
    <w:nsid w:val="7212687D"/>
    <w:multiLevelType w:val="hybridMultilevel"/>
    <w:tmpl w:val="8FF8B48E"/>
    <w:lvl w:ilvl="0" w:tplc="3C249F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8277760">
    <w:abstractNumId w:val="12"/>
  </w:num>
  <w:num w:numId="2" w16cid:durableId="405613125">
    <w:abstractNumId w:val="21"/>
  </w:num>
  <w:num w:numId="3" w16cid:durableId="46226207">
    <w:abstractNumId w:val="0"/>
  </w:num>
  <w:num w:numId="4" w16cid:durableId="17706765">
    <w:abstractNumId w:val="16"/>
  </w:num>
  <w:num w:numId="5" w16cid:durableId="194007477">
    <w:abstractNumId w:val="23"/>
  </w:num>
  <w:num w:numId="6" w16cid:durableId="518392783">
    <w:abstractNumId w:val="11"/>
  </w:num>
  <w:num w:numId="7" w16cid:durableId="1584024351">
    <w:abstractNumId w:val="22"/>
  </w:num>
  <w:num w:numId="8" w16cid:durableId="1181509953">
    <w:abstractNumId w:val="13"/>
  </w:num>
  <w:num w:numId="9" w16cid:durableId="1024019295">
    <w:abstractNumId w:val="5"/>
  </w:num>
  <w:num w:numId="10" w16cid:durableId="1148940083">
    <w:abstractNumId w:val="14"/>
  </w:num>
  <w:num w:numId="11" w16cid:durableId="937130670">
    <w:abstractNumId w:val="9"/>
  </w:num>
  <w:num w:numId="12" w16cid:durableId="1580165987">
    <w:abstractNumId w:val="17"/>
  </w:num>
  <w:num w:numId="13" w16cid:durableId="894967278">
    <w:abstractNumId w:val="3"/>
  </w:num>
  <w:num w:numId="14" w16cid:durableId="1451516118">
    <w:abstractNumId w:val="4"/>
  </w:num>
  <w:num w:numId="15" w16cid:durableId="174930601">
    <w:abstractNumId w:val="7"/>
  </w:num>
  <w:num w:numId="16" w16cid:durableId="1849442385">
    <w:abstractNumId w:val="6"/>
  </w:num>
  <w:num w:numId="17" w16cid:durableId="1588080629">
    <w:abstractNumId w:val="20"/>
  </w:num>
  <w:num w:numId="18" w16cid:durableId="1917208854">
    <w:abstractNumId w:val="2"/>
  </w:num>
  <w:num w:numId="19" w16cid:durableId="1579099257">
    <w:abstractNumId w:val="10"/>
  </w:num>
  <w:num w:numId="20" w16cid:durableId="895817695">
    <w:abstractNumId w:val="19"/>
  </w:num>
  <w:num w:numId="21" w16cid:durableId="116996730">
    <w:abstractNumId w:val="8"/>
  </w:num>
  <w:num w:numId="22" w16cid:durableId="401951273">
    <w:abstractNumId w:val="1"/>
  </w:num>
  <w:num w:numId="23" w16cid:durableId="1347903341">
    <w:abstractNumId w:val="15"/>
  </w:num>
  <w:num w:numId="24" w16cid:durableId="1230337226">
    <w:abstractNumId w:val="18"/>
  </w:num>
  <w:num w:numId="25" w16cid:durableId="105470566">
    <w:abstractNumId w:val="25"/>
  </w:num>
  <w:num w:numId="26" w16cid:durableId="1234927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D1"/>
    <w:rsid w:val="000003DB"/>
    <w:rsid w:val="00005EDA"/>
    <w:rsid w:val="000071C0"/>
    <w:rsid w:val="00007D6F"/>
    <w:rsid w:val="00020D79"/>
    <w:rsid w:val="00024838"/>
    <w:rsid w:val="0002792F"/>
    <w:rsid w:val="0003036C"/>
    <w:rsid w:val="000363C9"/>
    <w:rsid w:val="00037A4F"/>
    <w:rsid w:val="00040DC6"/>
    <w:rsid w:val="000466CB"/>
    <w:rsid w:val="000471DC"/>
    <w:rsid w:val="00051353"/>
    <w:rsid w:val="00056149"/>
    <w:rsid w:val="00060A88"/>
    <w:rsid w:val="00060C9F"/>
    <w:rsid w:val="00061FAD"/>
    <w:rsid w:val="00063C8D"/>
    <w:rsid w:val="00063CFC"/>
    <w:rsid w:val="0006659A"/>
    <w:rsid w:val="000665B4"/>
    <w:rsid w:val="00067CC6"/>
    <w:rsid w:val="00070990"/>
    <w:rsid w:val="00073C70"/>
    <w:rsid w:val="0007726B"/>
    <w:rsid w:val="00080492"/>
    <w:rsid w:val="0008306D"/>
    <w:rsid w:val="0009082B"/>
    <w:rsid w:val="00093A35"/>
    <w:rsid w:val="000951F5"/>
    <w:rsid w:val="000973C0"/>
    <w:rsid w:val="000A0682"/>
    <w:rsid w:val="000A390E"/>
    <w:rsid w:val="000A43F7"/>
    <w:rsid w:val="000B1AE2"/>
    <w:rsid w:val="000B7793"/>
    <w:rsid w:val="000C0263"/>
    <w:rsid w:val="000C3EB5"/>
    <w:rsid w:val="000C50E0"/>
    <w:rsid w:val="000C6969"/>
    <w:rsid w:val="000C6A1D"/>
    <w:rsid w:val="000D1016"/>
    <w:rsid w:val="000D15BA"/>
    <w:rsid w:val="000D2A69"/>
    <w:rsid w:val="000D423B"/>
    <w:rsid w:val="000D6599"/>
    <w:rsid w:val="000D6A3D"/>
    <w:rsid w:val="000D7A45"/>
    <w:rsid w:val="000E1F23"/>
    <w:rsid w:val="000E1F47"/>
    <w:rsid w:val="000E5038"/>
    <w:rsid w:val="000E574F"/>
    <w:rsid w:val="000F781E"/>
    <w:rsid w:val="00103230"/>
    <w:rsid w:val="00106FD2"/>
    <w:rsid w:val="00107BA0"/>
    <w:rsid w:val="00112190"/>
    <w:rsid w:val="00114AE1"/>
    <w:rsid w:val="001230F2"/>
    <w:rsid w:val="00125422"/>
    <w:rsid w:val="00135F8A"/>
    <w:rsid w:val="0014333F"/>
    <w:rsid w:val="00144C70"/>
    <w:rsid w:val="00146C1C"/>
    <w:rsid w:val="00147831"/>
    <w:rsid w:val="001507C6"/>
    <w:rsid w:val="00151173"/>
    <w:rsid w:val="001563BD"/>
    <w:rsid w:val="0015661E"/>
    <w:rsid w:val="001602E7"/>
    <w:rsid w:val="001611C0"/>
    <w:rsid w:val="00161DAA"/>
    <w:rsid w:val="00165D27"/>
    <w:rsid w:val="001702D9"/>
    <w:rsid w:val="00172057"/>
    <w:rsid w:val="001721E9"/>
    <w:rsid w:val="00172680"/>
    <w:rsid w:val="00173690"/>
    <w:rsid w:val="001738A1"/>
    <w:rsid w:val="00173B45"/>
    <w:rsid w:val="0017661A"/>
    <w:rsid w:val="00176C49"/>
    <w:rsid w:val="00177A70"/>
    <w:rsid w:val="00177FF4"/>
    <w:rsid w:val="00185153"/>
    <w:rsid w:val="00186649"/>
    <w:rsid w:val="00192E98"/>
    <w:rsid w:val="00196038"/>
    <w:rsid w:val="001961D2"/>
    <w:rsid w:val="0019725A"/>
    <w:rsid w:val="001A15CD"/>
    <w:rsid w:val="001A3552"/>
    <w:rsid w:val="001A3E4E"/>
    <w:rsid w:val="001A6012"/>
    <w:rsid w:val="001A777B"/>
    <w:rsid w:val="001B21E3"/>
    <w:rsid w:val="001B4D98"/>
    <w:rsid w:val="001C01B1"/>
    <w:rsid w:val="001C1D8B"/>
    <w:rsid w:val="001C4E88"/>
    <w:rsid w:val="001C6912"/>
    <w:rsid w:val="001D485C"/>
    <w:rsid w:val="001D6210"/>
    <w:rsid w:val="001E241C"/>
    <w:rsid w:val="001E3ACC"/>
    <w:rsid w:val="001F108A"/>
    <w:rsid w:val="001F67D1"/>
    <w:rsid w:val="001F7547"/>
    <w:rsid w:val="001F7D0F"/>
    <w:rsid w:val="00201FD8"/>
    <w:rsid w:val="002021A8"/>
    <w:rsid w:val="00204368"/>
    <w:rsid w:val="00204437"/>
    <w:rsid w:val="00204BCE"/>
    <w:rsid w:val="00206280"/>
    <w:rsid w:val="002072C3"/>
    <w:rsid w:val="002075C1"/>
    <w:rsid w:val="00221505"/>
    <w:rsid w:val="00221EB3"/>
    <w:rsid w:val="0022587B"/>
    <w:rsid w:val="002277CB"/>
    <w:rsid w:val="002565ED"/>
    <w:rsid w:val="00261C18"/>
    <w:rsid w:val="00265393"/>
    <w:rsid w:val="00265643"/>
    <w:rsid w:val="00266515"/>
    <w:rsid w:val="002672C9"/>
    <w:rsid w:val="0026799B"/>
    <w:rsid w:val="00270C11"/>
    <w:rsid w:val="00273789"/>
    <w:rsid w:val="002768C0"/>
    <w:rsid w:val="00277301"/>
    <w:rsid w:val="00277617"/>
    <w:rsid w:val="00277C88"/>
    <w:rsid w:val="00281126"/>
    <w:rsid w:val="00283FBD"/>
    <w:rsid w:val="00285048"/>
    <w:rsid w:val="00286287"/>
    <w:rsid w:val="002923B3"/>
    <w:rsid w:val="002962E2"/>
    <w:rsid w:val="00296E76"/>
    <w:rsid w:val="002A404F"/>
    <w:rsid w:val="002B29CA"/>
    <w:rsid w:val="002B2B9F"/>
    <w:rsid w:val="002C1059"/>
    <w:rsid w:val="002C20B9"/>
    <w:rsid w:val="002C5441"/>
    <w:rsid w:val="002C611C"/>
    <w:rsid w:val="002C7D19"/>
    <w:rsid w:val="002D010D"/>
    <w:rsid w:val="002D3F94"/>
    <w:rsid w:val="002D4104"/>
    <w:rsid w:val="002D4F6A"/>
    <w:rsid w:val="002D63CA"/>
    <w:rsid w:val="002D645B"/>
    <w:rsid w:val="002E064B"/>
    <w:rsid w:val="002E68A6"/>
    <w:rsid w:val="002F108A"/>
    <w:rsid w:val="002F14AA"/>
    <w:rsid w:val="002F4B4D"/>
    <w:rsid w:val="003018A3"/>
    <w:rsid w:val="003052C9"/>
    <w:rsid w:val="00307F76"/>
    <w:rsid w:val="003132C9"/>
    <w:rsid w:val="0031781D"/>
    <w:rsid w:val="003224B2"/>
    <w:rsid w:val="00327003"/>
    <w:rsid w:val="0033276B"/>
    <w:rsid w:val="00332DF8"/>
    <w:rsid w:val="003351A7"/>
    <w:rsid w:val="003405DA"/>
    <w:rsid w:val="00343A20"/>
    <w:rsid w:val="00343B49"/>
    <w:rsid w:val="003442FC"/>
    <w:rsid w:val="003444A8"/>
    <w:rsid w:val="0035002E"/>
    <w:rsid w:val="00353DBE"/>
    <w:rsid w:val="00360AA5"/>
    <w:rsid w:val="00362ADB"/>
    <w:rsid w:val="00364CEF"/>
    <w:rsid w:val="00371970"/>
    <w:rsid w:val="003750B8"/>
    <w:rsid w:val="00384568"/>
    <w:rsid w:val="003867F2"/>
    <w:rsid w:val="003907D4"/>
    <w:rsid w:val="00395A32"/>
    <w:rsid w:val="003A0E87"/>
    <w:rsid w:val="003A4524"/>
    <w:rsid w:val="003B5005"/>
    <w:rsid w:val="003B589D"/>
    <w:rsid w:val="003B6257"/>
    <w:rsid w:val="003B6783"/>
    <w:rsid w:val="003B78AC"/>
    <w:rsid w:val="003C1266"/>
    <w:rsid w:val="003C2B60"/>
    <w:rsid w:val="003C3FCF"/>
    <w:rsid w:val="003D47A3"/>
    <w:rsid w:val="003D55B2"/>
    <w:rsid w:val="003D68ED"/>
    <w:rsid w:val="003E0394"/>
    <w:rsid w:val="003E13D5"/>
    <w:rsid w:val="003E2C3B"/>
    <w:rsid w:val="003E59D5"/>
    <w:rsid w:val="003E5CC8"/>
    <w:rsid w:val="003E5FBE"/>
    <w:rsid w:val="003E66A0"/>
    <w:rsid w:val="003E7769"/>
    <w:rsid w:val="003F3907"/>
    <w:rsid w:val="003F39EB"/>
    <w:rsid w:val="003F648F"/>
    <w:rsid w:val="0040411A"/>
    <w:rsid w:val="00405E78"/>
    <w:rsid w:val="00411F8B"/>
    <w:rsid w:val="00414B65"/>
    <w:rsid w:val="00417439"/>
    <w:rsid w:val="0042066D"/>
    <w:rsid w:val="00424960"/>
    <w:rsid w:val="00425F35"/>
    <w:rsid w:val="00426829"/>
    <w:rsid w:val="004356A5"/>
    <w:rsid w:val="00440619"/>
    <w:rsid w:val="00440745"/>
    <w:rsid w:val="004408F1"/>
    <w:rsid w:val="00441E75"/>
    <w:rsid w:val="00443D69"/>
    <w:rsid w:val="00450846"/>
    <w:rsid w:val="00450BAF"/>
    <w:rsid w:val="004516D9"/>
    <w:rsid w:val="00451AA7"/>
    <w:rsid w:val="00452F65"/>
    <w:rsid w:val="0046687B"/>
    <w:rsid w:val="00470BE8"/>
    <w:rsid w:val="00473871"/>
    <w:rsid w:val="00473A97"/>
    <w:rsid w:val="00473D1B"/>
    <w:rsid w:val="00474CCC"/>
    <w:rsid w:val="00483C6A"/>
    <w:rsid w:val="00490F73"/>
    <w:rsid w:val="00496F91"/>
    <w:rsid w:val="004A275E"/>
    <w:rsid w:val="004A2D28"/>
    <w:rsid w:val="004A3393"/>
    <w:rsid w:val="004A3F69"/>
    <w:rsid w:val="004A59E0"/>
    <w:rsid w:val="004A638E"/>
    <w:rsid w:val="004A63AF"/>
    <w:rsid w:val="004B76E0"/>
    <w:rsid w:val="004C0000"/>
    <w:rsid w:val="004C0224"/>
    <w:rsid w:val="004C034F"/>
    <w:rsid w:val="004C2E78"/>
    <w:rsid w:val="004C53B5"/>
    <w:rsid w:val="004C6005"/>
    <w:rsid w:val="004D7270"/>
    <w:rsid w:val="004E49C6"/>
    <w:rsid w:val="004E4F34"/>
    <w:rsid w:val="004E689C"/>
    <w:rsid w:val="004F1F0D"/>
    <w:rsid w:val="004F2FF1"/>
    <w:rsid w:val="004F62AB"/>
    <w:rsid w:val="004F6462"/>
    <w:rsid w:val="004F6491"/>
    <w:rsid w:val="004F73F3"/>
    <w:rsid w:val="00502C13"/>
    <w:rsid w:val="00505FF3"/>
    <w:rsid w:val="0050630D"/>
    <w:rsid w:val="00506659"/>
    <w:rsid w:val="005069E6"/>
    <w:rsid w:val="00507E25"/>
    <w:rsid w:val="00510012"/>
    <w:rsid w:val="00511296"/>
    <w:rsid w:val="0051174A"/>
    <w:rsid w:val="00511B18"/>
    <w:rsid w:val="005147E8"/>
    <w:rsid w:val="00516857"/>
    <w:rsid w:val="005213D7"/>
    <w:rsid w:val="00522FE8"/>
    <w:rsid w:val="00524545"/>
    <w:rsid w:val="00534450"/>
    <w:rsid w:val="00535E75"/>
    <w:rsid w:val="00540B2F"/>
    <w:rsid w:val="00541C2C"/>
    <w:rsid w:val="00545BAA"/>
    <w:rsid w:val="00547F02"/>
    <w:rsid w:val="00551AE0"/>
    <w:rsid w:val="00552E38"/>
    <w:rsid w:val="005537E8"/>
    <w:rsid w:val="005555EB"/>
    <w:rsid w:val="00555827"/>
    <w:rsid w:val="00556DEF"/>
    <w:rsid w:val="00560605"/>
    <w:rsid w:val="00563A23"/>
    <w:rsid w:val="00563DB0"/>
    <w:rsid w:val="00565E60"/>
    <w:rsid w:val="00566CEC"/>
    <w:rsid w:val="00567FC9"/>
    <w:rsid w:val="00571DB3"/>
    <w:rsid w:val="00572CEC"/>
    <w:rsid w:val="00573E85"/>
    <w:rsid w:val="0057595A"/>
    <w:rsid w:val="00576A70"/>
    <w:rsid w:val="005771FA"/>
    <w:rsid w:val="00583960"/>
    <w:rsid w:val="005903FA"/>
    <w:rsid w:val="005942D3"/>
    <w:rsid w:val="005962CD"/>
    <w:rsid w:val="0059684C"/>
    <w:rsid w:val="005A1FB5"/>
    <w:rsid w:val="005A2302"/>
    <w:rsid w:val="005A5EA7"/>
    <w:rsid w:val="005A77EE"/>
    <w:rsid w:val="005B100F"/>
    <w:rsid w:val="005B1C0F"/>
    <w:rsid w:val="005B1CD9"/>
    <w:rsid w:val="005B66FA"/>
    <w:rsid w:val="005C04EC"/>
    <w:rsid w:val="005C34D9"/>
    <w:rsid w:val="005C6848"/>
    <w:rsid w:val="005D1E15"/>
    <w:rsid w:val="005D5C77"/>
    <w:rsid w:val="005D6668"/>
    <w:rsid w:val="005D77D3"/>
    <w:rsid w:val="005E1032"/>
    <w:rsid w:val="005E3666"/>
    <w:rsid w:val="005E37D5"/>
    <w:rsid w:val="005E768C"/>
    <w:rsid w:val="005E7CBE"/>
    <w:rsid w:val="005F2AD9"/>
    <w:rsid w:val="005F3C34"/>
    <w:rsid w:val="00601479"/>
    <w:rsid w:val="006028EF"/>
    <w:rsid w:val="00604150"/>
    <w:rsid w:val="00604423"/>
    <w:rsid w:val="0060587D"/>
    <w:rsid w:val="00606E14"/>
    <w:rsid w:val="00607871"/>
    <w:rsid w:val="00607982"/>
    <w:rsid w:val="00610E88"/>
    <w:rsid w:val="0061317F"/>
    <w:rsid w:val="006226BD"/>
    <w:rsid w:val="00630644"/>
    <w:rsid w:val="0063158E"/>
    <w:rsid w:val="006344EB"/>
    <w:rsid w:val="00637306"/>
    <w:rsid w:val="00637BC0"/>
    <w:rsid w:val="0064307F"/>
    <w:rsid w:val="00644FB9"/>
    <w:rsid w:val="00645D82"/>
    <w:rsid w:val="0064709F"/>
    <w:rsid w:val="00651C9D"/>
    <w:rsid w:val="00656002"/>
    <w:rsid w:val="006629B6"/>
    <w:rsid w:val="006709FF"/>
    <w:rsid w:val="0067134F"/>
    <w:rsid w:val="0067565F"/>
    <w:rsid w:val="00675820"/>
    <w:rsid w:val="0068441D"/>
    <w:rsid w:val="00685220"/>
    <w:rsid w:val="0068720C"/>
    <w:rsid w:val="00687F6D"/>
    <w:rsid w:val="006904FC"/>
    <w:rsid w:val="00692266"/>
    <w:rsid w:val="0069591A"/>
    <w:rsid w:val="006A0C4C"/>
    <w:rsid w:val="006A47A2"/>
    <w:rsid w:val="006B0BBE"/>
    <w:rsid w:val="006B18DA"/>
    <w:rsid w:val="006B3122"/>
    <w:rsid w:val="006B335C"/>
    <w:rsid w:val="006C2945"/>
    <w:rsid w:val="006C328F"/>
    <w:rsid w:val="006D2208"/>
    <w:rsid w:val="006D47F3"/>
    <w:rsid w:val="006E46DC"/>
    <w:rsid w:val="006F2507"/>
    <w:rsid w:val="006F2AEF"/>
    <w:rsid w:val="006F3F72"/>
    <w:rsid w:val="00706C3B"/>
    <w:rsid w:val="007076A7"/>
    <w:rsid w:val="007104BF"/>
    <w:rsid w:val="0071141D"/>
    <w:rsid w:val="007118B7"/>
    <w:rsid w:val="0071726D"/>
    <w:rsid w:val="00721E2D"/>
    <w:rsid w:val="00730E39"/>
    <w:rsid w:val="007362AA"/>
    <w:rsid w:val="007418D5"/>
    <w:rsid w:val="0074362A"/>
    <w:rsid w:val="00744A5D"/>
    <w:rsid w:val="00744E3A"/>
    <w:rsid w:val="00745AB2"/>
    <w:rsid w:val="007479DD"/>
    <w:rsid w:val="00753D40"/>
    <w:rsid w:val="00765244"/>
    <w:rsid w:val="00766C05"/>
    <w:rsid w:val="00770DE7"/>
    <w:rsid w:val="007714D3"/>
    <w:rsid w:val="007758C3"/>
    <w:rsid w:val="007764BF"/>
    <w:rsid w:val="00780329"/>
    <w:rsid w:val="0078657D"/>
    <w:rsid w:val="00786A72"/>
    <w:rsid w:val="00786DB4"/>
    <w:rsid w:val="00787A0D"/>
    <w:rsid w:val="00790EB0"/>
    <w:rsid w:val="007A4639"/>
    <w:rsid w:val="007A583D"/>
    <w:rsid w:val="007A69CC"/>
    <w:rsid w:val="007A6EEE"/>
    <w:rsid w:val="007A7538"/>
    <w:rsid w:val="007B1BC6"/>
    <w:rsid w:val="007B2C90"/>
    <w:rsid w:val="007B5C3F"/>
    <w:rsid w:val="007B729A"/>
    <w:rsid w:val="007B72B7"/>
    <w:rsid w:val="007B7525"/>
    <w:rsid w:val="007C19FF"/>
    <w:rsid w:val="007D3125"/>
    <w:rsid w:val="007D4D08"/>
    <w:rsid w:val="007D5652"/>
    <w:rsid w:val="007D72B0"/>
    <w:rsid w:val="007D792F"/>
    <w:rsid w:val="007E1BE3"/>
    <w:rsid w:val="007E3416"/>
    <w:rsid w:val="007F093C"/>
    <w:rsid w:val="007F23E1"/>
    <w:rsid w:val="007F4647"/>
    <w:rsid w:val="007F472C"/>
    <w:rsid w:val="00802E99"/>
    <w:rsid w:val="008033B5"/>
    <w:rsid w:val="00810EAB"/>
    <w:rsid w:val="0082235C"/>
    <w:rsid w:val="00827ACF"/>
    <w:rsid w:val="0083171E"/>
    <w:rsid w:val="008319AD"/>
    <w:rsid w:val="008400EF"/>
    <w:rsid w:val="0084053A"/>
    <w:rsid w:val="00840C4E"/>
    <w:rsid w:val="00840E70"/>
    <w:rsid w:val="00846CBB"/>
    <w:rsid w:val="0085238D"/>
    <w:rsid w:val="008579C4"/>
    <w:rsid w:val="00866FC1"/>
    <w:rsid w:val="00867743"/>
    <w:rsid w:val="008706BF"/>
    <w:rsid w:val="0087125A"/>
    <w:rsid w:val="00873B53"/>
    <w:rsid w:val="00873C6E"/>
    <w:rsid w:val="00877284"/>
    <w:rsid w:val="00880BEE"/>
    <w:rsid w:val="00882E7F"/>
    <w:rsid w:val="008848C4"/>
    <w:rsid w:val="00884D60"/>
    <w:rsid w:val="00885B7B"/>
    <w:rsid w:val="008873BA"/>
    <w:rsid w:val="00890604"/>
    <w:rsid w:val="0089568D"/>
    <w:rsid w:val="00895EA7"/>
    <w:rsid w:val="00896179"/>
    <w:rsid w:val="008970D9"/>
    <w:rsid w:val="008979D2"/>
    <w:rsid w:val="008A09B2"/>
    <w:rsid w:val="008A27E0"/>
    <w:rsid w:val="008A394D"/>
    <w:rsid w:val="008A3EA8"/>
    <w:rsid w:val="008C25B2"/>
    <w:rsid w:val="008C5C3E"/>
    <w:rsid w:val="008C74BA"/>
    <w:rsid w:val="008D2448"/>
    <w:rsid w:val="008D31FF"/>
    <w:rsid w:val="008D680F"/>
    <w:rsid w:val="008D688B"/>
    <w:rsid w:val="008E713A"/>
    <w:rsid w:val="008F1D48"/>
    <w:rsid w:val="008F2DEB"/>
    <w:rsid w:val="008F4CC6"/>
    <w:rsid w:val="00910EB7"/>
    <w:rsid w:val="00912DD9"/>
    <w:rsid w:val="00913336"/>
    <w:rsid w:val="009140B2"/>
    <w:rsid w:val="00915E9E"/>
    <w:rsid w:val="009172BF"/>
    <w:rsid w:val="009174B3"/>
    <w:rsid w:val="00922325"/>
    <w:rsid w:val="00922A4F"/>
    <w:rsid w:val="00923853"/>
    <w:rsid w:val="00924116"/>
    <w:rsid w:val="009265E8"/>
    <w:rsid w:val="009328AF"/>
    <w:rsid w:val="00935620"/>
    <w:rsid w:val="0093746F"/>
    <w:rsid w:val="00941A9D"/>
    <w:rsid w:val="00941C70"/>
    <w:rsid w:val="00946F03"/>
    <w:rsid w:val="009519A4"/>
    <w:rsid w:val="00961865"/>
    <w:rsid w:val="00961D7B"/>
    <w:rsid w:val="00963C8F"/>
    <w:rsid w:val="00965A73"/>
    <w:rsid w:val="009715FD"/>
    <w:rsid w:val="00971787"/>
    <w:rsid w:val="0097530C"/>
    <w:rsid w:val="0098611B"/>
    <w:rsid w:val="009912D9"/>
    <w:rsid w:val="00991E63"/>
    <w:rsid w:val="00992BEB"/>
    <w:rsid w:val="00992F59"/>
    <w:rsid w:val="00994AE1"/>
    <w:rsid w:val="00995C9D"/>
    <w:rsid w:val="009A3750"/>
    <w:rsid w:val="009A5B5C"/>
    <w:rsid w:val="009B0F78"/>
    <w:rsid w:val="009B3C2C"/>
    <w:rsid w:val="009B5783"/>
    <w:rsid w:val="009B686A"/>
    <w:rsid w:val="009B68B2"/>
    <w:rsid w:val="009C0B3E"/>
    <w:rsid w:val="009C2174"/>
    <w:rsid w:val="009C23E3"/>
    <w:rsid w:val="009C608D"/>
    <w:rsid w:val="009C6AE1"/>
    <w:rsid w:val="009C78B5"/>
    <w:rsid w:val="009D3E69"/>
    <w:rsid w:val="009D5C9E"/>
    <w:rsid w:val="009E13C6"/>
    <w:rsid w:val="009E2FC7"/>
    <w:rsid w:val="009E3B1A"/>
    <w:rsid w:val="009F0743"/>
    <w:rsid w:val="009F688E"/>
    <w:rsid w:val="00A01AC1"/>
    <w:rsid w:val="00A01E9B"/>
    <w:rsid w:val="00A11C48"/>
    <w:rsid w:val="00A121F0"/>
    <w:rsid w:val="00A14CA2"/>
    <w:rsid w:val="00A15D5A"/>
    <w:rsid w:val="00A17776"/>
    <w:rsid w:val="00A21673"/>
    <w:rsid w:val="00A23AE0"/>
    <w:rsid w:val="00A26265"/>
    <w:rsid w:val="00A3698B"/>
    <w:rsid w:val="00A378E2"/>
    <w:rsid w:val="00A441BE"/>
    <w:rsid w:val="00A4513D"/>
    <w:rsid w:val="00A45AE2"/>
    <w:rsid w:val="00A477A7"/>
    <w:rsid w:val="00A47C93"/>
    <w:rsid w:val="00A5013D"/>
    <w:rsid w:val="00A50940"/>
    <w:rsid w:val="00A575D2"/>
    <w:rsid w:val="00A6266B"/>
    <w:rsid w:val="00A6336B"/>
    <w:rsid w:val="00A65238"/>
    <w:rsid w:val="00A678BB"/>
    <w:rsid w:val="00A737C4"/>
    <w:rsid w:val="00A73CEC"/>
    <w:rsid w:val="00A8396E"/>
    <w:rsid w:val="00A840C0"/>
    <w:rsid w:val="00A846AB"/>
    <w:rsid w:val="00A8514C"/>
    <w:rsid w:val="00A85E8B"/>
    <w:rsid w:val="00A91B5C"/>
    <w:rsid w:val="00A92811"/>
    <w:rsid w:val="00A95648"/>
    <w:rsid w:val="00A95982"/>
    <w:rsid w:val="00A96857"/>
    <w:rsid w:val="00A97EE8"/>
    <w:rsid w:val="00AB455F"/>
    <w:rsid w:val="00AC0A5D"/>
    <w:rsid w:val="00AC25BA"/>
    <w:rsid w:val="00AC705C"/>
    <w:rsid w:val="00AC7EA2"/>
    <w:rsid w:val="00AD2647"/>
    <w:rsid w:val="00AD5093"/>
    <w:rsid w:val="00AD6481"/>
    <w:rsid w:val="00AD70A5"/>
    <w:rsid w:val="00AE3A86"/>
    <w:rsid w:val="00AF0630"/>
    <w:rsid w:val="00AF4CE0"/>
    <w:rsid w:val="00B00362"/>
    <w:rsid w:val="00B0253B"/>
    <w:rsid w:val="00B04631"/>
    <w:rsid w:val="00B12738"/>
    <w:rsid w:val="00B150E1"/>
    <w:rsid w:val="00B24A00"/>
    <w:rsid w:val="00B36414"/>
    <w:rsid w:val="00B4446E"/>
    <w:rsid w:val="00B46457"/>
    <w:rsid w:val="00B511D4"/>
    <w:rsid w:val="00B5176E"/>
    <w:rsid w:val="00B52F39"/>
    <w:rsid w:val="00B53C81"/>
    <w:rsid w:val="00B63E1D"/>
    <w:rsid w:val="00B63F1D"/>
    <w:rsid w:val="00B65749"/>
    <w:rsid w:val="00B67B09"/>
    <w:rsid w:val="00B706C0"/>
    <w:rsid w:val="00B732FD"/>
    <w:rsid w:val="00B73B08"/>
    <w:rsid w:val="00B824EC"/>
    <w:rsid w:val="00B8553E"/>
    <w:rsid w:val="00B878D3"/>
    <w:rsid w:val="00B90BCE"/>
    <w:rsid w:val="00B91D42"/>
    <w:rsid w:val="00B9273E"/>
    <w:rsid w:val="00BA01FD"/>
    <w:rsid w:val="00BA0C4F"/>
    <w:rsid w:val="00BA29E4"/>
    <w:rsid w:val="00BA38EE"/>
    <w:rsid w:val="00BA788A"/>
    <w:rsid w:val="00BA7E46"/>
    <w:rsid w:val="00BC5A46"/>
    <w:rsid w:val="00BC7E40"/>
    <w:rsid w:val="00BD596C"/>
    <w:rsid w:val="00BD7E7D"/>
    <w:rsid w:val="00BE0A30"/>
    <w:rsid w:val="00C014D5"/>
    <w:rsid w:val="00C02314"/>
    <w:rsid w:val="00C03F34"/>
    <w:rsid w:val="00C067C7"/>
    <w:rsid w:val="00C112BD"/>
    <w:rsid w:val="00C15477"/>
    <w:rsid w:val="00C175DD"/>
    <w:rsid w:val="00C20E2D"/>
    <w:rsid w:val="00C23511"/>
    <w:rsid w:val="00C2631D"/>
    <w:rsid w:val="00C47167"/>
    <w:rsid w:val="00C53651"/>
    <w:rsid w:val="00C60725"/>
    <w:rsid w:val="00C61249"/>
    <w:rsid w:val="00C629FC"/>
    <w:rsid w:val="00C6701D"/>
    <w:rsid w:val="00C76D76"/>
    <w:rsid w:val="00C7714F"/>
    <w:rsid w:val="00C82E0C"/>
    <w:rsid w:val="00C83C97"/>
    <w:rsid w:val="00C83D98"/>
    <w:rsid w:val="00C85BD5"/>
    <w:rsid w:val="00C92C65"/>
    <w:rsid w:val="00C93179"/>
    <w:rsid w:val="00C93876"/>
    <w:rsid w:val="00C96934"/>
    <w:rsid w:val="00CA3253"/>
    <w:rsid w:val="00CA4904"/>
    <w:rsid w:val="00CA4A6F"/>
    <w:rsid w:val="00CA54CB"/>
    <w:rsid w:val="00CB0075"/>
    <w:rsid w:val="00CB0728"/>
    <w:rsid w:val="00CB0C08"/>
    <w:rsid w:val="00CB2B87"/>
    <w:rsid w:val="00CC19C5"/>
    <w:rsid w:val="00CC2B96"/>
    <w:rsid w:val="00CC6097"/>
    <w:rsid w:val="00CC67ED"/>
    <w:rsid w:val="00CC7CC0"/>
    <w:rsid w:val="00CD02FB"/>
    <w:rsid w:val="00CD1C9E"/>
    <w:rsid w:val="00CE0927"/>
    <w:rsid w:val="00CE32E9"/>
    <w:rsid w:val="00CF398C"/>
    <w:rsid w:val="00D002F1"/>
    <w:rsid w:val="00D01EF8"/>
    <w:rsid w:val="00D05853"/>
    <w:rsid w:val="00D06B03"/>
    <w:rsid w:val="00D126FB"/>
    <w:rsid w:val="00D15C9B"/>
    <w:rsid w:val="00D34D17"/>
    <w:rsid w:val="00D37867"/>
    <w:rsid w:val="00D43CAD"/>
    <w:rsid w:val="00D4502B"/>
    <w:rsid w:val="00D468D1"/>
    <w:rsid w:val="00D50C04"/>
    <w:rsid w:val="00D511E2"/>
    <w:rsid w:val="00D51F07"/>
    <w:rsid w:val="00D5282D"/>
    <w:rsid w:val="00D577D6"/>
    <w:rsid w:val="00D57C79"/>
    <w:rsid w:val="00D7370C"/>
    <w:rsid w:val="00D76ADE"/>
    <w:rsid w:val="00D77109"/>
    <w:rsid w:val="00D772B9"/>
    <w:rsid w:val="00D800AC"/>
    <w:rsid w:val="00D81D58"/>
    <w:rsid w:val="00D822DA"/>
    <w:rsid w:val="00D96409"/>
    <w:rsid w:val="00DA4FB1"/>
    <w:rsid w:val="00DA5027"/>
    <w:rsid w:val="00DB2F77"/>
    <w:rsid w:val="00DB314C"/>
    <w:rsid w:val="00DC0F49"/>
    <w:rsid w:val="00DC10EA"/>
    <w:rsid w:val="00DC300F"/>
    <w:rsid w:val="00DC744F"/>
    <w:rsid w:val="00DD0E62"/>
    <w:rsid w:val="00DD287B"/>
    <w:rsid w:val="00DD6B80"/>
    <w:rsid w:val="00DD7C28"/>
    <w:rsid w:val="00DE0C28"/>
    <w:rsid w:val="00DE2E3E"/>
    <w:rsid w:val="00DE3595"/>
    <w:rsid w:val="00DE359C"/>
    <w:rsid w:val="00DE5380"/>
    <w:rsid w:val="00DE7482"/>
    <w:rsid w:val="00DF1B9F"/>
    <w:rsid w:val="00DF4D2F"/>
    <w:rsid w:val="00DF4D9B"/>
    <w:rsid w:val="00DF549A"/>
    <w:rsid w:val="00DF6031"/>
    <w:rsid w:val="00E003C5"/>
    <w:rsid w:val="00E006C6"/>
    <w:rsid w:val="00E00DF8"/>
    <w:rsid w:val="00E01442"/>
    <w:rsid w:val="00E025AB"/>
    <w:rsid w:val="00E034E2"/>
    <w:rsid w:val="00E03D19"/>
    <w:rsid w:val="00E06135"/>
    <w:rsid w:val="00E06175"/>
    <w:rsid w:val="00E0672B"/>
    <w:rsid w:val="00E121DE"/>
    <w:rsid w:val="00E210BD"/>
    <w:rsid w:val="00E30860"/>
    <w:rsid w:val="00E31381"/>
    <w:rsid w:val="00E34469"/>
    <w:rsid w:val="00E35CA2"/>
    <w:rsid w:val="00E41BAC"/>
    <w:rsid w:val="00E451CC"/>
    <w:rsid w:val="00E45BD4"/>
    <w:rsid w:val="00E46066"/>
    <w:rsid w:val="00E46A84"/>
    <w:rsid w:val="00E47796"/>
    <w:rsid w:val="00E5213B"/>
    <w:rsid w:val="00E53CC4"/>
    <w:rsid w:val="00E638DD"/>
    <w:rsid w:val="00E70405"/>
    <w:rsid w:val="00E76E78"/>
    <w:rsid w:val="00E81316"/>
    <w:rsid w:val="00E8429B"/>
    <w:rsid w:val="00E86B4A"/>
    <w:rsid w:val="00E87A6B"/>
    <w:rsid w:val="00E91F5A"/>
    <w:rsid w:val="00E9318B"/>
    <w:rsid w:val="00EA1E60"/>
    <w:rsid w:val="00EA3224"/>
    <w:rsid w:val="00EA4678"/>
    <w:rsid w:val="00EA47AF"/>
    <w:rsid w:val="00EA59E3"/>
    <w:rsid w:val="00EA6C38"/>
    <w:rsid w:val="00EA77D6"/>
    <w:rsid w:val="00EB0C4F"/>
    <w:rsid w:val="00EB13FD"/>
    <w:rsid w:val="00EB47AD"/>
    <w:rsid w:val="00EB49D6"/>
    <w:rsid w:val="00EB52C3"/>
    <w:rsid w:val="00EB7C3A"/>
    <w:rsid w:val="00EC240F"/>
    <w:rsid w:val="00EC55D7"/>
    <w:rsid w:val="00EC5F1A"/>
    <w:rsid w:val="00EC6BA0"/>
    <w:rsid w:val="00EC7B5A"/>
    <w:rsid w:val="00EC7C78"/>
    <w:rsid w:val="00ED422E"/>
    <w:rsid w:val="00ED4B75"/>
    <w:rsid w:val="00EE6719"/>
    <w:rsid w:val="00EE6758"/>
    <w:rsid w:val="00EE7B8A"/>
    <w:rsid w:val="00EF1347"/>
    <w:rsid w:val="00EF3569"/>
    <w:rsid w:val="00F02D46"/>
    <w:rsid w:val="00F0411B"/>
    <w:rsid w:val="00F04FDF"/>
    <w:rsid w:val="00F050A9"/>
    <w:rsid w:val="00F11A54"/>
    <w:rsid w:val="00F147B8"/>
    <w:rsid w:val="00F1643C"/>
    <w:rsid w:val="00F16DAA"/>
    <w:rsid w:val="00F204EA"/>
    <w:rsid w:val="00F205F7"/>
    <w:rsid w:val="00F264DC"/>
    <w:rsid w:val="00F304C5"/>
    <w:rsid w:val="00F32933"/>
    <w:rsid w:val="00F330E7"/>
    <w:rsid w:val="00F40C97"/>
    <w:rsid w:val="00F4495B"/>
    <w:rsid w:val="00F5073F"/>
    <w:rsid w:val="00F528B2"/>
    <w:rsid w:val="00F6136A"/>
    <w:rsid w:val="00F62EDB"/>
    <w:rsid w:val="00F67D48"/>
    <w:rsid w:val="00F7220F"/>
    <w:rsid w:val="00F818A4"/>
    <w:rsid w:val="00F83FB1"/>
    <w:rsid w:val="00F87028"/>
    <w:rsid w:val="00F90AC2"/>
    <w:rsid w:val="00F92179"/>
    <w:rsid w:val="00F94D5D"/>
    <w:rsid w:val="00F957BD"/>
    <w:rsid w:val="00F95FE9"/>
    <w:rsid w:val="00F96FBA"/>
    <w:rsid w:val="00FA1CB7"/>
    <w:rsid w:val="00FA39BD"/>
    <w:rsid w:val="00FA7007"/>
    <w:rsid w:val="00FA7611"/>
    <w:rsid w:val="00FB1783"/>
    <w:rsid w:val="00FB5EDF"/>
    <w:rsid w:val="00FC36C5"/>
    <w:rsid w:val="00FC7862"/>
    <w:rsid w:val="00FE1763"/>
    <w:rsid w:val="00FE38A9"/>
    <w:rsid w:val="00FE42E0"/>
    <w:rsid w:val="00FF1926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42A39"/>
  <w15:docId w15:val="{8692C3E0-30F4-4D8C-912F-6B7256E8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7B8A"/>
    <w:rPr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/>
      <w:b/>
      <w:sz w:val="22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/>
      <w:b/>
      <w:sz w:val="28"/>
      <w:u w:val="single"/>
    </w:rPr>
  </w:style>
  <w:style w:type="paragraph" w:styleId="5">
    <w:name w:val="heading 5"/>
    <w:basedOn w:val="a"/>
    <w:next w:val="a"/>
    <w:link w:val="5Char"/>
    <w:unhideWhenUsed/>
    <w:qFormat/>
    <w:rsid w:val="0074362A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nhideWhenUsed/>
    <w:qFormat/>
    <w:rsid w:val="0074362A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character" w:styleId="a5">
    <w:name w:val="page number"/>
    <w:basedOn w:val="a0"/>
  </w:style>
  <w:style w:type="paragraph" w:customStyle="1" w:styleId="ChecklistBullet1">
    <w:name w:val="Checklist Bullet 1"/>
    <w:basedOn w:val="a"/>
    <w:pPr>
      <w:numPr>
        <w:numId w:val="7"/>
      </w:numPr>
    </w:pPr>
  </w:style>
  <w:style w:type="paragraph" w:customStyle="1" w:styleId="DocumentSubject">
    <w:name w:val="Document Subject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DocumentTitle">
    <w:name w:val="Document Titl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MethodologyName">
    <w:name w:val="Methodology Nam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TableHeader">
    <w:name w:val="Table Header"/>
    <w:basedOn w:val="a"/>
    <w:rsid w:val="00B04631"/>
    <w:pPr>
      <w:shd w:val="clear" w:color="auto" w:fill="F3F3F3"/>
    </w:pPr>
    <w:rPr>
      <w:rFonts w:ascii="Arial" w:hAnsi="Arial" w:cs="Arial"/>
      <w:b/>
      <w:sz w:val="16"/>
      <w:szCs w:val="24"/>
      <w:lang w:val="en-GB"/>
    </w:rPr>
  </w:style>
  <w:style w:type="paragraph" w:customStyle="1" w:styleId="Tablebodytext">
    <w:name w:val="Table body text"/>
    <w:basedOn w:val="a"/>
    <w:rsid w:val="00B04631"/>
    <w:pPr>
      <w:spacing w:before="40" w:after="40"/>
    </w:pPr>
    <w:rPr>
      <w:rFonts w:ascii="Arial" w:hAnsi="Arial" w:cs="Arial"/>
      <w:sz w:val="16"/>
      <w:szCs w:val="24"/>
      <w:lang w:val="en-GB"/>
    </w:rPr>
  </w:style>
  <w:style w:type="table" w:styleId="a6">
    <w:name w:val="Table Grid"/>
    <w:basedOn w:val="a1"/>
    <w:rsid w:val="0019725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rsid w:val="00563DB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563DB0"/>
    <w:rPr>
      <w:rFonts w:ascii="맑은 고딕" w:eastAsia="맑은 고딕" w:hAnsi="맑은 고딕" w:cs="Times New Roman"/>
      <w:sz w:val="18"/>
      <w:szCs w:val="18"/>
      <w:lang w:eastAsia="en-US"/>
    </w:rPr>
  </w:style>
  <w:style w:type="paragraph" w:styleId="a8">
    <w:name w:val="List Paragraph"/>
    <w:basedOn w:val="a"/>
    <w:uiPriority w:val="34"/>
    <w:qFormat/>
    <w:rsid w:val="003E13D5"/>
    <w:pPr>
      <w:ind w:leftChars="400" w:left="800"/>
    </w:pPr>
  </w:style>
  <w:style w:type="character" w:customStyle="1" w:styleId="Char">
    <w:name w:val="머리글 Char"/>
    <w:link w:val="a3"/>
    <w:rsid w:val="0082235C"/>
    <w:rPr>
      <w:lang w:eastAsia="en-US"/>
    </w:rPr>
  </w:style>
  <w:style w:type="character" w:customStyle="1" w:styleId="Char0">
    <w:name w:val="바닥글 Char"/>
    <w:basedOn w:val="a0"/>
    <w:link w:val="a4"/>
    <w:uiPriority w:val="99"/>
    <w:rsid w:val="00473D1B"/>
    <w:rPr>
      <w:lang w:eastAsia="en-US"/>
    </w:rPr>
  </w:style>
  <w:style w:type="character" w:customStyle="1" w:styleId="5Char">
    <w:name w:val="제목 5 Char"/>
    <w:basedOn w:val="a0"/>
    <w:link w:val="5"/>
    <w:rsid w:val="0074362A"/>
    <w:rPr>
      <w:rFonts w:asciiTheme="majorHAnsi" w:eastAsiaTheme="majorEastAsia" w:hAnsiTheme="majorHAnsi" w:cstheme="majorBidi"/>
      <w:lang w:eastAsia="en-US"/>
    </w:rPr>
  </w:style>
  <w:style w:type="character" w:customStyle="1" w:styleId="6Char">
    <w:name w:val="제목 6 Char"/>
    <w:basedOn w:val="a0"/>
    <w:link w:val="6"/>
    <w:rsid w:val="0074362A"/>
    <w:rPr>
      <w:b/>
      <w:bCs/>
      <w:lang w:eastAsia="en-US"/>
    </w:rPr>
  </w:style>
  <w:style w:type="character" w:styleId="a9">
    <w:name w:val="annotation reference"/>
    <w:basedOn w:val="a0"/>
    <w:semiHidden/>
    <w:unhideWhenUsed/>
    <w:rsid w:val="00556DEF"/>
    <w:rPr>
      <w:sz w:val="18"/>
      <w:szCs w:val="18"/>
    </w:rPr>
  </w:style>
  <w:style w:type="paragraph" w:styleId="aa">
    <w:name w:val="annotation text"/>
    <w:basedOn w:val="a"/>
    <w:link w:val="Char2"/>
    <w:unhideWhenUsed/>
    <w:rsid w:val="00556DEF"/>
  </w:style>
  <w:style w:type="character" w:customStyle="1" w:styleId="Char2">
    <w:name w:val="메모 텍스트 Char"/>
    <w:basedOn w:val="a0"/>
    <w:link w:val="aa"/>
    <w:rsid w:val="00556DEF"/>
    <w:rPr>
      <w:lang w:eastAsia="en-US"/>
    </w:rPr>
  </w:style>
  <w:style w:type="paragraph" w:styleId="ab">
    <w:name w:val="annotation subject"/>
    <w:basedOn w:val="aa"/>
    <w:next w:val="aa"/>
    <w:link w:val="Char3"/>
    <w:semiHidden/>
    <w:unhideWhenUsed/>
    <w:rsid w:val="00556DEF"/>
    <w:rPr>
      <w:b/>
      <w:bCs/>
    </w:rPr>
  </w:style>
  <w:style w:type="character" w:customStyle="1" w:styleId="Char3">
    <w:name w:val="메모 주제 Char"/>
    <w:basedOn w:val="Char2"/>
    <w:link w:val="ab"/>
    <w:semiHidden/>
    <w:rsid w:val="00556DEF"/>
    <w:rPr>
      <w:b/>
      <w:bCs/>
      <w:lang w:eastAsia="en-US"/>
    </w:rPr>
  </w:style>
  <w:style w:type="character" w:styleId="ac">
    <w:name w:val="Hyperlink"/>
    <w:basedOn w:val="a0"/>
    <w:unhideWhenUsed/>
    <w:rsid w:val="001B21E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2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@milvus.c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aster%20-%20CPPI%20Document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24850-9DAC-4314-96FC-1B5528C70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 - CPPI Document Template.dot</Template>
  <TotalTime>0</TotalTime>
  <Pages>6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Burton</dc:creator>
  <cp:keywords/>
  <dc:description/>
  <cp:lastModifiedBy>Tableau Team6</cp:lastModifiedBy>
  <cp:revision>2</cp:revision>
  <cp:lastPrinted>2020-01-10T00:22:00Z</cp:lastPrinted>
  <dcterms:created xsi:type="dcterms:W3CDTF">2025-08-06T06:01:00Z</dcterms:created>
  <dcterms:modified xsi:type="dcterms:W3CDTF">2025-08-06T06:01:00Z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484ec2-43f8-4708-9ef9-60dfb3e14c47_Enabled">
    <vt:lpwstr>true</vt:lpwstr>
  </property>
  <property fmtid="{D5CDD505-2E9C-101B-9397-08002B2CF9AE}" pid="3" name="MSIP_Label_7e484ec2-43f8-4708-9ef9-60dfb3e14c47_SetDate">
    <vt:lpwstr>2024-04-25T01:48:04Z</vt:lpwstr>
  </property>
  <property fmtid="{D5CDD505-2E9C-101B-9397-08002B2CF9AE}" pid="4" name="MSIP_Label_7e484ec2-43f8-4708-9ef9-60dfb3e14c47_Method">
    <vt:lpwstr>Privileged</vt:lpwstr>
  </property>
  <property fmtid="{D5CDD505-2E9C-101B-9397-08002B2CF9AE}" pid="5" name="MSIP_Label_7e484ec2-43f8-4708-9ef9-60dfb3e14c47_Name">
    <vt:lpwstr>일반문서</vt:lpwstr>
  </property>
  <property fmtid="{D5CDD505-2E9C-101B-9397-08002B2CF9AE}" pid="6" name="MSIP_Label_7e484ec2-43f8-4708-9ef9-60dfb3e14c47_SiteId">
    <vt:lpwstr>f740e02f-c3e0-4cff-b4e6-6df192596902</vt:lpwstr>
  </property>
  <property fmtid="{D5CDD505-2E9C-101B-9397-08002B2CF9AE}" pid="7" name="MSIP_Label_7e484ec2-43f8-4708-9ef9-60dfb3e14c47_ActionId">
    <vt:lpwstr>3388cd79-5523-474c-a06a-5eb46679b2c2</vt:lpwstr>
  </property>
  <property fmtid="{D5CDD505-2E9C-101B-9397-08002B2CF9AE}" pid="8" name="MSIP_Label_7e484ec2-43f8-4708-9ef9-60dfb3e14c47_ContentBits">
    <vt:lpwstr>0</vt:lpwstr>
  </property>
</Properties>
</file>